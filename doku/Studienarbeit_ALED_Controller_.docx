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A14695" w14:textId="79A5C65B" w:rsidR="0065790F" w:rsidRDefault="00595A4A" w:rsidP="0065790F">
      <w:pPr>
        <w:spacing w:line="360" w:lineRule="auto"/>
      </w:pPr>
      <w:r>
        <w:rPr>
          <w:noProof/>
        </w:rPr>
        <w:drawing>
          <wp:inline distT="0" distB="0" distL="0" distR="0" wp14:anchorId="67B777EF" wp14:editId="0480F4CD">
            <wp:extent cx="5934710" cy="3226280"/>
            <wp:effectExtent l="0" t="0" r="0" b="0"/>
            <wp:docPr id="2" name="Grafik 2" descr="C:\Users\ggdtp03\Desktop\Werkstudent Andrej\fhb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gdtp03\Desktop\Werkstudent Andrej\fhbi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6999" cy="3238397"/>
                    </a:xfrm>
                    <a:prstGeom prst="rect">
                      <a:avLst/>
                    </a:prstGeom>
                    <a:noFill/>
                    <a:ln>
                      <a:noFill/>
                    </a:ln>
                  </pic:spPr>
                </pic:pic>
              </a:graphicData>
            </a:graphic>
          </wp:inline>
        </w:drawing>
      </w:r>
    </w:p>
    <w:p w14:paraId="631D9453" w14:textId="77777777" w:rsidR="004E4589" w:rsidRDefault="004E4589" w:rsidP="0065790F">
      <w:pPr>
        <w:spacing w:line="360" w:lineRule="auto"/>
      </w:pPr>
    </w:p>
    <w:p w14:paraId="4A33E9BF" w14:textId="16A1E296" w:rsidR="00F064C3" w:rsidRDefault="00F064C3" w:rsidP="00165BCB">
      <w:pPr>
        <w:spacing w:line="360" w:lineRule="auto"/>
        <w:jc w:val="center"/>
      </w:pPr>
    </w:p>
    <w:p w14:paraId="01D89D5C" w14:textId="77777777" w:rsidR="00165BCB" w:rsidRDefault="00165BCB" w:rsidP="0065790F">
      <w:pPr>
        <w:spacing w:line="360" w:lineRule="auto"/>
      </w:pPr>
    </w:p>
    <w:p w14:paraId="3D417EDF" w14:textId="77777777" w:rsidR="007378C4" w:rsidRDefault="00595A4A" w:rsidP="00165BCB">
      <w:pPr>
        <w:spacing w:line="360" w:lineRule="auto"/>
        <w:jc w:val="center"/>
        <w:rPr>
          <w:sz w:val="40"/>
          <w:szCs w:val="40"/>
        </w:rPr>
      </w:pPr>
      <w:r>
        <w:rPr>
          <w:sz w:val="40"/>
          <w:szCs w:val="40"/>
        </w:rPr>
        <w:t>Studienarbeit</w:t>
      </w:r>
      <w:r w:rsidR="007378C4">
        <w:rPr>
          <w:sz w:val="40"/>
          <w:szCs w:val="40"/>
        </w:rPr>
        <w:t xml:space="preserve"> von</w:t>
      </w:r>
    </w:p>
    <w:p w14:paraId="6E197CFB" w14:textId="0DD19B5A" w:rsidR="00165BCB" w:rsidRDefault="00595A4A" w:rsidP="00165BCB">
      <w:pPr>
        <w:spacing w:line="360" w:lineRule="auto"/>
        <w:jc w:val="center"/>
        <w:rPr>
          <w:sz w:val="40"/>
          <w:szCs w:val="40"/>
        </w:rPr>
      </w:pPr>
      <w:r>
        <w:rPr>
          <w:sz w:val="40"/>
          <w:szCs w:val="40"/>
        </w:rPr>
        <w:t xml:space="preserve"> F.Schiemann &amp; A.Görzen</w:t>
      </w:r>
    </w:p>
    <w:p w14:paraId="62DC899E" w14:textId="77777777" w:rsidR="00B37703" w:rsidRDefault="00B37703" w:rsidP="00165BCB">
      <w:pPr>
        <w:spacing w:line="360" w:lineRule="auto"/>
        <w:jc w:val="center"/>
        <w:rPr>
          <w:sz w:val="40"/>
          <w:szCs w:val="40"/>
        </w:rPr>
      </w:pPr>
    </w:p>
    <w:p w14:paraId="41985A79" w14:textId="28F9F504" w:rsidR="00117EF4" w:rsidRPr="007378C4" w:rsidRDefault="00595A4A" w:rsidP="00117EF4">
      <w:pPr>
        <w:spacing w:line="360" w:lineRule="auto"/>
        <w:jc w:val="center"/>
        <w:rPr>
          <w:sz w:val="40"/>
          <w:szCs w:val="40"/>
          <w:lang w:val="en-US"/>
        </w:rPr>
      </w:pPr>
      <w:r w:rsidRPr="007378C4">
        <w:rPr>
          <w:sz w:val="40"/>
          <w:szCs w:val="40"/>
          <w:lang w:val="en-US"/>
        </w:rPr>
        <w:t>Android App LED Steuerung</w:t>
      </w:r>
    </w:p>
    <w:p w14:paraId="0CD3B943" w14:textId="494700DB" w:rsidR="00117EF4" w:rsidRPr="00595A4A" w:rsidRDefault="00595A4A" w:rsidP="00117EF4">
      <w:pPr>
        <w:spacing w:line="360" w:lineRule="auto"/>
        <w:jc w:val="center"/>
        <w:rPr>
          <w:sz w:val="40"/>
          <w:szCs w:val="40"/>
          <w:lang w:val="en-US"/>
        </w:rPr>
      </w:pPr>
      <w:r w:rsidRPr="00595A4A">
        <w:rPr>
          <w:sz w:val="40"/>
          <w:szCs w:val="40"/>
          <w:lang w:val="en-US"/>
        </w:rPr>
        <w:t>Server Raspberry PI</w:t>
      </w:r>
    </w:p>
    <w:p w14:paraId="317708FF" w14:textId="77777777" w:rsidR="00117EF4" w:rsidRPr="00595A4A" w:rsidRDefault="00117EF4" w:rsidP="00117EF4">
      <w:pPr>
        <w:spacing w:line="360" w:lineRule="auto"/>
        <w:jc w:val="center"/>
        <w:rPr>
          <w:sz w:val="40"/>
          <w:szCs w:val="40"/>
          <w:lang w:val="en-US"/>
        </w:rPr>
      </w:pPr>
    </w:p>
    <w:p w14:paraId="3DD6EF9C" w14:textId="3CEDE40C" w:rsidR="00B17827" w:rsidRPr="007378C4" w:rsidRDefault="00595A4A" w:rsidP="007378C4">
      <w:pPr>
        <w:spacing w:line="360" w:lineRule="auto"/>
        <w:jc w:val="center"/>
        <w:rPr>
          <w:sz w:val="96"/>
          <w:szCs w:val="96"/>
          <w:lang w:val="en-US"/>
        </w:rPr>
      </w:pPr>
      <w:r w:rsidRPr="00595A4A">
        <w:rPr>
          <w:sz w:val="96"/>
          <w:szCs w:val="96"/>
          <w:lang w:val="en-US"/>
        </w:rPr>
        <w:t>ALED Controller</w:t>
      </w:r>
    </w:p>
    <w:p w14:paraId="79B2FDB3" w14:textId="77777777" w:rsidR="00165BCB" w:rsidRPr="00595A4A" w:rsidRDefault="00165BCB" w:rsidP="00165BCB">
      <w:pPr>
        <w:spacing w:line="360" w:lineRule="auto"/>
        <w:jc w:val="center"/>
        <w:rPr>
          <w:lang w:val="en-US"/>
        </w:rPr>
      </w:pPr>
    </w:p>
    <w:p w14:paraId="3786F2AE" w14:textId="4B3C230D" w:rsidR="00F21102" w:rsidRPr="00595A4A" w:rsidRDefault="00165BCB" w:rsidP="000707AC">
      <w:pPr>
        <w:spacing w:line="360" w:lineRule="auto"/>
        <w:jc w:val="center"/>
        <w:rPr>
          <w:lang w:val="en-US"/>
        </w:rPr>
      </w:pPr>
      <w:r w:rsidRPr="00595A4A">
        <w:rPr>
          <w:lang w:val="en-US"/>
        </w:rPr>
        <w:t xml:space="preserve">Stand: </w:t>
      </w:r>
      <w:r w:rsidR="005D6B7B">
        <w:rPr>
          <w:lang w:val="en-US"/>
        </w:rPr>
        <w:t>14</w:t>
      </w:r>
      <w:r w:rsidR="00001C4D" w:rsidRPr="00595A4A">
        <w:rPr>
          <w:lang w:val="en-US"/>
        </w:rPr>
        <w:t>.</w:t>
      </w:r>
      <w:r w:rsidR="00962B6B">
        <w:rPr>
          <w:lang w:val="en-US"/>
        </w:rPr>
        <w:t>05</w:t>
      </w:r>
      <w:r w:rsidRPr="00595A4A">
        <w:rPr>
          <w:lang w:val="en-US"/>
        </w:rPr>
        <w:t>.201</w:t>
      </w:r>
      <w:r w:rsidR="00595A4A">
        <w:rPr>
          <w:lang w:val="en-US"/>
        </w:rPr>
        <w:t>9</w:t>
      </w:r>
    </w:p>
    <w:p w14:paraId="1BA69448" w14:textId="4D30C3BC" w:rsidR="00EB28E6" w:rsidRDefault="00165BCB">
      <w:pPr>
        <w:pStyle w:val="Verzeichnis1"/>
        <w:tabs>
          <w:tab w:val="left" w:pos="400"/>
          <w:tab w:val="right" w:leader="dot" w:pos="9345"/>
        </w:tabs>
        <w:rPr>
          <w:rFonts w:asciiTheme="minorHAnsi" w:eastAsiaTheme="minorEastAsia" w:hAnsiTheme="minorHAnsi" w:cstheme="minorBidi"/>
          <w:b w:val="0"/>
          <w:bCs w:val="0"/>
          <w:caps w:val="0"/>
          <w:noProof/>
          <w:szCs w:val="22"/>
        </w:rPr>
      </w:pPr>
      <w:r w:rsidRPr="00D713C3">
        <w:lastRenderedPageBreak/>
        <w:fldChar w:fldCharType="begin"/>
      </w:r>
      <w:r w:rsidRPr="00D713C3">
        <w:instrText xml:space="preserve"> TOC \o "1-4" \h \z \u </w:instrText>
      </w:r>
      <w:r w:rsidRPr="00D713C3">
        <w:fldChar w:fldCharType="separate"/>
      </w:r>
      <w:hyperlink w:anchor="_Toc24623932" w:history="1">
        <w:r w:rsidR="00EB28E6" w:rsidRPr="006C4BF4">
          <w:rPr>
            <w:rStyle w:val="Hyperlink"/>
            <w:noProof/>
          </w:rPr>
          <w:t>1.</w:t>
        </w:r>
        <w:r w:rsidR="00EB28E6">
          <w:rPr>
            <w:rFonts w:asciiTheme="minorHAnsi" w:eastAsiaTheme="minorEastAsia" w:hAnsiTheme="minorHAnsi" w:cstheme="minorBidi"/>
            <w:b w:val="0"/>
            <w:bCs w:val="0"/>
            <w:caps w:val="0"/>
            <w:noProof/>
            <w:szCs w:val="22"/>
          </w:rPr>
          <w:tab/>
        </w:r>
        <w:r w:rsidR="00EB28E6" w:rsidRPr="006C4BF4">
          <w:rPr>
            <w:rStyle w:val="Hyperlink"/>
            <w:noProof/>
          </w:rPr>
          <w:t>Historie</w:t>
        </w:r>
        <w:r w:rsidR="00EB28E6">
          <w:rPr>
            <w:noProof/>
            <w:webHidden/>
          </w:rPr>
          <w:tab/>
        </w:r>
        <w:r w:rsidR="00EB28E6">
          <w:rPr>
            <w:noProof/>
            <w:webHidden/>
          </w:rPr>
          <w:fldChar w:fldCharType="begin"/>
        </w:r>
        <w:r w:rsidR="00EB28E6">
          <w:rPr>
            <w:noProof/>
            <w:webHidden/>
          </w:rPr>
          <w:instrText xml:space="preserve"> PAGEREF _Toc24623932 \h </w:instrText>
        </w:r>
        <w:r w:rsidR="00EB28E6">
          <w:rPr>
            <w:noProof/>
            <w:webHidden/>
          </w:rPr>
        </w:r>
        <w:r w:rsidR="00EB28E6">
          <w:rPr>
            <w:noProof/>
            <w:webHidden/>
          </w:rPr>
          <w:fldChar w:fldCharType="separate"/>
        </w:r>
        <w:r w:rsidR="00EB28E6">
          <w:rPr>
            <w:noProof/>
            <w:webHidden/>
          </w:rPr>
          <w:t>3</w:t>
        </w:r>
        <w:r w:rsidR="00EB28E6">
          <w:rPr>
            <w:noProof/>
            <w:webHidden/>
          </w:rPr>
          <w:fldChar w:fldCharType="end"/>
        </w:r>
      </w:hyperlink>
    </w:p>
    <w:p w14:paraId="60934CA5" w14:textId="6C1CC9F0" w:rsidR="00EB28E6" w:rsidRDefault="00A61FE3">
      <w:pPr>
        <w:pStyle w:val="Verzeichnis1"/>
        <w:tabs>
          <w:tab w:val="left" w:pos="400"/>
          <w:tab w:val="right" w:leader="dot" w:pos="9345"/>
        </w:tabs>
        <w:rPr>
          <w:rFonts w:asciiTheme="minorHAnsi" w:eastAsiaTheme="minorEastAsia" w:hAnsiTheme="minorHAnsi" w:cstheme="minorBidi"/>
          <w:b w:val="0"/>
          <w:bCs w:val="0"/>
          <w:caps w:val="0"/>
          <w:noProof/>
          <w:szCs w:val="22"/>
        </w:rPr>
      </w:pPr>
      <w:hyperlink w:anchor="_Toc24623933" w:history="1">
        <w:r w:rsidR="00EB28E6" w:rsidRPr="006C4BF4">
          <w:rPr>
            <w:rStyle w:val="Hyperlink"/>
            <w:noProof/>
          </w:rPr>
          <w:t>2.</w:t>
        </w:r>
        <w:r w:rsidR="00EB28E6">
          <w:rPr>
            <w:rFonts w:asciiTheme="minorHAnsi" w:eastAsiaTheme="minorEastAsia" w:hAnsiTheme="minorHAnsi" w:cstheme="minorBidi"/>
            <w:b w:val="0"/>
            <w:bCs w:val="0"/>
            <w:caps w:val="0"/>
            <w:noProof/>
            <w:szCs w:val="22"/>
          </w:rPr>
          <w:tab/>
        </w:r>
        <w:r w:rsidR="00EB28E6" w:rsidRPr="006C4BF4">
          <w:rPr>
            <w:rStyle w:val="Hyperlink"/>
            <w:noProof/>
          </w:rPr>
          <w:t>Einleitung</w:t>
        </w:r>
        <w:r w:rsidR="00EB28E6">
          <w:rPr>
            <w:noProof/>
            <w:webHidden/>
          </w:rPr>
          <w:tab/>
        </w:r>
        <w:r w:rsidR="00EB28E6">
          <w:rPr>
            <w:noProof/>
            <w:webHidden/>
          </w:rPr>
          <w:fldChar w:fldCharType="begin"/>
        </w:r>
        <w:r w:rsidR="00EB28E6">
          <w:rPr>
            <w:noProof/>
            <w:webHidden/>
          </w:rPr>
          <w:instrText xml:space="preserve"> PAGEREF _Toc24623933 \h </w:instrText>
        </w:r>
        <w:r w:rsidR="00EB28E6">
          <w:rPr>
            <w:noProof/>
            <w:webHidden/>
          </w:rPr>
        </w:r>
        <w:r w:rsidR="00EB28E6">
          <w:rPr>
            <w:noProof/>
            <w:webHidden/>
          </w:rPr>
          <w:fldChar w:fldCharType="separate"/>
        </w:r>
        <w:r w:rsidR="00EB28E6">
          <w:rPr>
            <w:noProof/>
            <w:webHidden/>
          </w:rPr>
          <w:t>4</w:t>
        </w:r>
        <w:r w:rsidR="00EB28E6">
          <w:rPr>
            <w:noProof/>
            <w:webHidden/>
          </w:rPr>
          <w:fldChar w:fldCharType="end"/>
        </w:r>
      </w:hyperlink>
    </w:p>
    <w:p w14:paraId="0DF04284" w14:textId="1BF8BA85" w:rsidR="00EB28E6" w:rsidRDefault="00A61FE3">
      <w:pPr>
        <w:pStyle w:val="Verzeichnis1"/>
        <w:tabs>
          <w:tab w:val="left" w:pos="400"/>
          <w:tab w:val="right" w:leader="dot" w:pos="9345"/>
        </w:tabs>
        <w:rPr>
          <w:rFonts w:asciiTheme="minorHAnsi" w:eastAsiaTheme="minorEastAsia" w:hAnsiTheme="minorHAnsi" w:cstheme="minorBidi"/>
          <w:b w:val="0"/>
          <w:bCs w:val="0"/>
          <w:caps w:val="0"/>
          <w:noProof/>
          <w:szCs w:val="22"/>
        </w:rPr>
      </w:pPr>
      <w:hyperlink w:anchor="_Toc24623934" w:history="1">
        <w:r w:rsidR="00EB28E6" w:rsidRPr="006C4BF4">
          <w:rPr>
            <w:rStyle w:val="Hyperlink"/>
            <w:noProof/>
          </w:rPr>
          <w:t>3.</w:t>
        </w:r>
        <w:r w:rsidR="00EB28E6">
          <w:rPr>
            <w:rFonts w:asciiTheme="minorHAnsi" w:eastAsiaTheme="minorEastAsia" w:hAnsiTheme="minorHAnsi" w:cstheme="minorBidi"/>
            <w:b w:val="0"/>
            <w:bCs w:val="0"/>
            <w:caps w:val="0"/>
            <w:noProof/>
            <w:szCs w:val="22"/>
          </w:rPr>
          <w:tab/>
        </w:r>
        <w:r w:rsidR="00EB28E6" w:rsidRPr="006C4BF4">
          <w:rPr>
            <w:rStyle w:val="Hyperlink"/>
            <w:noProof/>
          </w:rPr>
          <w:t>Probleme bei der Umsetzung der Anwendung</w:t>
        </w:r>
        <w:r w:rsidR="00EB28E6">
          <w:rPr>
            <w:noProof/>
            <w:webHidden/>
          </w:rPr>
          <w:tab/>
        </w:r>
        <w:r w:rsidR="00EB28E6">
          <w:rPr>
            <w:noProof/>
            <w:webHidden/>
          </w:rPr>
          <w:fldChar w:fldCharType="begin"/>
        </w:r>
        <w:r w:rsidR="00EB28E6">
          <w:rPr>
            <w:noProof/>
            <w:webHidden/>
          </w:rPr>
          <w:instrText xml:space="preserve"> PAGEREF _Toc24623934 \h </w:instrText>
        </w:r>
        <w:r w:rsidR="00EB28E6">
          <w:rPr>
            <w:noProof/>
            <w:webHidden/>
          </w:rPr>
        </w:r>
        <w:r w:rsidR="00EB28E6">
          <w:rPr>
            <w:noProof/>
            <w:webHidden/>
          </w:rPr>
          <w:fldChar w:fldCharType="separate"/>
        </w:r>
        <w:r w:rsidR="00EB28E6">
          <w:rPr>
            <w:noProof/>
            <w:webHidden/>
          </w:rPr>
          <w:t>4</w:t>
        </w:r>
        <w:r w:rsidR="00EB28E6">
          <w:rPr>
            <w:noProof/>
            <w:webHidden/>
          </w:rPr>
          <w:fldChar w:fldCharType="end"/>
        </w:r>
      </w:hyperlink>
    </w:p>
    <w:p w14:paraId="55347CFF" w14:textId="70753F22" w:rsidR="00EB28E6" w:rsidRDefault="00A61FE3">
      <w:pPr>
        <w:pStyle w:val="Verzeichnis2"/>
        <w:tabs>
          <w:tab w:val="left" w:pos="800"/>
          <w:tab w:val="right" w:leader="dot" w:pos="9345"/>
        </w:tabs>
        <w:rPr>
          <w:rFonts w:asciiTheme="minorHAnsi" w:eastAsiaTheme="minorEastAsia" w:hAnsiTheme="minorHAnsi" w:cstheme="minorBidi"/>
          <w:smallCaps w:val="0"/>
          <w:noProof/>
          <w:szCs w:val="22"/>
        </w:rPr>
      </w:pPr>
      <w:hyperlink w:anchor="_Toc24623935" w:history="1">
        <w:r w:rsidR="00EB28E6" w:rsidRPr="006C4BF4">
          <w:rPr>
            <w:rStyle w:val="Hyperlink"/>
            <w:noProof/>
          </w:rPr>
          <w:t>3.1</w:t>
        </w:r>
        <w:r w:rsidR="00EB28E6">
          <w:rPr>
            <w:rFonts w:asciiTheme="minorHAnsi" w:eastAsiaTheme="minorEastAsia" w:hAnsiTheme="minorHAnsi" w:cstheme="minorBidi"/>
            <w:smallCaps w:val="0"/>
            <w:noProof/>
            <w:szCs w:val="22"/>
          </w:rPr>
          <w:tab/>
        </w:r>
        <w:r w:rsidR="00EB28E6" w:rsidRPr="006C4BF4">
          <w:rPr>
            <w:rStyle w:val="Hyperlink"/>
            <w:noProof/>
          </w:rPr>
          <w:t>Angular</w:t>
        </w:r>
        <w:r w:rsidR="00EB28E6">
          <w:rPr>
            <w:noProof/>
            <w:webHidden/>
          </w:rPr>
          <w:tab/>
        </w:r>
        <w:r w:rsidR="00EB28E6">
          <w:rPr>
            <w:noProof/>
            <w:webHidden/>
          </w:rPr>
          <w:fldChar w:fldCharType="begin"/>
        </w:r>
        <w:r w:rsidR="00EB28E6">
          <w:rPr>
            <w:noProof/>
            <w:webHidden/>
          </w:rPr>
          <w:instrText xml:space="preserve"> PAGEREF _Toc24623935 \h </w:instrText>
        </w:r>
        <w:r w:rsidR="00EB28E6">
          <w:rPr>
            <w:noProof/>
            <w:webHidden/>
          </w:rPr>
        </w:r>
        <w:r w:rsidR="00EB28E6">
          <w:rPr>
            <w:noProof/>
            <w:webHidden/>
          </w:rPr>
          <w:fldChar w:fldCharType="separate"/>
        </w:r>
        <w:r w:rsidR="00EB28E6">
          <w:rPr>
            <w:noProof/>
            <w:webHidden/>
          </w:rPr>
          <w:t>5</w:t>
        </w:r>
        <w:r w:rsidR="00EB28E6">
          <w:rPr>
            <w:noProof/>
            <w:webHidden/>
          </w:rPr>
          <w:fldChar w:fldCharType="end"/>
        </w:r>
      </w:hyperlink>
    </w:p>
    <w:p w14:paraId="59AC2192" w14:textId="29520066" w:rsidR="00EB28E6" w:rsidRDefault="00A61FE3">
      <w:pPr>
        <w:pStyle w:val="Verzeichnis3"/>
        <w:tabs>
          <w:tab w:val="left" w:pos="1200"/>
          <w:tab w:val="right" w:leader="dot" w:pos="9345"/>
        </w:tabs>
        <w:rPr>
          <w:rFonts w:asciiTheme="minorHAnsi" w:eastAsiaTheme="minorEastAsia" w:hAnsiTheme="minorHAnsi" w:cstheme="minorBidi"/>
          <w:i w:val="0"/>
          <w:iCs w:val="0"/>
          <w:noProof/>
          <w:szCs w:val="22"/>
        </w:rPr>
      </w:pPr>
      <w:hyperlink w:anchor="_Toc24623936" w:history="1">
        <w:r w:rsidR="00EB28E6" w:rsidRPr="006C4BF4">
          <w:rPr>
            <w:rStyle w:val="Hyperlink"/>
            <w:noProof/>
          </w:rPr>
          <w:t>3.1.1</w:t>
        </w:r>
        <w:r w:rsidR="00EB28E6">
          <w:rPr>
            <w:rFonts w:asciiTheme="minorHAnsi" w:eastAsiaTheme="minorEastAsia" w:hAnsiTheme="minorHAnsi" w:cstheme="minorBidi"/>
            <w:i w:val="0"/>
            <w:iCs w:val="0"/>
            <w:noProof/>
            <w:szCs w:val="22"/>
          </w:rPr>
          <w:tab/>
        </w:r>
        <w:r w:rsidR="00EB28E6" w:rsidRPr="006C4BF4">
          <w:rPr>
            <w:rStyle w:val="Hyperlink"/>
            <w:noProof/>
          </w:rPr>
          <w:t>Web-App starten</w:t>
        </w:r>
        <w:r w:rsidR="00EB28E6">
          <w:rPr>
            <w:noProof/>
            <w:webHidden/>
          </w:rPr>
          <w:tab/>
        </w:r>
        <w:r w:rsidR="00EB28E6">
          <w:rPr>
            <w:noProof/>
            <w:webHidden/>
          </w:rPr>
          <w:fldChar w:fldCharType="begin"/>
        </w:r>
        <w:r w:rsidR="00EB28E6">
          <w:rPr>
            <w:noProof/>
            <w:webHidden/>
          </w:rPr>
          <w:instrText xml:space="preserve"> PAGEREF _Toc24623936 \h </w:instrText>
        </w:r>
        <w:r w:rsidR="00EB28E6">
          <w:rPr>
            <w:noProof/>
            <w:webHidden/>
          </w:rPr>
        </w:r>
        <w:r w:rsidR="00EB28E6">
          <w:rPr>
            <w:noProof/>
            <w:webHidden/>
          </w:rPr>
          <w:fldChar w:fldCharType="separate"/>
        </w:r>
        <w:r w:rsidR="00EB28E6">
          <w:rPr>
            <w:noProof/>
            <w:webHidden/>
          </w:rPr>
          <w:t>5</w:t>
        </w:r>
        <w:r w:rsidR="00EB28E6">
          <w:rPr>
            <w:noProof/>
            <w:webHidden/>
          </w:rPr>
          <w:fldChar w:fldCharType="end"/>
        </w:r>
      </w:hyperlink>
    </w:p>
    <w:p w14:paraId="3B90BD33" w14:textId="3FE9A820" w:rsidR="00EB28E6" w:rsidRDefault="00A61FE3">
      <w:pPr>
        <w:pStyle w:val="Verzeichnis3"/>
        <w:tabs>
          <w:tab w:val="left" w:pos="1200"/>
          <w:tab w:val="right" w:leader="dot" w:pos="9345"/>
        </w:tabs>
        <w:rPr>
          <w:rFonts w:asciiTheme="minorHAnsi" w:eastAsiaTheme="minorEastAsia" w:hAnsiTheme="minorHAnsi" w:cstheme="minorBidi"/>
          <w:i w:val="0"/>
          <w:iCs w:val="0"/>
          <w:noProof/>
          <w:szCs w:val="22"/>
        </w:rPr>
      </w:pPr>
      <w:hyperlink w:anchor="_Toc24623937" w:history="1">
        <w:r w:rsidR="00EB28E6" w:rsidRPr="006C4BF4">
          <w:rPr>
            <w:rStyle w:val="Hyperlink"/>
            <w:noProof/>
          </w:rPr>
          <w:t>3.1.2</w:t>
        </w:r>
        <w:r w:rsidR="00EB28E6">
          <w:rPr>
            <w:rFonts w:asciiTheme="minorHAnsi" w:eastAsiaTheme="minorEastAsia" w:hAnsiTheme="minorHAnsi" w:cstheme="minorBidi"/>
            <w:i w:val="0"/>
            <w:iCs w:val="0"/>
            <w:noProof/>
            <w:szCs w:val="22"/>
          </w:rPr>
          <w:tab/>
        </w:r>
        <w:r w:rsidR="00EB28E6" w:rsidRPr="006C4BF4">
          <w:rPr>
            <w:rStyle w:val="Hyperlink"/>
            <w:noProof/>
          </w:rPr>
          <w:t>Unsere Web-App</w:t>
        </w:r>
        <w:r w:rsidR="00EB28E6">
          <w:rPr>
            <w:noProof/>
            <w:webHidden/>
          </w:rPr>
          <w:tab/>
        </w:r>
        <w:r w:rsidR="00EB28E6">
          <w:rPr>
            <w:noProof/>
            <w:webHidden/>
          </w:rPr>
          <w:fldChar w:fldCharType="begin"/>
        </w:r>
        <w:r w:rsidR="00EB28E6">
          <w:rPr>
            <w:noProof/>
            <w:webHidden/>
          </w:rPr>
          <w:instrText xml:space="preserve"> PAGEREF _Toc24623937 \h </w:instrText>
        </w:r>
        <w:r w:rsidR="00EB28E6">
          <w:rPr>
            <w:noProof/>
            <w:webHidden/>
          </w:rPr>
        </w:r>
        <w:r w:rsidR="00EB28E6">
          <w:rPr>
            <w:noProof/>
            <w:webHidden/>
          </w:rPr>
          <w:fldChar w:fldCharType="separate"/>
        </w:r>
        <w:r w:rsidR="00EB28E6">
          <w:rPr>
            <w:noProof/>
            <w:webHidden/>
          </w:rPr>
          <w:t>5</w:t>
        </w:r>
        <w:r w:rsidR="00EB28E6">
          <w:rPr>
            <w:noProof/>
            <w:webHidden/>
          </w:rPr>
          <w:fldChar w:fldCharType="end"/>
        </w:r>
      </w:hyperlink>
    </w:p>
    <w:p w14:paraId="3AB71B3B" w14:textId="409146E3" w:rsidR="00EB28E6" w:rsidRDefault="00A61FE3">
      <w:pPr>
        <w:pStyle w:val="Verzeichnis3"/>
        <w:tabs>
          <w:tab w:val="left" w:pos="1200"/>
          <w:tab w:val="right" w:leader="dot" w:pos="9345"/>
        </w:tabs>
        <w:rPr>
          <w:rFonts w:asciiTheme="minorHAnsi" w:eastAsiaTheme="minorEastAsia" w:hAnsiTheme="minorHAnsi" w:cstheme="minorBidi"/>
          <w:i w:val="0"/>
          <w:iCs w:val="0"/>
          <w:noProof/>
          <w:szCs w:val="22"/>
        </w:rPr>
      </w:pPr>
      <w:hyperlink w:anchor="_Toc24623938" w:history="1">
        <w:r w:rsidR="00EB28E6" w:rsidRPr="006C4BF4">
          <w:rPr>
            <w:rStyle w:val="Hyperlink"/>
            <w:noProof/>
          </w:rPr>
          <w:t>3.1.3</w:t>
        </w:r>
        <w:r w:rsidR="00EB28E6">
          <w:rPr>
            <w:rFonts w:asciiTheme="minorHAnsi" w:eastAsiaTheme="minorEastAsia" w:hAnsiTheme="minorHAnsi" w:cstheme="minorBidi"/>
            <w:i w:val="0"/>
            <w:iCs w:val="0"/>
            <w:noProof/>
            <w:szCs w:val="22"/>
          </w:rPr>
          <w:tab/>
        </w:r>
        <w:r w:rsidR="00EB28E6" w:rsidRPr="006C4BF4">
          <w:rPr>
            <w:rStyle w:val="Hyperlink"/>
            <w:noProof/>
          </w:rPr>
          <w:t>Unsere Problematik mit Angular</w:t>
        </w:r>
        <w:r w:rsidR="00EB28E6">
          <w:rPr>
            <w:noProof/>
            <w:webHidden/>
          </w:rPr>
          <w:tab/>
        </w:r>
        <w:r w:rsidR="00EB28E6">
          <w:rPr>
            <w:noProof/>
            <w:webHidden/>
          </w:rPr>
          <w:fldChar w:fldCharType="begin"/>
        </w:r>
        <w:r w:rsidR="00EB28E6">
          <w:rPr>
            <w:noProof/>
            <w:webHidden/>
          </w:rPr>
          <w:instrText xml:space="preserve"> PAGEREF _Toc24623938 \h </w:instrText>
        </w:r>
        <w:r w:rsidR="00EB28E6">
          <w:rPr>
            <w:noProof/>
            <w:webHidden/>
          </w:rPr>
        </w:r>
        <w:r w:rsidR="00EB28E6">
          <w:rPr>
            <w:noProof/>
            <w:webHidden/>
          </w:rPr>
          <w:fldChar w:fldCharType="separate"/>
        </w:r>
        <w:r w:rsidR="00EB28E6">
          <w:rPr>
            <w:noProof/>
            <w:webHidden/>
          </w:rPr>
          <w:t>5</w:t>
        </w:r>
        <w:r w:rsidR="00EB28E6">
          <w:rPr>
            <w:noProof/>
            <w:webHidden/>
          </w:rPr>
          <w:fldChar w:fldCharType="end"/>
        </w:r>
      </w:hyperlink>
    </w:p>
    <w:p w14:paraId="1D9C67C6" w14:textId="68CE1520" w:rsidR="00EB28E6" w:rsidRDefault="00A61FE3">
      <w:pPr>
        <w:pStyle w:val="Verzeichnis2"/>
        <w:tabs>
          <w:tab w:val="left" w:pos="800"/>
          <w:tab w:val="right" w:leader="dot" w:pos="9345"/>
        </w:tabs>
        <w:rPr>
          <w:rFonts w:asciiTheme="minorHAnsi" w:eastAsiaTheme="minorEastAsia" w:hAnsiTheme="minorHAnsi" w:cstheme="minorBidi"/>
          <w:smallCaps w:val="0"/>
          <w:noProof/>
          <w:szCs w:val="22"/>
        </w:rPr>
      </w:pPr>
      <w:hyperlink w:anchor="_Toc24623939" w:history="1">
        <w:r w:rsidR="00EB28E6" w:rsidRPr="006C4BF4">
          <w:rPr>
            <w:rStyle w:val="Hyperlink"/>
            <w:noProof/>
          </w:rPr>
          <w:t>3.2</w:t>
        </w:r>
        <w:r w:rsidR="00EB28E6">
          <w:rPr>
            <w:rFonts w:asciiTheme="minorHAnsi" w:eastAsiaTheme="minorEastAsia" w:hAnsiTheme="minorHAnsi" w:cstheme="minorBidi"/>
            <w:smallCaps w:val="0"/>
            <w:noProof/>
            <w:szCs w:val="22"/>
          </w:rPr>
          <w:tab/>
        </w:r>
        <w:r w:rsidR="00EB28E6" w:rsidRPr="006C4BF4">
          <w:rPr>
            <w:rStyle w:val="Hyperlink"/>
            <w:noProof/>
          </w:rPr>
          <w:t>Android App</w:t>
        </w:r>
        <w:r w:rsidR="00EB28E6">
          <w:rPr>
            <w:noProof/>
            <w:webHidden/>
          </w:rPr>
          <w:tab/>
        </w:r>
        <w:r w:rsidR="00EB28E6">
          <w:rPr>
            <w:noProof/>
            <w:webHidden/>
          </w:rPr>
          <w:fldChar w:fldCharType="begin"/>
        </w:r>
        <w:r w:rsidR="00EB28E6">
          <w:rPr>
            <w:noProof/>
            <w:webHidden/>
          </w:rPr>
          <w:instrText xml:space="preserve"> PAGEREF _Toc24623939 \h </w:instrText>
        </w:r>
        <w:r w:rsidR="00EB28E6">
          <w:rPr>
            <w:noProof/>
            <w:webHidden/>
          </w:rPr>
        </w:r>
        <w:r w:rsidR="00EB28E6">
          <w:rPr>
            <w:noProof/>
            <w:webHidden/>
          </w:rPr>
          <w:fldChar w:fldCharType="separate"/>
        </w:r>
        <w:r w:rsidR="00EB28E6">
          <w:rPr>
            <w:noProof/>
            <w:webHidden/>
          </w:rPr>
          <w:t>5</w:t>
        </w:r>
        <w:r w:rsidR="00EB28E6">
          <w:rPr>
            <w:noProof/>
            <w:webHidden/>
          </w:rPr>
          <w:fldChar w:fldCharType="end"/>
        </w:r>
      </w:hyperlink>
    </w:p>
    <w:p w14:paraId="1445D965" w14:textId="28AC1153" w:rsidR="00EB28E6" w:rsidRDefault="00A61FE3">
      <w:pPr>
        <w:pStyle w:val="Verzeichnis1"/>
        <w:tabs>
          <w:tab w:val="left" w:pos="400"/>
          <w:tab w:val="right" w:leader="dot" w:pos="9345"/>
        </w:tabs>
        <w:rPr>
          <w:rFonts w:asciiTheme="minorHAnsi" w:eastAsiaTheme="minorEastAsia" w:hAnsiTheme="minorHAnsi" w:cstheme="minorBidi"/>
          <w:b w:val="0"/>
          <w:bCs w:val="0"/>
          <w:caps w:val="0"/>
          <w:noProof/>
          <w:szCs w:val="22"/>
        </w:rPr>
      </w:pPr>
      <w:hyperlink w:anchor="_Toc24623940" w:history="1">
        <w:r w:rsidR="00EB28E6" w:rsidRPr="006C4BF4">
          <w:rPr>
            <w:rStyle w:val="Hyperlink"/>
            <w:noProof/>
          </w:rPr>
          <w:t>4.</w:t>
        </w:r>
        <w:r w:rsidR="00EB28E6">
          <w:rPr>
            <w:rFonts w:asciiTheme="minorHAnsi" w:eastAsiaTheme="minorEastAsia" w:hAnsiTheme="minorHAnsi" w:cstheme="minorBidi"/>
            <w:b w:val="0"/>
            <w:bCs w:val="0"/>
            <w:caps w:val="0"/>
            <w:noProof/>
            <w:szCs w:val="22"/>
          </w:rPr>
          <w:tab/>
        </w:r>
        <w:r w:rsidR="00EB28E6" w:rsidRPr="006C4BF4">
          <w:rPr>
            <w:rStyle w:val="Hyperlink"/>
            <w:noProof/>
          </w:rPr>
          <w:t>Aktuelle App Umsetzung</w:t>
        </w:r>
        <w:r w:rsidR="00EB28E6">
          <w:rPr>
            <w:noProof/>
            <w:webHidden/>
          </w:rPr>
          <w:tab/>
        </w:r>
        <w:r w:rsidR="00EB28E6">
          <w:rPr>
            <w:noProof/>
            <w:webHidden/>
          </w:rPr>
          <w:fldChar w:fldCharType="begin"/>
        </w:r>
        <w:r w:rsidR="00EB28E6">
          <w:rPr>
            <w:noProof/>
            <w:webHidden/>
          </w:rPr>
          <w:instrText xml:space="preserve"> PAGEREF _Toc24623940 \h </w:instrText>
        </w:r>
        <w:r w:rsidR="00EB28E6">
          <w:rPr>
            <w:noProof/>
            <w:webHidden/>
          </w:rPr>
        </w:r>
        <w:r w:rsidR="00EB28E6">
          <w:rPr>
            <w:noProof/>
            <w:webHidden/>
          </w:rPr>
          <w:fldChar w:fldCharType="separate"/>
        </w:r>
        <w:r w:rsidR="00EB28E6">
          <w:rPr>
            <w:noProof/>
            <w:webHidden/>
          </w:rPr>
          <w:t>6</w:t>
        </w:r>
        <w:r w:rsidR="00EB28E6">
          <w:rPr>
            <w:noProof/>
            <w:webHidden/>
          </w:rPr>
          <w:fldChar w:fldCharType="end"/>
        </w:r>
      </w:hyperlink>
    </w:p>
    <w:p w14:paraId="56B1AF96" w14:textId="2BEA0B85" w:rsidR="00EB28E6" w:rsidRDefault="00A61FE3">
      <w:pPr>
        <w:pStyle w:val="Verzeichnis2"/>
        <w:tabs>
          <w:tab w:val="left" w:pos="800"/>
          <w:tab w:val="right" w:leader="dot" w:pos="9345"/>
        </w:tabs>
        <w:rPr>
          <w:rFonts w:asciiTheme="minorHAnsi" w:eastAsiaTheme="minorEastAsia" w:hAnsiTheme="minorHAnsi" w:cstheme="minorBidi"/>
          <w:smallCaps w:val="0"/>
          <w:noProof/>
          <w:szCs w:val="22"/>
        </w:rPr>
      </w:pPr>
      <w:hyperlink w:anchor="_Toc24623941" w:history="1">
        <w:r w:rsidR="00EB28E6" w:rsidRPr="006C4BF4">
          <w:rPr>
            <w:rStyle w:val="Hyperlink"/>
            <w:noProof/>
          </w:rPr>
          <w:t>4.1</w:t>
        </w:r>
        <w:r w:rsidR="00EB28E6">
          <w:rPr>
            <w:rFonts w:asciiTheme="minorHAnsi" w:eastAsiaTheme="minorEastAsia" w:hAnsiTheme="minorHAnsi" w:cstheme="minorBidi"/>
            <w:smallCaps w:val="0"/>
            <w:noProof/>
            <w:szCs w:val="22"/>
          </w:rPr>
          <w:tab/>
        </w:r>
        <w:r w:rsidR="00EB28E6" w:rsidRPr="006C4BF4">
          <w:rPr>
            <w:rStyle w:val="Hyperlink"/>
            <w:noProof/>
          </w:rPr>
          <w:t>Einleitung Projekt</w:t>
        </w:r>
        <w:r w:rsidR="00EB28E6">
          <w:rPr>
            <w:noProof/>
            <w:webHidden/>
          </w:rPr>
          <w:tab/>
        </w:r>
        <w:r w:rsidR="00EB28E6">
          <w:rPr>
            <w:noProof/>
            <w:webHidden/>
          </w:rPr>
          <w:fldChar w:fldCharType="begin"/>
        </w:r>
        <w:r w:rsidR="00EB28E6">
          <w:rPr>
            <w:noProof/>
            <w:webHidden/>
          </w:rPr>
          <w:instrText xml:space="preserve"> PAGEREF _Toc24623941 \h </w:instrText>
        </w:r>
        <w:r w:rsidR="00EB28E6">
          <w:rPr>
            <w:noProof/>
            <w:webHidden/>
          </w:rPr>
        </w:r>
        <w:r w:rsidR="00EB28E6">
          <w:rPr>
            <w:noProof/>
            <w:webHidden/>
          </w:rPr>
          <w:fldChar w:fldCharType="separate"/>
        </w:r>
        <w:r w:rsidR="00EB28E6">
          <w:rPr>
            <w:noProof/>
            <w:webHidden/>
          </w:rPr>
          <w:t>6</w:t>
        </w:r>
        <w:r w:rsidR="00EB28E6">
          <w:rPr>
            <w:noProof/>
            <w:webHidden/>
          </w:rPr>
          <w:fldChar w:fldCharType="end"/>
        </w:r>
      </w:hyperlink>
    </w:p>
    <w:p w14:paraId="79A9FAA9" w14:textId="7F551688" w:rsidR="00EB28E6" w:rsidRDefault="00A61FE3">
      <w:pPr>
        <w:pStyle w:val="Verzeichnis2"/>
        <w:tabs>
          <w:tab w:val="left" w:pos="800"/>
          <w:tab w:val="right" w:leader="dot" w:pos="9345"/>
        </w:tabs>
        <w:rPr>
          <w:rFonts w:asciiTheme="minorHAnsi" w:eastAsiaTheme="minorEastAsia" w:hAnsiTheme="minorHAnsi" w:cstheme="minorBidi"/>
          <w:smallCaps w:val="0"/>
          <w:noProof/>
          <w:szCs w:val="22"/>
        </w:rPr>
      </w:pPr>
      <w:hyperlink w:anchor="_Toc24623942" w:history="1">
        <w:r w:rsidR="00EB28E6" w:rsidRPr="006C4BF4">
          <w:rPr>
            <w:rStyle w:val="Hyperlink"/>
            <w:noProof/>
          </w:rPr>
          <w:t>4.2</w:t>
        </w:r>
        <w:r w:rsidR="00EB28E6">
          <w:rPr>
            <w:rFonts w:asciiTheme="minorHAnsi" w:eastAsiaTheme="minorEastAsia" w:hAnsiTheme="minorHAnsi" w:cstheme="minorBidi"/>
            <w:smallCaps w:val="0"/>
            <w:noProof/>
            <w:szCs w:val="22"/>
          </w:rPr>
          <w:tab/>
        </w:r>
        <w:r w:rsidR="00EB28E6" w:rsidRPr="006C4BF4">
          <w:rPr>
            <w:rStyle w:val="Hyperlink"/>
            <w:noProof/>
          </w:rPr>
          <w:t>Hardware</w:t>
        </w:r>
        <w:r w:rsidR="00EB28E6">
          <w:rPr>
            <w:noProof/>
            <w:webHidden/>
          </w:rPr>
          <w:tab/>
        </w:r>
        <w:r w:rsidR="00EB28E6">
          <w:rPr>
            <w:noProof/>
            <w:webHidden/>
          </w:rPr>
          <w:fldChar w:fldCharType="begin"/>
        </w:r>
        <w:r w:rsidR="00EB28E6">
          <w:rPr>
            <w:noProof/>
            <w:webHidden/>
          </w:rPr>
          <w:instrText xml:space="preserve"> PAGEREF _Toc24623942 \h </w:instrText>
        </w:r>
        <w:r w:rsidR="00EB28E6">
          <w:rPr>
            <w:noProof/>
            <w:webHidden/>
          </w:rPr>
        </w:r>
        <w:r w:rsidR="00EB28E6">
          <w:rPr>
            <w:noProof/>
            <w:webHidden/>
          </w:rPr>
          <w:fldChar w:fldCharType="separate"/>
        </w:r>
        <w:r w:rsidR="00EB28E6">
          <w:rPr>
            <w:noProof/>
            <w:webHidden/>
          </w:rPr>
          <w:t>7</w:t>
        </w:r>
        <w:r w:rsidR="00EB28E6">
          <w:rPr>
            <w:noProof/>
            <w:webHidden/>
          </w:rPr>
          <w:fldChar w:fldCharType="end"/>
        </w:r>
      </w:hyperlink>
    </w:p>
    <w:p w14:paraId="09021830" w14:textId="03E8510F" w:rsidR="00EB28E6" w:rsidRDefault="00A61FE3">
      <w:pPr>
        <w:pStyle w:val="Verzeichnis3"/>
        <w:tabs>
          <w:tab w:val="left" w:pos="1200"/>
          <w:tab w:val="right" w:leader="dot" w:pos="9345"/>
        </w:tabs>
        <w:rPr>
          <w:rFonts w:asciiTheme="minorHAnsi" w:eastAsiaTheme="minorEastAsia" w:hAnsiTheme="minorHAnsi" w:cstheme="minorBidi"/>
          <w:i w:val="0"/>
          <w:iCs w:val="0"/>
          <w:noProof/>
          <w:szCs w:val="22"/>
        </w:rPr>
      </w:pPr>
      <w:hyperlink w:anchor="_Toc24623943" w:history="1">
        <w:r w:rsidR="00EB28E6" w:rsidRPr="006C4BF4">
          <w:rPr>
            <w:rStyle w:val="Hyperlink"/>
            <w:noProof/>
          </w:rPr>
          <w:t>4.2.1</w:t>
        </w:r>
        <w:r w:rsidR="00EB28E6">
          <w:rPr>
            <w:rFonts w:asciiTheme="minorHAnsi" w:eastAsiaTheme="minorEastAsia" w:hAnsiTheme="minorHAnsi" w:cstheme="minorBidi"/>
            <w:i w:val="0"/>
            <w:iCs w:val="0"/>
            <w:noProof/>
            <w:szCs w:val="22"/>
          </w:rPr>
          <w:tab/>
        </w:r>
        <w:r w:rsidR="00EB28E6" w:rsidRPr="006C4BF4">
          <w:rPr>
            <w:rStyle w:val="Hyperlink"/>
            <w:noProof/>
          </w:rPr>
          <w:t>Raspberry PI 3B+</w:t>
        </w:r>
        <w:r w:rsidR="00EB28E6">
          <w:rPr>
            <w:noProof/>
            <w:webHidden/>
          </w:rPr>
          <w:tab/>
        </w:r>
        <w:r w:rsidR="00EB28E6">
          <w:rPr>
            <w:noProof/>
            <w:webHidden/>
          </w:rPr>
          <w:fldChar w:fldCharType="begin"/>
        </w:r>
        <w:r w:rsidR="00EB28E6">
          <w:rPr>
            <w:noProof/>
            <w:webHidden/>
          </w:rPr>
          <w:instrText xml:space="preserve"> PAGEREF _Toc24623943 \h </w:instrText>
        </w:r>
        <w:r w:rsidR="00EB28E6">
          <w:rPr>
            <w:noProof/>
            <w:webHidden/>
          </w:rPr>
        </w:r>
        <w:r w:rsidR="00EB28E6">
          <w:rPr>
            <w:noProof/>
            <w:webHidden/>
          </w:rPr>
          <w:fldChar w:fldCharType="separate"/>
        </w:r>
        <w:r w:rsidR="00EB28E6">
          <w:rPr>
            <w:noProof/>
            <w:webHidden/>
          </w:rPr>
          <w:t>7</w:t>
        </w:r>
        <w:r w:rsidR="00EB28E6">
          <w:rPr>
            <w:noProof/>
            <w:webHidden/>
          </w:rPr>
          <w:fldChar w:fldCharType="end"/>
        </w:r>
      </w:hyperlink>
    </w:p>
    <w:p w14:paraId="3066A768" w14:textId="1477767A" w:rsidR="00EB28E6" w:rsidRDefault="00A61FE3">
      <w:pPr>
        <w:pStyle w:val="Verzeichnis3"/>
        <w:tabs>
          <w:tab w:val="left" w:pos="1200"/>
          <w:tab w:val="right" w:leader="dot" w:pos="9345"/>
        </w:tabs>
        <w:rPr>
          <w:rFonts w:asciiTheme="minorHAnsi" w:eastAsiaTheme="minorEastAsia" w:hAnsiTheme="minorHAnsi" w:cstheme="minorBidi"/>
          <w:i w:val="0"/>
          <w:iCs w:val="0"/>
          <w:noProof/>
          <w:szCs w:val="22"/>
        </w:rPr>
      </w:pPr>
      <w:hyperlink w:anchor="_Toc24623944" w:history="1">
        <w:r w:rsidR="00EB28E6" w:rsidRPr="006C4BF4">
          <w:rPr>
            <w:rStyle w:val="Hyperlink"/>
            <w:noProof/>
          </w:rPr>
          <w:t>4.2.2</w:t>
        </w:r>
        <w:r w:rsidR="00EB28E6">
          <w:rPr>
            <w:rFonts w:asciiTheme="minorHAnsi" w:eastAsiaTheme="minorEastAsia" w:hAnsiTheme="minorHAnsi" w:cstheme="minorBidi"/>
            <w:i w:val="0"/>
            <w:iCs w:val="0"/>
            <w:noProof/>
            <w:szCs w:val="22"/>
          </w:rPr>
          <w:tab/>
        </w:r>
        <w:r w:rsidR="00EB28E6" w:rsidRPr="006C4BF4">
          <w:rPr>
            <w:rStyle w:val="Hyperlink"/>
            <w:noProof/>
          </w:rPr>
          <w:t>MCU Micro Controller</w:t>
        </w:r>
        <w:r w:rsidR="00EB28E6">
          <w:rPr>
            <w:noProof/>
            <w:webHidden/>
          </w:rPr>
          <w:tab/>
        </w:r>
        <w:r w:rsidR="00EB28E6">
          <w:rPr>
            <w:noProof/>
            <w:webHidden/>
          </w:rPr>
          <w:fldChar w:fldCharType="begin"/>
        </w:r>
        <w:r w:rsidR="00EB28E6">
          <w:rPr>
            <w:noProof/>
            <w:webHidden/>
          </w:rPr>
          <w:instrText xml:space="preserve"> PAGEREF _Toc24623944 \h </w:instrText>
        </w:r>
        <w:r w:rsidR="00EB28E6">
          <w:rPr>
            <w:noProof/>
            <w:webHidden/>
          </w:rPr>
        </w:r>
        <w:r w:rsidR="00EB28E6">
          <w:rPr>
            <w:noProof/>
            <w:webHidden/>
          </w:rPr>
          <w:fldChar w:fldCharType="separate"/>
        </w:r>
        <w:r w:rsidR="00EB28E6">
          <w:rPr>
            <w:noProof/>
            <w:webHidden/>
          </w:rPr>
          <w:t>7</w:t>
        </w:r>
        <w:r w:rsidR="00EB28E6">
          <w:rPr>
            <w:noProof/>
            <w:webHidden/>
          </w:rPr>
          <w:fldChar w:fldCharType="end"/>
        </w:r>
      </w:hyperlink>
    </w:p>
    <w:p w14:paraId="6D30FC92" w14:textId="59F5FD27" w:rsidR="00EB28E6" w:rsidRDefault="00A61FE3">
      <w:pPr>
        <w:pStyle w:val="Verzeichnis3"/>
        <w:tabs>
          <w:tab w:val="left" w:pos="1200"/>
          <w:tab w:val="right" w:leader="dot" w:pos="9345"/>
        </w:tabs>
        <w:rPr>
          <w:rFonts w:asciiTheme="minorHAnsi" w:eastAsiaTheme="minorEastAsia" w:hAnsiTheme="minorHAnsi" w:cstheme="minorBidi"/>
          <w:i w:val="0"/>
          <w:iCs w:val="0"/>
          <w:noProof/>
          <w:szCs w:val="22"/>
        </w:rPr>
      </w:pPr>
      <w:hyperlink w:anchor="_Toc24623945" w:history="1">
        <w:r w:rsidR="00EB28E6" w:rsidRPr="006C4BF4">
          <w:rPr>
            <w:rStyle w:val="Hyperlink"/>
            <w:noProof/>
          </w:rPr>
          <w:t>4.2.3</w:t>
        </w:r>
        <w:r w:rsidR="00EB28E6">
          <w:rPr>
            <w:rFonts w:asciiTheme="minorHAnsi" w:eastAsiaTheme="minorEastAsia" w:hAnsiTheme="minorHAnsi" w:cstheme="minorBidi"/>
            <w:i w:val="0"/>
            <w:iCs w:val="0"/>
            <w:noProof/>
            <w:szCs w:val="22"/>
          </w:rPr>
          <w:tab/>
        </w:r>
        <w:r w:rsidR="00EB28E6" w:rsidRPr="006C4BF4">
          <w:rPr>
            <w:rStyle w:val="Hyperlink"/>
            <w:noProof/>
          </w:rPr>
          <w:t>NodeMCU ESP8266</w:t>
        </w:r>
        <w:r w:rsidR="00EB28E6">
          <w:rPr>
            <w:noProof/>
            <w:webHidden/>
          </w:rPr>
          <w:tab/>
        </w:r>
        <w:r w:rsidR="00EB28E6">
          <w:rPr>
            <w:noProof/>
            <w:webHidden/>
          </w:rPr>
          <w:fldChar w:fldCharType="begin"/>
        </w:r>
        <w:r w:rsidR="00EB28E6">
          <w:rPr>
            <w:noProof/>
            <w:webHidden/>
          </w:rPr>
          <w:instrText xml:space="preserve"> PAGEREF _Toc24623945 \h </w:instrText>
        </w:r>
        <w:r w:rsidR="00EB28E6">
          <w:rPr>
            <w:noProof/>
            <w:webHidden/>
          </w:rPr>
        </w:r>
        <w:r w:rsidR="00EB28E6">
          <w:rPr>
            <w:noProof/>
            <w:webHidden/>
          </w:rPr>
          <w:fldChar w:fldCharType="separate"/>
        </w:r>
        <w:r w:rsidR="00EB28E6">
          <w:rPr>
            <w:noProof/>
            <w:webHidden/>
          </w:rPr>
          <w:t>7</w:t>
        </w:r>
        <w:r w:rsidR="00EB28E6">
          <w:rPr>
            <w:noProof/>
            <w:webHidden/>
          </w:rPr>
          <w:fldChar w:fldCharType="end"/>
        </w:r>
      </w:hyperlink>
    </w:p>
    <w:p w14:paraId="0B566B4C" w14:textId="3C237D08" w:rsidR="00EB28E6" w:rsidRDefault="00A61FE3">
      <w:pPr>
        <w:pStyle w:val="Verzeichnis3"/>
        <w:tabs>
          <w:tab w:val="left" w:pos="1200"/>
          <w:tab w:val="right" w:leader="dot" w:pos="9345"/>
        </w:tabs>
        <w:rPr>
          <w:rFonts w:asciiTheme="minorHAnsi" w:eastAsiaTheme="minorEastAsia" w:hAnsiTheme="minorHAnsi" w:cstheme="minorBidi"/>
          <w:i w:val="0"/>
          <w:iCs w:val="0"/>
          <w:noProof/>
          <w:szCs w:val="22"/>
        </w:rPr>
      </w:pPr>
      <w:hyperlink w:anchor="_Toc24623946" w:history="1">
        <w:r w:rsidR="00EB28E6" w:rsidRPr="006C4BF4">
          <w:rPr>
            <w:rStyle w:val="Hyperlink"/>
            <w:noProof/>
          </w:rPr>
          <w:t>4.2.4</w:t>
        </w:r>
        <w:r w:rsidR="00EB28E6">
          <w:rPr>
            <w:rFonts w:asciiTheme="minorHAnsi" w:eastAsiaTheme="minorEastAsia" w:hAnsiTheme="minorHAnsi" w:cstheme="minorBidi"/>
            <w:i w:val="0"/>
            <w:iCs w:val="0"/>
            <w:noProof/>
            <w:szCs w:val="22"/>
          </w:rPr>
          <w:tab/>
        </w:r>
        <w:r w:rsidR="00EB28E6" w:rsidRPr="006C4BF4">
          <w:rPr>
            <w:rStyle w:val="Hyperlink"/>
            <w:noProof/>
          </w:rPr>
          <w:t>WS2812B RGB Strip eingesetzt.</w:t>
        </w:r>
        <w:r w:rsidR="00EB28E6">
          <w:rPr>
            <w:noProof/>
            <w:webHidden/>
          </w:rPr>
          <w:tab/>
        </w:r>
        <w:r w:rsidR="00EB28E6">
          <w:rPr>
            <w:noProof/>
            <w:webHidden/>
          </w:rPr>
          <w:fldChar w:fldCharType="begin"/>
        </w:r>
        <w:r w:rsidR="00EB28E6">
          <w:rPr>
            <w:noProof/>
            <w:webHidden/>
          </w:rPr>
          <w:instrText xml:space="preserve"> PAGEREF _Toc24623946 \h </w:instrText>
        </w:r>
        <w:r w:rsidR="00EB28E6">
          <w:rPr>
            <w:noProof/>
            <w:webHidden/>
          </w:rPr>
        </w:r>
        <w:r w:rsidR="00EB28E6">
          <w:rPr>
            <w:noProof/>
            <w:webHidden/>
          </w:rPr>
          <w:fldChar w:fldCharType="separate"/>
        </w:r>
        <w:r w:rsidR="00EB28E6">
          <w:rPr>
            <w:noProof/>
            <w:webHidden/>
          </w:rPr>
          <w:t>9</w:t>
        </w:r>
        <w:r w:rsidR="00EB28E6">
          <w:rPr>
            <w:noProof/>
            <w:webHidden/>
          </w:rPr>
          <w:fldChar w:fldCharType="end"/>
        </w:r>
      </w:hyperlink>
    </w:p>
    <w:p w14:paraId="0D5EF8A3" w14:textId="1F3BC305" w:rsidR="00EB28E6" w:rsidRDefault="00A61FE3">
      <w:pPr>
        <w:pStyle w:val="Verzeichnis2"/>
        <w:tabs>
          <w:tab w:val="left" w:pos="800"/>
          <w:tab w:val="right" w:leader="dot" w:pos="9345"/>
        </w:tabs>
        <w:rPr>
          <w:rFonts w:asciiTheme="minorHAnsi" w:eastAsiaTheme="minorEastAsia" w:hAnsiTheme="minorHAnsi" w:cstheme="minorBidi"/>
          <w:smallCaps w:val="0"/>
          <w:noProof/>
          <w:szCs w:val="22"/>
        </w:rPr>
      </w:pPr>
      <w:hyperlink w:anchor="_Toc24623947" w:history="1">
        <w:r w:rsidR="00EB28E6" w:rsidRPr="006C4BF4">
          <w:rPr>
            <w:rStyle w:val="Hyperlink"/>
            <w:noProof/>
          </w:rPr>
          <w:t>4.3</w:t>
        </w:r>
        <w:r w:rsidR="00EB28E6">
          <w:rPr>
            <w:rFonts w:asciiTheme="minorHAnsi" w:eastAsiaTheme="minorEastAsia" w:hAnsiTheme="minorHAnsi" w:cstheme="minorBidi"/>
            <w:smallCaps w:val="0"/>
            <w:noProof/>
            <w:szCs w:val="22"/>
          </w:rPr>
          <w:tab/>
        </w:r>
        <w:r w:rsidR="00EB28E6" w:rsidRPr="006C4BF4">
          <w:rPr>
            <w:rStyle w:val="Hyperlink"/>
            <w:noProof/>
          </w:rPr>
          <w:t>Grundaufbau der Anwendung</w:t>
        </w:r>
        <w:r w:rsidR="00EB28E6">
          <w:rPr>
            <w:noProof/>
            <w:webHidden/>
          </w:rPr>
          <w:tab/>
        </w:r>
        <w:r w:rsidR="00EB28E6">
          <w:rPr>
            <w:noProof/>
            <w:webHidden/>
          </w:rPr>
          <w:fldChar w:fldCharType="begin"/>
        </w:r>
        <w:r w:rsidR="00EB28E6">
          <w:rPr>
            <w:noProof/>
            <w:webHidden/>
          </w:rPr>
          <w:instrText xml:space="preserve"> PAGEREF _Toc24623947 \h </w:instrText>
        </w:r>
        <w:r w:rsidR="00EB28E6">
          <w:rPr>
            <w:noProof/>
            <w:webHidden/>
          </w:rPr>
        </w:r>
        <w:r w:rsidR="00EB28E6">
          <w:rPr>
            <w:noProof/>
            <w:webHidden/>
          </w:rPr>
          <w:fldChar w:fldCharType="separate"/>
        </w:r>
        <w:r w:rsidR="00EB28E6">
          <w:rPr>
            <w:noProof/>
            <w:webHidden/>
          </w:rPr>
          <w:t>9</w:t>
        </w:r>
        <w:r w:rsidR="00EB28E6">
          <w:rPr>
            <w:noProof/>
            <w:webHidden/>
          </w:rPr>
          <w:fldChar w:fldCharType="end"/>
        </w:r>
      </w:hyperlink>
    </w:p>
    <w:p w14:paraId="0F753745" w14:textId="2AD1796A" w:rsidR="00EB28E6" w:rsidRDefault="00A61FE3">
      <w:pPr>
        <w:pStyle w:val="Verzeichnis3"/>
        <w:tabs>
          <w:tab w:val="left" w:pos="1200"/>
          <w:tab w:val="right" w:leader="dot" w:pos="9345"/>
        </w:tabs>
        <w:rPr>
          <w:rFonts w:asciiTheme="minorHAnsi" w:eastAsiaTheme="minorEastAsia" w:hAnsiTheme="minorHAnsi" w:cstheme="minorBidi"/>
          <w:i w:val="0"/>
          <w:iCs w:val="0"/>
          <w:noProof/>
          <w:szCs w:val="22"/>
        </w:rPr>
      </w:pPr>
      <w:hyperlink w:anchor="_Toc24623948" w:history="1">
        <w:r w:rsidR="00EB28E6" w:rsidRPr="006C4BF4">
          <w:rPr>
            <w:rStyle w:val="Hyperlink"/>
            <w:noProof/>
          </w:rPr>
          <w:t>4.3.1</w:t>
        </w:r>
        <w:r w:rsidR="00EB28E6">
          <w:rPr>
            <w:rFonts w:asciiTheme="minorHAnsi" w:eastAsiaTheme="minorEastAsia" w:hAnsiTheme="minorHAnsi" w:cstheme="minorBidi"/>
            <w:i w:val="0"/>
            <w:iCs w:val="0"/>
            <w:noProof/>
            <w:szCs w:val="22"/>
          </w:rPr>
          <w:tab/>
        </w:r>
        <w:r w:rsidR="00EB28E6" w:rsidRPr="006C4BF4">
          <w:rPr>
            <w:rStyle w:val="Hyperlink"/>
            <w:noProof/>
          </w:rPr>
          <w:t>Programmiersprache: Dart</w:t>
        </w:r>
        <w:r w:rsidR="00EB28E6">
          <w:rPr>
            <w:noProof/>
            <w:webHidden/>
          </w:rPr>
          <w:tab/>
        </w:r>
        <w:r w:rsidR="00EB28E6">
          <w:rPr>
            <w:noProof/>
            <w:webHidden/>
          </w:rPr>
          <w:fldChar w:fldCharType="begin"/>
        </w:r>
        <w:r w:rsidR="00EB28E6">
          <w:rPr>
            <w:noProof/>
            <w:webHidden/>
          </w:rPr>
          <w:instrText xml:space="preserve"> PAGEREF _Toc24623948 \h </w:instrText>
        </w:r>
        <w:r w:rsidR="00EB28E6">
          <w:rPr>
            <w:noProof/>
            <w:webHidden/>
          </w:rPr>
        </w:r>
        <w:r w:rsidR="00EB28E6">
          <w:rPr>
            <w:noProof/>
            <w:webHidden/>
          </w:rPr>
          <w:fldChar w:fldCharType="separate"/>
        </w:r>
        <w:r w:rsidR="00EB28E6">
          <w:rPr>
            <w:noProof/>
            <w:webHidden/>
          </w:rPr>
          <w:t>10</w:t>
        </w:r>
        <w:r w:rsidR="00EB28E6">
          <w:rPr>
            <w:noProof/>
            <w:webHidden/>
          </w:rPr>
          <w:fldChar w:fldCharType="end"/>
        </w:r>
      </w:hyperlink>
    </w:p>
    <w:p w14:paraId="1ED6126F" w14:textId="7FA5F724" w:rsidR="00EB28E6" w:rsidRDefault="00A61FE3">
      <w:pPr>
        <w:pStyle w:val="Verzeichnis3"/>
        <w:tabs>
          <w:tab w:val="left" w:pos="1200"/>
          <w:tab w:val="right" w:leader="dot" w:pos="9345"/>
        </w:tabs>
        <w:rPr>
          <w:rFonts w:asciiTheme="minorHAnsi" w:eastAsiaTheme="minorEastAsia" w:hAnsiTheme="minorHAnsi" w:cstheme="minorBidi"/>
          <w:i w:val="0"/>
          <w:iCs w:val="0"/>
          <w:noProof/>
          <w:szCs w:val="22"/>
        </w:rPr>
      </w:pPr>
      <w:hyperlink w:anchor="_Toc24623949" w:history="1">
        <w:r w:rsidR="00EB28E6" w:rsidRPr="006C4BF4">
          <w:rPr>
            <w:rStyle w:val="Hyperlink"/>
            <w:noProof/>
          </w:rPr>
          <w:t>4.3.2</w:t>
        </w:r>
        <w:r w:rsidR="00EB28E6">
          <w:rPr>
            <w:rFonts w:asciiTheme="minorHAnsi" w:eastAsiaTheme="minorEastAsia" w:hAnsiTheme="minorHAnsi" w:cstheme="minorBidi"/>
            <w:i w:val="0"/>
            <w:iCs w:val="0"/>
            <w:noProof/>
            <w:szCs w:val="22"/>
          </w:rPr>
          <w:tab/>
        </w:r>
        <w:r w:rsidR="00EB28E6" w:rsidRPr="006C4BF4">
          <w:rPr>
            <w:rStyle w:val="Hyperlink"/>
            <w:noProof/>
          </w:rPr>
          <w:t>Node-Red Framework</w:t>
        </w:r>
        <w:r w:rsidR="00EB28E6">
          <w:rPr>
            <w:noProof/>
            <w:webHidden/>
          </w:rPr>
          <w:tab/>
        </w:r>
        <w:r w:rsidR="00EB28E6">
          <w:rPr>
            <w:noProof/>
            <w:webHidden/>
          </w:rPr>
          <w:fldChar w:fldCharType="begin"/>
        </w:r>
        <w:r w:rsidR="00EB28E6">
          <w:rPr>
            <w:noProof/>
            <w:webHidden/>
          </w:rPr>
          <w:instrText xml:space="preserve"> PAGEREF _Toc24623949 \h </w:instrText>
        </w:r>
        <w:r w:rsidR="00EB28E6">
          <w:rPr>
            <w:noProof/>
            <w:webHidden/>
          </w:rPr>
        </w:r>
        <w:r w:rsidR="00EB28E6">
          <w:rPr>
            <w:noProof/>
            <w:webHidden/>
          </w:rPr>
          <w:fldChar w:fldCharType="separate"/>
        </w:r>
        <w:r w:rsidR="00EB28E6">
          <w:rPr>
            <w:noProof/>
            <w:webHidden/>
          </w:rPr>
          <w:t>10</w:t>
        </w:r>
        <w:r w:rsidR="00EB28E6">
          <w:rPr>
            <w:noProof/>
            <w:webHidden/>
          </w:rPr>
          <w:fldChar w:fldCharType="end"/>
        </w:r>
      </w:hyperlink>
    </w:p>
    <w:p w14:paraId="158DE0ED" w14:textId="346201F5" w:rsidR="00EB28E6" w:rsidRDefault="00A61FE3">
      <w:pPr>
        <w:pStyle w:val="Verzeichnis3"/>
        <w:tabs>
          <w:tab w:val="left" w:pos="1200"/>
          <w:tab w:val="right" w:leader="dot" w:pos="9345"/>
        </w:tabs>
        <w:rPr>
          <w:rFonts w:asciiTheme="minorHAnsi" w:eastAsiaTheme="minorEastAsia" w:hAnsiTheme="minorHAnsi" w:cstheme="minorBidi"/>
          <w:i w:val="0"/>
          <w:iCs w:val="0"/>
          <w:noProof/>
          <w:szCs w:val="22"/>
        </w:rPr>
      </w:pPr>
      <w:hyperlink w:anchor="_Toc24623950" w:history="1">
        <w:r w:rsidR="00EB28E6" w:rsidRPr="006C4BF4">
          <w:rPr>
            <w:rStyle w:val="Hyperlink"/>
            <w:noProof/>
          </w:rPr>
          <w:t>4.3.3</w:t>
        </w:r>
        <w:r w:rsidR="00EB28E6">
          <w:rPr>
            <w:rFonts w:asciiTheme="minorHAnsi" w:eastAsiaTheme="minorEastAsia" w:hAnsiTheme="minorHAnsi" w:cstheme="minorBidi"/>
            <w:i w:val="0"/>
            <w:iCs w:val="0"/>
            <w:noProof/>
            <w:szCs w:val="22"/>
          </w:rPr>
          <w:tab/>
        </w:r>
        <w:r w:rsidR="00EB28E6" w:rsidRPr="006C4BF4">
          <w:rPr>
            <w:rStyle w:val="Hyperlink"/>
            <w:noProof/>
          </w:rPr>
          <w:t>Wled Framework</w:t>
        </w:r>
        <w:r w:rsidR="00EB28E6">
          <w:rPr>
            <w:noProof/>
            <w:webHidden/>
          </w:rPr>
          <w:tab/>
        </w:r>
        <w:r w:rsidR="00EB28E6">
          <w:rPr>
            <w:noProof/>
            <w:webHidden/>
          </w:rPr>
          <w:fldChar w:fldCharType="begin"/>
        </w:r>
        <w:r w:rsidR="00EB28E6">
          <w:rPr>
            <w:noProof/>
            <w:webHidden/>
          </w:rPr>
          <w:instrText xml:space="preserve"> PAGEREF _Toc24623950 \h </w:instrText>
        </w:r>
        <w:r w:rsidR="00EB28E6">
          <w:rPr>
            <w:noProof/>
            <w:webHidden/>
          </w:rPr>
        </w:r>
        <w:r w:rsidR="00EB28E6">
          <w:rPr>
            <w:noProof/>
            <w:webHidden/>
          </w:rPr>
          <w:fldChar w:fldCharType="separate"/>
        </w:r>
        <w:r w:rsidR="00EB28E6">
          <w:rPr>
            <w:noProof/>
            <w:webHidden/>
          </w:rPr>
          <w:t>10</w:t>
        </w:r>
        <w:r w:rsidR="00EB28E6">
          <w:rPr>
            <w:noProof/>
            <w:webHidden/>
          </w:rPr>
          <w:fldChar w:fldCharType="end"/>
        </w:r>
      </w:hyperlink>
    </w:p>
    <w:p w14:paraId="7EFAAB33" w14:textId="4521C326" w:rsidR="00EB28E6" w:rsidRDefault="00A61FE3">
      <w:pPr>
        <w:pStyle w:val="Verzeichnis2"/>
        <w:tabs>
          <w:tab w:val="right" w:leader="dot" w:pos="9345"/>
        </w:tabs>
        <w:rPr>
          <w:rFonts w:asciiTheme="minorHAnsi" w:eastAsiaTheme="minorEastAsia" w:hAnsiTheme="minorHAnsi" w:cstheme="minorBidi"/>
          <w:smallCaps w:val="0"/>
          <w:noProof/>
          <w:szCs w:val="22"/>
        </w:rPr>
      </w:pPr>
      <w:hyperlink w:anchor="_Toc24623951" w:history="1">
        <w:r w:rsidR="00EB28E6" w:rsidRPr="006C4BF4">
          <w:rPr>
            <w:rStyle w:val="Hyperlink"/>
            <w:noProof/>
            <w:highlight w:val="yellow"/>
          </w:rPr>
          <w:t>Hier bitte nochmal kürzen</w:t>
        </w:r>
        <w:r w:rsidR="00EB28E6">
          <w:rPr>
            <w:noProof/>
            <w:webHidden/>
          </w:rPr>
          <w:tab/>
        </w:r>
        <w:r w:rsidR="00EB28E6">
          <w:rPr>
            <w:noProof/>
            <w:webHidden/>
          </w:rPr>
          <w:fldChar w:fldCharType="begin"/>
        </w:r>
        <w:r w:rsidR="00EB28E6">
          <w:rPr>
            <w:noProof/>
            <w:webHidden/>
          </w:rPr>
          <w:instrText xml:space="preserve"> PAGEREF _Toc24623951 \h </w:instrText>
        </w:r>
        <w:r w:rsidR="00EB28E6">
          <w:rPr>
            <w:noProof/>
            <w:webHidden/>
          </w:rPr>
        </w:r>
        <w:r w:rsidR="00EB28E6">
          <w:rPr>
            <w:noProof/>
            <w:webHidden/>
          </w:rPr>
          <w:fldChar w:fldCharType="separate"/>
        </w:r>
        <w:r w:rsidR="00EB28E6">
          <w:rPr>
            <w:noProof/>
            <w:webHidden/>
          </w:rPr>
          <w:t>11</w:t>
        </w:r>
        <w:r w:rsidR="00EB28E6">
          <w:rPr>
            <w:noProof/>
            <w:webHidden/>
          </w:rPr>
          <w:fldChar w:fldCharType="end"/>
        </w:r>
      </w:hyperlink>
    </w:p>
    <w:p w14:paraId="7186D230" w14:textId="1304253B" w:rsidR="00EB28E6" w:rsidRDefault="00A61FE3">
      <w:pPr>
        <w:pStyle w:val="Verzeichnis1"/>
        <w:tabs>
          <w:tab w:val="left" w:pos="400"/>
          <w:tab w:val="right" w:leader="dot" w:pos="9345"/>
        </w:tabs>
        <w:rPr>
          <w:rFonts w:asciiTheme="minorHAnsi" w:eastAsiaTheme="minorEastAsia" w:hAnsiTheme="minorHAnsi" w:cstheme="minorBidi"/>
          <w:b w:val="0"/>
          <w:bCs w:val="0"/>
          <w:caps w:val="0"/>
          <w:noProof/>
          <w:szCs w:val="22"/>
        </w:rPr>
      </w:pPr>
      <w:hyperlink w:anchor="_Toc24623952" w:history="1">
        <w:r w:rsidR="00EB28E6" w:rsidRPr="006C4BF4">
          <w:rPr>
            <w:rStyle w:val="Hyperlink"/>
            <w:rFonts w:eastAsia="Liberation Mono"/>
            <w:noProof/>
          </w:rPr>
          <w:t>5.</w:t>
        </w:r>
        <w:r w:rsidR="00EB28E6">
          <w:rPr>
            <w:rFonts w:asciiTheme="minorHAnsi" w:eastAsiaTheme="minorEastAsia" w:hAnsiTheme="minorHAnsi" w:cstheme="minorBidi"/>
            <w:b w:val="0"/>
            <w:bCs w:val="0"/>
            <w:caps w:val="0"/>
            <w:noProof/>
            <w:szCs w:val="22"/>
          </w:rPr>
          <w:tab/>
        </w:r>
        <w:r w:rsidR="00EB28E6" w:rsidRPr="006C4BF4">
          <w:rPr>
            <w:rStyle w:val="Hyperlink"/>
            <w:rFonts w:eastAsia="Liberation Mono"/>
            <w:noProof/>
          </w:rPr>
          <w:t>NodeRED Implementierung</w:t>
        </w:r>
        <w:r w:rsidR="00EB28E6">
          <w:rPr>
            <w:noProof/>
            <w:webHidden/>
          </w:rPr>
          <w:tab/>
        </w:r>
        <w:r w:rsidR="00EB28E6">
          <w:rPr>
            <w:noProof/>
            <w:webHidden/>
          </w:rPr>
          <w:fldChar w:fldCharType="begin"/>
        </w:r>
        <w:r w:rsidR="00EB28E6">
          <w:rPr>
            <w:noProof/>
            <w:webHidden/>
          </w:rPr>
          <w:instrText xml:space="preserve"> PAGEREF _Toc24623952 \h </w:instrText>
        </w:r>
        <w:r w:rsidR="00EB28E6">
          <w:rPr>
            <w:noProof/>
            <w:webHidden/>
          </w:rPr>
        </w:r>
        <w:r w:rsidR="00EB28E6">
          <w:rPr>
            <w:noProof/>
            <w:webHidden/>
          </w:rPr>
          <w:fldChar w:fldCharType="separate"/>
        </w:r>
        <w:r w:rsidR="00EB28E6">
          <w:rPr>
            <w:noProof/>
            <w:webHidden/>
          </w:rPr>
          <w:t>11</w:t>
        </w:r>
        <w:r w:rsidR="00EB28E6">
          <w:rPr>
            <w:noProof/>
            <w:webHidden/>
          </w:rPr>
          <w:fldChar w:fldCharType="end"/>
        </w:r>
      </w:hyperlink>
    </w:p>
    <w:p w14:paraId="5C3A75A5" w14:textId="3FFBBEA7" w:rsidR="00EB28E6" w:rsidRDefault="00A61FE3">
      <w:pPr>
        <w:pStyle w:val="Verzeichnis2"/>
        <w:tabs>
          <w:tab w:val="left" w:pos="800"/>
          <w:tab w:val="right" w:leader="dot" w:pos="9345"/>
        </w:tabs>
        <w:rPr>
          <w:rFonts w:asciiTheme="minorHAnsi" w:eastAsiaTheme="minorEastAsia" w:hAnsiTheme="minorHAnsi" w:cstheme="minorBidi"/>
          <w:smallCaps w:val="0"/>
          <w:noProof/>
          <w:szCs w:val="22"/>
        </w:rPr>
      </w:pPr>
      <w:hyperlink w:anchor="_Toc24623953" w:history="1">
        <w:r w:rsidR="00EB28E6" w:rsidRPr="006C4BF4">
          <w:rPr>
            <w:rStyle w:val="Hyperlink"/>
            <w:noProof/>
          </w:rPr>
          <w:t>5.1</w:t>
        </w:r>
        <w:r w:rsidR="00EB28E6">
          <w:rPr>
            <w:rFonts w:asciiTheme="minorHAnsi" w:eastAsiaTheme="minorEastAsia" w:hAnsiTheme="minorHAnsi" w:cstheme="minorBidi"/>
            <w:smallCaps w:val="0"/>
            <w:noProof/>
            <w:szCs w:val="22"/>
          </w:rPr>
          <w:tab/>
        </w:r>
        <w:r w:rsidR="00EB28E6" w:rsidRPr="006C4BF4">
          <w:rPr>
            <w:rStyle w:val="Hyperlink"/>
            <w:noProof/>
          </w:rPr>
          <w:t>NodeRED MQTT BROKER</w:t>
        </w:r>
        <w:r w:rsidR="00EB28E6">
          <w:rPr>
            <w:noProof/>
            <w:webHidden/>
          </w:rPr>
          <w:tab/>
        </w:r>
        <w:r w:rsidR="00EB28E6">
          <w:rPr>
            <w:noProof/>
            <w:webHidden/>
          </w:rPr>
          <w:fldChar w:fldCharType="begin"/>
        </w:r>
        <w:r w:rsidR="00EB28E6">
          <w:rPr>
            <w:noProof/>
            <w:webHidden/>
          </w:rPr>
          <w:instrText xml:space="preserve"> PAGEREF _Toc24623953 \h </w:instrText>
        </w:r>
        <w:r w:rsidR="00EB28E6">
          <w:rPr>
            <w:noProof/>
            <w:webHidden/>
          </w:rPr>
        </w:r>
        <w:r w:rsidR="00EB28E6">
          <w:rPr>
            <w:noProof/>
            <w:webHidden/>
          </w:rPr>
          <w:fldChar w:fldCharType="separate"/>
        </w:r>
        <w:r w:rsidR="00EB28E6">
          <w:rPr>
            <w:noProof/>
            <w:webHidden/>
          </w:rPr>
          <w:t>12</w:t>
        </w:r>
        <w:r w:rsidR="00EB28E6">
          <w:rPr>
            <w:noProof/>
            <w:webHidden/>
          </w:rPr>
          <w:fldChar w:fldCharType="end"/>
        </w:r>
      </w:hyperlink>
    </w:p>
    <w:p w14:paraId="49C01EAC" w14:textId="47FDE14D" w:rsidR="00EB28E6" w:rsidRDefault="00A61FE3">
      <w:pPr>
        <w:pStyle w:val="Verzeichnis2"/>
        <w:tabs>
          <w:tab w:val="left" w:pos="800"/>
          <w:tab w:val="right" w:leader="dot" w:pos="9345"/>
        </w:tabs>
        <w:rPr>
          <w:rFonts w:asciiTheme="minorHAnsi" w:eastAsiaTheme="minorEastAsia" w:hAnsiTheme="minorHAnsi" w:cstheme="minorBidi"/>
          <w:smallCaps w:val="0"/>
          <w:noProof/>
          <w:szCs w:val="22"/>
        </w:rPr>
      </w:pPr>
      <w:hyperlink w:anchor="_Toc24623954" w:history="1">
        <w:r w:rsidR="00EB28E6" w:rsidRPr="006C4BF4">
          <w:rPr>
            <w:rStyle w:val="Hyperlink"/>
            <w:noProof/>
          </w:rPr>
          <w:t>5.2</w:t>
        </w:r>
        <w:r w:rsidR="00EB28E6">
          <w:rPr>
            <w:rFonts w:asciiTheme="minorHAnsi" w:eastAsiaTheme="minorEastAsia" w:hAnsiTheme="minorHAnsi" w:cstheme="minorBidi"/>
            <w:smallCaps w:val="0"/>
            <w:noProof/>
            <w:szCs w:val="22"/>
          </w:rPr>
          <w:tab/>
        </w:r>
        <w:r w:rsidR="00EB28E6" w:rsidRPr="006C4BF4">
          <w:rPr>
            <w:rStyle w:val="Hyperlink"/>
            <w:noProof/>
          </w:rPr>
          <w:t>NodeRED Flow</w:t>
        </w:r>
        <w:r w:rsidR="00EB28E6">
          <w:rPr>
            <w:noProof/>
            <w:webHidden/>
          </w:rPr>
          <w:tab/>
        </w:r>
        <w:r w:rsidR="00EB28E6">
          <w:rPr>
            <w:noProof/>
            <w:webHidden/>
          </w:rPr>
          <w:fldChar w:fldCharType="begin"/>
        </w:r>
        <w:r w:rsidR="00EB28E6">
          <w:rPr>
            <w:noProof/>
            <w:webHidden/>
          </w:rPr>
          <w:instrText xml:space="preserve"> PAGEREF _Toc24623954 \h </w:instrText>
        </w:r>
        <w:r w:rsidR="00EB28E6">
          <w:rPr>
            <w:noProof/>
            <w:webHidden/>
          </w:rPr>
        </w:r>
        <w:r w:rsidR="00EB28E6">
          <w:rPr>
            <w:noProof/>
            <w:webHidden/>
          </w:rPr>
          <w:fldChar w:fldCharType="separate"/>
        </w:r>
        <w:r w:rsidR="00EB28E6">
          <w:rPr>
            <w:noProof/>
            <w:webHidden/>
          </w:rPr>
          <w:t>12</w:t>
        </w:r>
        <w:r w:rsidR="00EB28E6">
          <w:rPr>
            <w:noProof/>
            <w:webHidden/>
          </w:rPr>
          <w:fldChar w:fldCharType="end"/>
        </w:r>
      </w:hyperlink>
    </w:p>
    <w:p w14:paraId="6A657D41" w14:textId="44E37EBC" w:rsidR="00EB28E6" w:rsidRDefault="00A61FE3">
      <w:pPr>
        <w:pStyle w:val="Verzeichnis1"/>
        <w:tabs>
          <w:tab w:val="left" w:pos="400"/>
          <w:tab w:val="right" w:leader="dot" w:pos="9345"/>
        </w:tabs>
        <w:rPr>
          <w:rFonts w:asciiTheme="minorHAnsi" w:eastAsiaTheme="minorEastAsia" w:hAnsiTheme="minorHAnsi" w:cstheme="minorBidi"/>
          <w:b w:val="0"/>
          <w:bCs w:val="0"/>
          <w:caps w:val="0"/>
          <w:noProof/>
          <w:szCs w:val="22"/>
        </w:rPr>
      </w:pPr>
      <w:hyperlink w:anchor="_Toc24623955" w:history="1">
        <w:r w:rsidR="00EB28E6" w:rsidRPr="006C4BF4">
          <w:rPr>
            <w:rStyle w:val="Hyperlink"/>
            <w:noProof/>
          </w:rPr>
          <w:t>6.</w:t>
        </w:r>
        <w:r w:rsidR="00EB28E6">
          <w:rPr>
            <w:rFonts w:asciiTheme="minorHAnsi" w:eastAsiaTheme="minorEastAsia" w:hAnsiTheme="minorHAnsi" w:cstheme="minorBidi"/>
            <w:b w:val="0"/>
            <w:bCs w:val="0"/>
            <w:caps w:val="0"/>
            <w:noProof/>
            <w:szCs w:val="22"/>
          </w:rPr>
          <w:tab/>
        </w:r>
        <w:r w:rsidR="00EB28E6" w:rsidRPr="006C4BF4">
          <w:rPr>
            <w:rStyle w:val="Hyperlink"/>
            <w:noProof/>
          </w:rPr>
          <w:t>Quellen</w:t>
        </w:r>
        <w:r w:rsidR="00EB28E6">
          <w:rPr>
            <w:noProof/>
            <w:webHidden/>
          </w:rPr>
          <w:tab/>
        </w:r>
        <w:r w:rsidR="00EB28E6">
          <w:rPr>
            <w:noProof/>
            <w:webHidden/>
          </w:rPr>
          <w:fldChar w:fldCharType="begin"/>
        </w:r>
        <w:r w:rsidR="00EB28E6">
          <w:rPr>
            <w:noProof/>
            <w:webHidden/>
          </w:rPr>
          <w:instrText xml:space="preserve"> PAGEREF _Toc24623955 \h </w:instrText>
        </w:r>
        <w:r w:rsidR="00EB28E6">
          <w:rPr>
            <w:noProof/>
            <w:webHidden/>
          </w:rPr>
        </w:r>
        <w:r w:rsidR="00EB28E6">
          <w:rPr>
            <w:noProof/>
            <w:webHidden/>
          </w:rPr>
          <w:fldChar w:fldCharType="separate"/>
        </w:r>
        <w:r w:rsidR="00EB28E6">
          <w:rPr>
            <w:noProof/>
            <w:webHidden/>
          </w:rPr>
          <w:t>15</w:t>
        </w:r>
        <w:r w:rsidR="00EB28E6">
          <w:rPr>
            <w:noProof/>
            <w:webHidden/>
          </w:rPr>
          <w:fldChar w:fldCharType="end"/>
        </w:r>
      </w:hyperlink>
    </w:p>
    <w:p w14:paraId="3BD57AA7" w14:textId="52831F79" w:rsidR="00F064C3" w:rsidRPr="00D713C3" w:rsidRDefault="00165BCB" w:rsidP="0065790F">
      <w:pPr>
        <w:spacing w:line="360" w:lineRule="auto"/>
      </w:pPr>
      <w:r w:rsidRPr="00D713C3">
        <w:fldChar w:fldCharType="end"/>
      </w:r>
    </w:p>
    <w:p w14:paraId="07CF34E9" w14:textId="6A9D1FFF" w:rsidR="001050DC" w:rsidRPr="00D713C3" w:rsidRDefault="00F064C3" w:rsidP="001050DC">
      <w:pPr>
        <w:pStyle w:val="berschrift1"/>
        <w:rPr>
          <w:rFonts w:cs="Times New Roman"/>
        </w:rPr>
      </w:pPr>
      <w:r w:rsidRPr="00D713C3">
        <w:rPr>
          <w:rFonts w:cs="Times New Roman"/>
          <w:sz w:val="24"/>
        </w:rPr>
        <w:br w:type="page"/>
      </w:r>
      <w:bookmarkStart w:id="0" w:name="_Toc475695862"/>
      <w:bookmarkStart w:id="1" w:name="_Toc24623932"/>
      <w:r w:rsidR="00C7248A" w:rsidRPr="00D713C3">
        <w:rPr>
          <w:rFonts w:cs="Times New Roman"/>
        </w:rPr>
        <w:lastRenderedPageBreak/>
        <w:t>Historie</w:t>
      </w:r>
      <w:bookmarkEnd w:id="0"/>
      <w:bookmarkEnd w:id="1"/>
    </w:p>
    <w:p w14:paraId="332D72C3" w14:textId="77777777" w:rsidR="001050DC" w:rsidRPr="00D713C3" w:rsidRDefault="001050DC" w:rsidP="001050DC">
      <w:pPr>
        <w:rPr>
          <w:highlight w:val="yellow"/>
        </w:rPr>
      </w:pPr>
    </w:p>
    <w:p w14:paraId="71986B71" w14:textId="77777777" w:rsidR="00C7248A" w:rsidRPr="00D713C3" w:rsidRDefault="00C7248A" w:rsidP="00C7248A">
      <w:pPr>
        <w:rPr>
          <w:highlight w:val="yello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7"/>
        <w:gridCol w:w="1810"/>
        <w:gridCol w:w="5948"/>
      </w:tblGrid>
      <w:tr w:rsidR="00E84B13" w:rsidRPr="00D713C3" w14:paraId="24698C70" w14:textId="77777777" w:rsidTr="00E84B13">
        <w:tc>
          <w:tcPr>
            <w:tcW w:w="1587" w:type="dxa"/>
            <w:shd w:val="clear" w:color="auto" w:fill="auto"/>
          </w:tcPr>
          <w:p w14:paraId="7F5ECEA0" w14:textId="77777777" w:rsidR="00E84B13" w:rsidRPr="00D713C3" w:rsidRDefault="00E84B13" w:rsidP="008B0C3F">
            <w:pPr>
              <w:rPr>
                <w:b/>
                <w:szCs w:val="24"/>
              </w:rPr>
            </w:pPr>
            <w:r w:rsidRPr="00D713C3">
              <w:rPr>
                <w:b/>
                <w:szCs w:val="24"/>
              </w:rPr>
              <w:t>Datum</w:t>
            </w:r>
          </w:p>
        </w:tc>
        <w:tc>
          <w:tcPr>
            <w:tcW w:w="1810" w:type="dxa"/>
          </w:tcPr>
          <w:p w14:paraId="1389B184" w14:textId="6D7E49E8" w:rsidR="00E84B13" w:rsidRPr="00D713C3" w:rsidRDefault="00E84B13" w:rsidP="008B0C3F">
            <w:pPr>
              <w:rPr>
                <w:b/>
                <w:szCs w:val="24"/>
              </w:rPr>
            </w:pPr>
            <w:r>
              <w:rPr>
                <w:b/>
                <w:szCs w:val="24"/>
              </w:rPr>
              <w:t>Bearbeitet von:</w:t>
            </w:r>
          </w:p>
        </w:tc>
        <w:tc>
          <w:tcPr>
            <w:tcW w:w="5948" w:type="dxa"/>
            <w:shd w:val="clear" w:color="auto" w:fill="auto"/>
          </w:tcPr>
          <w:p w14:paraId="7329C4A3" w14:textId="45C0E122" w:rsidR="00E84B13" w:rsidRPr="00D713C3" w:rsidRDefault="00E84B13" w:rsidP="008B0C3F">
            <w:pPr>
              <w:rPr>
                <w:b/>
                <w:szCs w:val="24"/>
              </w:rPr>
            </w:pPr>
            <w:r w:rsidRPr="00D713C3">
              <w:rPr>
                <w:b/>
                <w:szCs w:val="24"/>
              </w:rPr>
              <w:t>Änderung</w:t>
            </w:r>
          </w:p>
        </w:tc>
      </w:tr>
      <w:tr w:rsidR="00E84B13" w:rsidRPr="00733039" w14:paraId="7458ABCE" w14:textId="77777777" w:rsidTr="00E84B13">
        <w:tc>
          <w:tcPr>
            <w:tcW w:w="1587" w:type="dxa"/>
            <w:shd w:val="clear" w:color="auto" w:fill="auto"/>
          </w:tcPr>
          <w:p w14:paraId="003D7BD5" w14:textId="18F01397" w:rsidR="00E84B13" w:rsidRPr="00D713C3" w:rsidRDefault="00C3637F" w:rsidP="00DF2F0E">
            <w:pPr>
              <w:rPr>
                <w:szCs w:val="24"/>
              </w:rPr>
            </w:pPr>
            <w:r>
              <w:rPr>
                <w:szCs w:val="24"/>
              </w:rPr>
              <w:t>20.11</w:t>
            </w:r>
            <w:r w:rsidR="00E84B13" w:rsidRPr="00D713C3">
              <w:rPr>
                <w:szCs w:val="24"/>
              </w:rPr>
              <w:t>.2018</w:t>
            </w:r>
          </w:p>
        </w:tc>
        <w:tc>
          <w:tcPr>
            <w:tcW w:w="1810" w:type="dxa"/>
          </w:tcPr>
          <w:p w14:paraId="585C19F5" w14:textId="4AFEDA48" w:rsidR="00E84B13" w:rsidRPr="00D713C3" w:rsidRDefault="00E84B13" w:rsidP="005B447A">
            <w:pPr>
              <w:rPr>
                <w:szCs w:val="24"/>
              </w:rPr>
            </w:pPr>
            <w:r>
              <w:rPr>
                <w:szCs w:val="24"/>
              </w:rPr>
              <w:t>A.Görzen</w:t>
            </w:r>
          </w:p>
        </w:tc>
        <w:tc>
          <w:tcPr>
            <w:tcW w:w="5948" w:type="dxa"/>
            <w:shd w:val="clear" w:color="auto" w:fill="auto"/>
          </w:tcPr>
          <w:p w14:paraId="51C4575F" w14:textId="28C272AD" w:rsidR="00E84B13" w:rsidRPr="00C3637F" w:rsidRDefault="00020F06" w:rsidP="005B447A">
            <w:pPr>
              <w:rPr>
                <w:szCs w:val="24"/>
                <w:lang w:val="en-US"/>
              </w:rPr>
            </w:pPr>
            <w:r>
              <w:rPr>
                <w:szCs w:val="24"/>
                <w:lang w:val="en-US"/>
              </w:rPr>
              <w:t>Einleitung</w:t>
            </w:r>
          </w:p>
        </w:tc>
      </w:tr>
      <w:tr w:rsidR="00E84B13" w:rsidRPr="000707AC" w14:paraId="0C653E5D" w14:textId="77777777" w:rsidTr="00E84B13">
        <w:tc>
          <w:tcPr>
            <w:tcW w:w="1587" w:type="dxa"/>
            <w:shd w:val="clear" w:color="auto" w:fill="auto"/>
          </w:tcPr>
          <w:p w14:paraId="08C3F354" w14:textId="2B62DDC1" w:rsidR="00E84B13" w:rsidRPr="00F644F4" w:rsidRDefault="000707AC" w:rsidP="00E84B13">
            <w:pPr>
              <w:rPr>
                <w:szCs w:val="24"/>
                <w:lang w:val="en-US"/>
              </w:rPr>
            </w:pPr>
            <w:r>
              <w:rPr>
                <w:szCs w:val="24"/>
                <w:lang w:val="en-US"/>
              </w:rPr>
              <w:t>10.12.2018</w:t>
            </w:r>
          </w:p>
        </w:tc>
        <w:tc>
          <w:tcPr>
            <w:tcW w:w="1810" w:type="dxa"/>
          </w:tcPr>
          <w:p w14:paraId="5D532124" w14:textId="672B2E4F" w:rsidR="00E84B13" w:rsidRPr="00F644F4" w:rsidRDefault="000707AC" w:rsidP="00C3637F">
            <w:pPr>
              <w:rPr>
                <w:szCs w:val="24"/>
                <w:lang w:val="en-US"/>
              </w:rPr>
            </w:pPr>
            <w:proofErr w:type="gramStart"/>
            <w:r>
              <w:rPr>
                <w:szCs w:val="24"/>
                <w:lang w:val="en-US"/>
              </w:rPr>
              <w:t>A.Görzen</w:t>
            </w:r>
            <w:proofErr w:type="gramEnd"/>
          </w:p>
        </w:tc>
        <w:tc>
          <w:tcPr>
            <w:tcW w:w="5948" w:type="dxa"/>
            <w:shd w:val="clear" w:color="auto" w:fill="auto"/>
          </w:tcPr>
          <w:p w14:paraId="605A89CC" w14:textId="76C71357" w:rsidR="00E84B13" w:rsidRPr="000707AC" w:rsidRDefault="00020F06" w:rsidP="00E84B13">
            <w:pPr>
              <w:rPr>
                <w:szCs w:val="24"/>
              </w:rPr>
            </w:pPr>
            <w:r>
              <w:rPr>
                <w:szCs w:val="24"/>
              </w:rPr>
              <w:t>Probleme bei der Umsetzung der Anwendung</w:t>
            </w:r>
          </w:p>
        </w:tc>
      </w:tr>
      <w:tr w:rsidR="00E84B13" w:rsidRPr="000707AC" w14:paraId="36CF17CA" w14:textId="77777777" w:rsidTr="00E84B13">
        <w:tc>
          <w:tcPr>
            <w:tcW w:w="1587" w:type="dxa"/>
            <w:shd w:val="clear" w:color="auto" w:fill="auto"/>
          </w:tcPr>
          <w:p w14:paraId="3D6A3FBC" w14:textId="0CD177C2" w:rsidR="00E84B13" w:rsidRPr="000707AC" w:rsidRDefault="00C40C22" w:rsidP="00C40C22">
            <w:pPr>
              <w:rPr>
                <w:szCs w:val="24"/>
              </w:rPr>
            </w:pPr>
            <w:r>
              <w:rPr>
                <w:szCs w:val="24"/>
              </w:rPr>
              <w:t>07.0</w:t>
            </w:r>
            <w:r w:rsidR="006102B2">
              <w:rPr>
                <w:szCs w:val="24"/>
              </w:rPr>
              <w:t>4</w:t>
            </w:r>
            <w:r>
              <w:rPr>
                <w:szCs w:val="24"/>
              </w:rPr>
              <w:t>.2019</w:t>
            </w:r>
          </w:p>
        </w:tc>
        <w:tc>
          <w:tcPr>
            <w:tcW w:w="1810" w:type="dxa"/>
          </w:tcPr>
          <w:p w14:paraId="6A9538D1" w14:textId="557301E2" w:rsidR="00E84B13" w:rsidRPr="000707AC" w:rsidRDefault="00C40C22" w:rsidP="00E84B13">
            <w:pPr>
              <w:rPr>
                <w:szCs w:val="24"/>
              </w:rPr>
            </w:pPr>
            <w:r>
              <w:rPr>
                <w:szCs w:val="24"/>
              </w:rPr>
              <w:t>F.Schiemann</w:t>
            </w:r>
          </w:p>
        </w:tc>
        <w:tc>
          <w:tcPr>
            <w:tcW w:w="5948" w:type="dxa"/>
            <w:shd w:val="clear" w:color="auto" w:fill="auto"/>
          </w:tcPr>
          <w:p w14:paraId="301BD535" w14:textId="1796714A" w:rsidR="00E84B13" w:rsidRPr="000707AC" w:rsidRDefault="00C40C22" w:rsidP="00E84B13">
            <w:pPr>
              <w:rPr>
                <w:szCs w:val="24"/>
              </w:rPr>
            </w:pPr>
            <w:r>
              <w:rPr>
                <w:szCs w:val="24"/>
              </w:rPr>
              <w:t>Ergänzungen Einleitung</w:t>
            </w:r>
          </w:p>
        </w:tc>
      </w:tr>
      <w:tr w:rsidR="00E84B13" w:rsidRPr="000707AC" w14:paraId="6DA46E34" w14:textId="77777777" w:rsidTr="00E84B13">
        <w:tc>
          <w:tcPr>
            <w:tcW w:w="1587" w:type="dxa"/>
            <w:shd w:val="clear" w:color="auto" w:fill="auto"/>
          </w:tcPr>
          <w:p w14:paraId="05018604" w14:textId="698ABEE2" w:rsidR="00E84B13" w:rsidRPr="000707AC" w:rsidRDefault="006102B2" w:rsidP="00E84B13">
            <w:pPr>
              <w:rPr>
                <w:szCs w:val="24"/>
              </w:rPr>
            </w:pPr>
            <w:r>
              <w:rPr>
                <w:szCs w:val="24"/>
              </w:rPr>
              <w:t>08.04.2019</w:t>
            </w:r>
          </w:p>
        </w:tc>
        <w:tc>
          <w:tcPr>
            <w:tcW w:w="1810" w:type="dxa"/>
          </w:tcPr>
          <w:p w14:paraId="2DBC1DFA" w14:textId="22971C83" w:rsidR="00E84B13" w:rsidRPr="000707AC" w:rsidRDefault="006102B2" w:rsidP="00E84B13">
            <w:pPr>
              <w:rPr>
                <w:szCs w:val="24"/>
              </w:rPr>
            </w:pPr>
            <w:r>
              <w:rPr>
                <w:szCs w:val="24"/>
              </w:rPr>
              <w:t>F.Schiemann</w:t>
            </w:r>
          </w:p>
        </w:tc>
        <w:tc>
          <w:tcPr>
            <w:tcW w:w="5948" w:type="dxa"/>
            <w:shd w:val="clear" w:color="auto" w:fill="auto"/>
          </w:tcPr>
          <w:p w14:paraId="267EE859" w14:textId="44E829B1" w:rsidR="00E84B13" w:rsidRPr="000707AC" w:rsidRDefault="00F522FF" w:rsidP="00E84B13">
            <w:pPr>
              <w:rPr>
                <w:szCs w:val="24"/>
              </w:rPr>
            </w:pPr>
            <w:r>
              <w:rPr>
                <w:szCs w:val="24"/>
              </w:rPr>
              <w:t>Aufbau Projekt</w:t>
            </w:r>
          </w:p>
        </w:tc>
      </w:tr>
      <w:tr w:rsidR="00F522FF" w:rsidRPr="000707AC" w14:paraId="00F7845E" w14:textId="77777777" w:rsidTr="00E84B13">
        <w:tc>
          <w:tcPr>
            <w:tcW w:w="1587" w:type="dxa"/>
            <w:shd w:val="clear" w:color="auto" w:fill="auto"/>
          </w:tcPr>
          <w:p w14:paraId="5368459C" w14:textId="33D89036" w:rsidR="00F522FF" w:rsidRDefault="00F522FF" w:rsidP="00E84B13">
            <w:pPr>
              <w:rPr>
                <w:szCs w:val="24"/>
              </w:rPr>
            </w:pPr>
            <w:r>
              <w:rPr>
                <w:szCs w:val="24"/>
              </w:rPr>
              <w:t>15.04.2019</w:t>
            </w:r>
          </w:p>
        </w:tc>
        <w:tc>
          <w:tcPr>
            <w:tcW w:w="1810" w:type="dxa"/>
          </w:tcPr>
          <w:p w14:paraId="62435CE4" w14:textId="16F8CCE9" w:rsidR="00F522FF" w:rsidRDefault="00F522FF" w:rsidP="00E84B13">
            <w:pPr>
              <w:rPr>
                <w:szCs w:val="24"/>
              </w:rPr>
            </w:pPr>
            <w:r>
              <w:rPr>
                <w:szCs w:val="24"/>
              </w:rPr>
              <w:t>F.Schiemann</w:t>
            </w:r>
          </w:p>
        </w:tc>
        <w:tc>
          <w:tcPr>
            <w:tcW w:w="5948" w:type="dxa"/>
            <w:shd w:val="clear" w:color="auto" w:fill="auto"/>
          </w:tcPr>
          <w:p w14:paraId="4D4F9442" w14:textId="71D40B3D" w:rsidR="00F522FF" w:rsidRDefault="00F522FF" w:rsidP="00E84B13">
            <w:pPr>
              <w:rPr>
                <w:szCs w:val="24"/>
              </w:rPr>
            </w:pPr>
            <w:r>
              <w:rPr>
                <w:szCs w:val="24"/>
              </w:rPr>
              <w:t>NodeRED Instanz</w:t>
            </w:r>
          </w:p>
        </w:tc>
      </w:tr>
      <w:tr w:rsidR="00F522FF" w:rsidRPr="000707AC" w14:paraId="60AD44F9" w14:textId="77777777" w:rsidTr="00E84B13">
        <w:tc>
          <w:tcPr>
            <w:tcW w:w="1587" w:type="dxa"/>
            <w:shd w:val="clear" w:color="auto" w:fill="auto"/>
          </w:tcPr>
          <w:p w14:paraId="1D5637FC" w14:textId="49210AB0" w:rsidR="00F522FF" w:rsidRDefault="00F522FF" w:rsidP="00E84B13">
            <w:pPr>
              <w:rPr>
                <w:szCs w:val="24"/>
              </w:rPr>
            </w:pPr>
            <w:r>
              <w:rPr>
                <w:szCs w:val="24"/>
              </w:rPr>
              <w:t>20.05.2019</w:t>
            </w:r>
          </w:p>
        </w:tc>
        <w:tc>
          <w:tcPr>
            <w:tcW w:w="1810" w:type="dxa"/>
          </w:tcPr>
          <w:p w14:paraId="0FAE9099" w14:textId="06B4C46A" w:rsidR="00F522FF" w:rsidRDefault="00F522FF" w:rsidP="00E84B13">
            <w:pPr>
              <w:rPr>
                <w:szCs w:val="24"/>
              </w:rPr>
            </w:pPr>
            <w:r>
              <w:rPr>
                <w:szCs w:val="24"/>
              </w:rPr>
              <w:t>F.Schiemann</w:t>
            </w:r>
          </w:p>
        </w:tc>
        <w:tc>
          <w:tcPr>
            <w:tcW w:w="5948" w:type="dxa"/>
            <w:shd w:val="clear" w:color="auto" w:fill="auto"/>
          </w:tcPr>
          <w:p w14:paraId="36EDED16" w14:textId="6543983D" w:rsidR="00F522FF" w:rsidRDefault="00F522FF" w:rsidP="00E84B13">
            <w:pPr>
              <w:rPr>
                <w:szCs w:val="24"/>
              </w:rPr>
            </w:pPr>
            <w:r>
              <w:rPr>
                <w:szCs w:val="24"/>
              </w:rPr>
              <w:t>ESP8266 MQTT</w:t>
            </w:r>
          </w:p>
        </w:tc>
      </w:tr>
      <w:tr w:rsidR="00060863" w:rsidRPr="000707AC" w14:paraId="60F15449" w14:textId="77777777" w:rsidTr="00E84B13">
        <w:tc>
          <w:tcPr>
            <w:tcW w:w="1587" w:type="dxa"/>
            <w:shd w:val="clear" w:color="auto" w:fill="auto"/>
          </w:tcPr>
          <w:p w14:paraId="4183E1DA" w14:textId="48A5E93A" w:rsidR="00060863" w:rsidRDefault="00060863" w:rsidP="00E84B13">
            <w:pPr>
              <w:rPr>
                <w:szCs w:val="24"/>
              </w:rPr>
            </w:pPr>
            <w:r>
              <w:rPr>
                <w:szCs w:val="24"/>
              </w:rPr>
              <w:t>20.08.2019</w:t>
            </w:r>
          </w:p>
        </w:tc>
        <w:tc>
          <w:tcPr>
            <w:tcW w:w="1810" w:type="dxa"/>
          </w:tcPr>
          <w:p w14:paraId="7B7C4D7F" w14:textId="03B384B7" w:rsidR="00060863" w:rsidRDefault="00060863" w:rsidP="00E84B13">
            <w:pPr>
              <w:rPr>
                <w:szCs w:val="24"/>
              </w:rPr>
            </w:pPr>
            <w:r>
              <w:rPr>
                <w:szCs w:val="24"/>
              </w:rPr>
              <w:t>F.Schiemann</w:t>
            </w:r>
          </w:p>
        </w:tc>
        <w:tc>
          <w:tcPr>
            <w:tcW w:w="5948" w:type="dxa"/>
            <w:shd w:val="clear" w:color="auto" w:fill="auto"/>
          </w:tcPr>
          <w:p w14:paraId="6AB5F127" w14:textId="4942D8DF" w:rsidR="00060863" w:rsidRDefault="00060863" w:rsidP="00E84B13">
            <w:pPr>
              <w:rPr>
                <w:szCs w:val="24"/>
              </w:rPr>
            </w:pPr>
            <w:r>
              <w:rPr>
                <w:szCs w:val="24"/>
              </w:rPr>
              <w:t>Wled Framework</w:t>
            </w:r>
          </w:p>
        </w:tc>
      </w:tr>
      <w:tr w:rsidR="001D0B10" w:rsidRPr="000707AC" w14:paraId="2C3CE846" w14:textId="77777777" w:rsidTr="00E84B13">
        <w:tc>
          <w:tcPr>
            <w:tcW w:w="1587" w:type="dxa"/>
            <w:shd w:val="clear" w:color="auto" w:fill="auto"/>
          </w:tcPr>
          <w:p w14:paraId="0D4D1C00" w14:textId="57FBEC4C" w:rsidR="001D0B10" w:rsidRDefault="001D0B10" w:rsidP="00E84B13">
            <w:pPr>
              <w:rPr>
                <w:szCs w:val="24"/>
              </w:rPr>
            </w:pPr>
            <w:r>
              <w:rPr>
                <w:szCs w:val="24"/>
              </w:rPr>
              <w:t>17.</w:t>
            </w:r>
            <w:proofErr w:type="gramStart"/>
            <w:r>
              <w:rPr>
                <w:szCs w:val="24"/>
              </w:rPr>
              <w:t>10..</w:t>
            </w:r>
            <w:proofErr w:type="gramEnd"/>
            <w:r>
              <w:rPr>
                <w:szCs w:val="24"/>
              </w:rPr>
              <w:t>2019</w:t>
            </w:r>
          </w:p>
        </w:tc>
        <w:tc>
          <w:tcPr>
            <w:tcW w:w="1810" w:type="dxa"/>
          </w:tcPr>
          <w:p w14:paraId="6237E1CC" w14:textId="1149B5E8" w:rsidR="001D0B10" w:rsidRDefault="001D0B10" w:rsidP="00E84B13">
            <w:pPr>
              <w:rPr>
                <w:szCs w:val="24"/>
              </w:rPr>
            </w:pPr>
            <w:r>
              <w:rPr>
                <w:szCs w:val="24"/>
              </w:rPr>
              <w:t>F.Schiemann</w:t>
            </w:r>
          </w:p>
        </w:tc>
        <w:tc>
          <w:tcPr>
            <w:tcW w:w="5948" w:type="dxa"/>
            <w:shd w:val="clear" w:color="auto" w:fill="auto"/>
          </w:tcPr>
          <w:p w14:paraId="14DE38FC" w14:textId="766B44FA" w:rsidR="001D0B10" w:rsidRDefault="007D6E90" w:rsidP="00E84B13">
            <w:pPr>
              <w:rPr>
                <w:szCs w:val="24"/>
              </w:rPr>
            </w:pPr>
            <w:r>
              <w:rPr>
                <w:szCs w:val="24"/>
              </w:rPr>
              <w:t>Korrektur und Verbesserung</w:t>
            </w:r>
          </w:p>
        </w:tc>
      </w:tr>
    </w:tbl>
    <w:p w14:paraId="382E7268" w14:textId="36F89B89" w:rsidR="006102B2" w:rsidRPr="006102B2" w:rsidRDefault="006102B2" w:rsidP="006102B2">
      <w:pPr>
        <w:pStyle w:val="berschrift1"/>
        <w:numPr>
          <w:ilvl w:val="0"/>
          <w:numId w:val="0"/>
        </w:numPr>
        <w:ind w:left="360"/>
        <w:jc w:val="both"/>
        <w:rPr>
          <w:rFonts w:cs="Times New Roman"/>
        </w:rPr>
      </w:pPr>
      <w:bookmarkStart w:id="2" w:name="_Toc312229149"/>
    </w:p>
    <w:p w14:paraId="231634CD" w14:textId="170F11E6" w:rsidR="009914E6" w:rsidRPr="00D713C3" w:rsidRDefault="00D70C49" w:rsidP="00D07500">
      <w:pPr>
        <w:pStyle w:val="berschrift1"/>
        <w:jc w:val="both"/>
        <w:rPr>
          <w:rFonts w:cs="Times New Roman"/>
        </w:rPr>
      </w:pPr>
      <w:r w:rsidRPr="006102B2">
        <w:br w:type="page"/>
      </w:r>
      <w:bookmarkStart w:id="3" w:name="_Toc24623933"/>
      <w:r w:rsidR="0029503D" w:rsidRPr="00D713C3">
        <w:rPr>
          <w:rFonts w:cs="Times New Roman"/>
        </w:rPr>
        <w:lastRenderedPageBreak/>
        <w:t>Einleitung</w:t>
      </w:r>
      <w:bookmarkEnd w:id="2"/>
      <w:bookmarkEnd w:id="3"/>
    </w:p>
    <w:p w14:paraId="74E69103" w14:textId="19810197" w:rsidR="00E73FA9" w:rsidRPr="001D0B10" w:rsidRDefault="00E73FA9" w:rsidP="00D07500">
      <w:pPr>
        <w:jc w:val="both"/>
      </w:pPr>
      <w:r w:rsidRPr="001D0B10">
        <w:t>Es sollte eine Möglichkeit zur Steuerung einer RGB LED geschaffen werden.</w:t>
      </w:r>
    </w:p>
    <w:p w14:paraId="1EAEC28E" w14:textId="7E92913E" w:rsidR="00E73FA9" w:rsidRPr="001D0B10" w:rsidRDefault="00E73FA9" w:rsidP="00D07500">
      <w:pPr>
        <w:jc w:val="both"/>
      </w:pPr>
      <w:r w:rsidRPr="001D0B10">
        <w:t>Die Ansteuerung sollte zum einem die Möglichkeit zur Auswahl einer Farbe zulassen und zum anderen unterschiedliche ab und auf Dimm Verläufe anbieten.</w:t>
      </w:r>
    </w:p>
    <w:p w14:paraId="53702DBF" w14:textId="666A393D" w:rsidR="00E73FA9" w:rsidRPr="001D0B10" w:rsidRDefault="00E73FA9" w:rsidP="00D07500">
      <w:pPr>
        <w:jc w:val="both"/>
      </w:pPr>
      <w:r w:rsidRPr="001D0B10">
        <w:t>Realisiert</w:t>
      </w:r>
      <w:r w:rsidR="00692BDC" w:rsidRPr="001D0B10">
        <w:t xml:space="preserve"> </w:t>
      </w:r>
      <w:r w:rsidRPr="001D0B10">
        <w:t>wird das durch die Verwendung</w:t>
      </w:r>
      <w:r w:rsidR="00692BDC" w:rsidRPr="001D0B10">
        <w:t xml:space="preserve"> eine</w:t>
      </w:r>
      <w:r w:rsidRPr="001D0B10">
        <w:t>r</w:t>
      </w:r>
      <w:r w:rsidR="00692BDC" w:rsidRPr="001D0B10">
        <w:t xml:space="preserve"> Android </w:t>
      </w:r>
      <w:r w:rsidR="005D5154" w:rsidRPr="001D0B10">
        <w:t>Applikation</w:t>
      </w:r>
      <w:r w:rsidR="00733039" w:rsidRPr="001D0B10">
        <w:t>.</w:t>
      </w:r>
      <w:r w:rsidRPr="001D0B10">
        <w:t xml:space="preserve"> </w:t>
      </w:r>
      <w:r w:rsidR="00733039" w:rsidRPr="001D0B10">
        <w:t xml:space="preserve">Die Android Anwendung fungiert </w:t>
      </w:r>
      <w:r w:rsidRPr="001D0B10">
        <w:t>hier bei, als</w:t>
      </w:r>
      <w:r w:rsidR="00733039" w:rsidRPr="001D0B10">
        <w:t xml:space="preserve"> Client.</w:t>
      </w:r>
      <w:r w:rsidRPr="001D0B10">
        <w:t xml:space="preserve"> Dieser die Auswahl der Farbe sowie der Dimm</w:t>
      </w:r>
      <w:r w:rsidR="00E84179">
        <w:t xml:space="preserve"> </w:t>
      </w:r>
      <w:r w:rsidRPr="001D0B10">
        <w:t>stufe</w:t>
      </w:r>
      <w:r w:rsidR="00E84179">
        <w:t xml:space="preserve">n </w:t>
      </w:r>
      <w:r w:rsidRPr="001D0B10">
        <w:t>zulässt.</w:t>
      </w:r>
      <w:r w:rsidR="00E84179">
        <w:t xml:space="preserve"> Der Gedanke dahinter ist das die Funktion als Wecker bzw. als einschlaf Licht dient. Dem Nutzer soll dabei überlassen werden wie schnell er einschläft oder aufwacht und mit welchem Effekt bzw. welcher Farbe.</w:t>
      </w:r>
    </w:p>
    <w:p w14:paraId="17DC0173" w14:textId="7E01C454" w:rsidR="00E73FA9" w:rsidRPr="001D0B10" w:rsidRDefault="00E73FA9" w:rsidP="00D07500">
      <w:pPr>
        <w:jc w:val="both"/>
      </w:pPr>
      <w:r w:rsidRPr="001D0B10">
        <w:t>Die</w:t>
      </w:r>
      <w:r w:rsidR="00733039" w:rsidRPr="001D0B10">
        <w:t xml:space="preserve"> </w:t>
      </w:r>
      <w:r w:rsidR="00020F06" w:rsidRPr="001D0B10">
        <w:t>ausgewählten</w:t>
      </w:r>
      <w:r w:rsidR="00733039" w:rsidRPr="001D0B10">
        <w:t xml:space="preserve"> Farben </w:t>
      </w:r>
      <w:r w:rsidRPr="001D0B10">
        <w:t xml:space="preserve">sowie </w:t>
      </w:r>
      <w:r w:rsidR="00733039" w:rsidRPr="001D0B10">
        <w:t xml:space="preserve">die ausgewählten </w:t>
      </w:r>
      <w:r w:rsidR="00E84179" w:rsidRPr="001D0B10">
        <w:t>Einstellungen (Dimm stufe</w:t>
      </w:r>
      <w:r w:rsidRPr="001D0B10">
        <w:t xml:space="preserve"> und/oder Effekte)</w:t>
      </w:r>
      <w:r w:rsidR="00733039" w:rsidRPr="001D0B10">
        <w:t xml:space="preserve"> </w:t>
      </w:r>
      <w:r w:rsidRPr="001D0B10">
        <w:t xml:space="preserve">werden vom Client (Android App) </w:t>
      </w:r>
      <w:r w:rsidR="00733039" w:rsidRPr="001D0B10">
        <w:t>zum Server</w:t>
      </w:r>
      <w:r w:rsidRPr="001D0B10">
        <w:t xml:space="preserve"> (Controller)</w:t>
      </w:r>
      <w:r w:rsidR="00733039" w:rsidRPr="001D0B10">
        <w:t xml:space="preserve"> übermittelt.</w:t>
      </w:r>
      <w:r w:rsidRPr="001D0B10">
        <w:t xml:space="preserve"> Hier kann durch die Verwendung von Wlan auf Kabelverbindungen verzichtet werden.</w:t>
      </w:r>
      <w:r w:rsidR="00E84179">
        <w:t xml:space="preserve"> </w:t>
      </w:r>
      <w:r w:rsidRPr="001D0B10">
        <w:t>Der Controller übersetzt die Eingaben des Clients und gibt sie an die Hardware weiter.</w:t>
      </w:r>
    </w:p>
    <w:p w14:paraId="13C31EA5" w14:textId="373CB29B" w:rsidR="00F06845" w:rsidRPr="001D0B10" w:rsidRDefault="00E73FA9" w:rsidP="00D07500">
      <w:pPr>
        <w:jc w:val="both"/>
      </w:pPr>
      <w:r w:rsidRPr="001D0B10">
        <w:t xml:space="preserve">Einer der Hauptaspekte </w:t>
      </w:r>
      <w:r w:rsidR="005D5154" w:rsidRPr="001D0B10">
        <w:t xml:space="preserve">dieser </w:t>
      </w:r>
      <w:r w:rsidR="00733039" w:rsidRPr="001D0B10">
        <w:t>Studien</w:t>
      </w:r>
      <w:r w:rsidR="005D5154" w:rsidRPr="001D0B10">
        <w:t>arbeit ist es mehr über das</w:t>
      </w:r>
      <w:r w:rsidRPr="001D0B10">
        <w:t xml:space="preserve"> Z</w:t>
      </w:r>
      <w:r w:rsidR="005D5154" w:rsidRPr="001D0B10">
        <w:t>usammenspiel von Software und Hardware in Erfahrung zu bringen</w:t>
      </w:r>
      <w:r w:rsidRPr="001D0B10">
        <w:t>. Sowie die</w:t>
      </w:r>
      <w:r w:rsidR="005D5154" w:rsidRPr="001D0B10">
        <w:t xml:space="preserve"> </w:t>
      </w:r>
      <w:r w:rsidR="00E84179" w:rsidRPr="001D0B10">
        <w:t>Interaktion</w:t>
      </w:r>
      <w:r w:rsidRPr="001D0B10">
        <w:t xml:space="preserve"> </w:t>
      </w:r>
      <w:r w:rsidR="00E84179" w:rsidRPr="001D0B10">
        <w:t>verschiedener</w:t>
      </w:r>
      <w:r w:rsidRPr="001D0B10">
        <w:t xml:space="preserve"> Programmiersprachen und Techniken besser zu verstehen und kennen zulernen</w:t>
      </w:r>
      <w:r w:rsidR="005D5154" w:rsidRPr="001D0B10">
        <w:t xml:space="preserve">. </w:t>
      </w:r>
    </w:p>
    <w:p w14:paraId="45C82E9B" w14:textId="13C4ABDC" w:rsidR="00733039" w:rsidRDefault="004C495E" w:rsidP="00D07500">
      <w:pPr>
        <w:pStyle w:val="berschrift1"/>
        <w:jc w:val="both"/>
      </w:pPr>
      <w:bookmarkStart w:id="4" w:name="_Toc24623934"/>
      <w:r>
        <w:t>Probleme bei der Umsetzung der Anwendung</w:t>
      </w:r>
      <w:bookmarkEnd w:id="4"/>
    </w:p>
    <w:p w14:paraId="4BD3F1C1" w14:textId="20E3ADC6" w:rsidR="00F34AB7" w:rsidRDefault="00E84179" w:rsidP="00D07500">
      <w:pPr>
        <w:jc w:val="both"/>
      </w:pPr>
      <w:r>
        <w:t xml:space="preserve">Es </w:t>
      </w:r>
      <w:r w:rsidR="00F34AB7">
        <w:t>war schnell klar</w:t>
      </w:r>
      <w:r>
        <w:t>,</w:t>
      </w:r>
      <w:r w:rsidR="00F34AB7">
        <w:t xml:space="preserve"> da</w:t>
      </w:r>
      <w:r>
        <w:t>s</w:t>
      </w:r>
      <w:r w:rsidR="00F34AB7">
        <w:t>s wir die LED an einen Raspberry Pi anklemmen könnten und</w:t>
      </w:r>
      <w:r>
        <w:t xml:space="preserve"> über die GPIO Ports </w:t>
      </w:r>
      <w:r w:rsidR="00F34AB7">
        <w:t>die Steuerung übernehmen könnten.</w:t>
      </w:r>
    </w:p>
    <w:p w14:paraId="5D49B4F6" w14:textId="69ED9CCC" w:rsidR="00F34AB7" w:rsidRDefault="00F34AB7" w:rsidP="00D07500">
      <w:pPr>
        <w:jc w:val="both"/>
      </w:pPr>
      <w:r>
        <w:t>Nach der Definition der Funktionen</w:t>
      </w:r>
      <w:r w:rsidR="00E84179">
        <w:t xml:space="preserve">, sowie der Festlegung der Technik, </w:t>
      </w:r>
      <w:r>
        <w:t xml:space="preserve">wurde mit den bekannten Sprachen </w:t>
      </w:r>
      <w:r w:rsidR="00A50772">
        <w:t>ausprobiert. (</w:t>
      </w:r>
      <w:r w:rsidR="00E84179">
        <w:t>Java, C++ bzw Python)</w:t>
      </w:r>
    </w:p>
    <w:p w14:paraId="6678824B" w14:textId="5BA520F0" w:rsidR="00F34AB7" w:rsidRDefault="00F34AB7" w:rsidP="00D07500">
      <w:pPr>
        <w:jc w:val="both"/>
      </w:pPr>
      <w:r>
        <w:t>Diese</w:t>
      </w:r>
      <w:r w:rsidR="00A50772">
        <w:t>s</w:t>
      </w:r>
      <w:r>
        <w:t xml:space="preserve"> noch ziemlich ohne Struktur</w:t>
      </w:r>
      <w:r w:rsidR="00E84179">
        <w:t xml:space="preserve"> oder einen konkreten Plan</w:t>
      </w:r>
      <w:r>
        <w:t>. Nach anfänglicher Zufriedenheit über das schnell voranschreiten,</w:t>
      </w:r>
      <w:r w:rsidR="00E84179">
        <w:t xml:space="preserve"> </w:t>
      </w:r>
      <w:r>
        <w:t xml:space="preserve">stellte sich die ersten </w:t>
      </w:r>
      <w:r w:rsidR="00E84179">
        <w:t>großen</w:t>
      </w:r>
      <w:r>
        <w:t xml:space="preserve"> Probleme ein.</w:t>
      </w:r>
    </w:p>
    <w:p w14:paraId="24390B8E" w14:textId="598E57E0" w:rsidR="00F34AB7" w:rsidRDefault="00F34AB7" w:rsidP="00D07500">
      <w:pPr>
        <w:jc w:val="both"/>
      </w:pPr>
      <w:r>
        <w:t xml:space="preserve">Wir hatten im Android Studio mit Java begonnen und konnten dann </w:t>
      </w:r>
      <w:r w:rsidR="00E84179">
        <w:t>über</w:t>
      </w:r>
      <w:r>
        <w:t xml:space="preserve"> ein Python Skript auf dem Raspberry </w:t>
      </w:r>
      <w:r w:rsidR="00E84179">
        <w:t>die GPIO Ports ansteueren</w:t>
      </w:r>
      <w:r>
        <w:t xml:space="preserve">. Allerdings gab es seitens des Skripts keine passable </w:t>
      </w:r>
      <w:r w:rsidR="00E84179">
        <w:t>Möglichkeit</w:t>
      </w:r>
      <w:r>
        <w:t xml:space="preserve"> der Rückmeldung</w:t>
      </w:r>
      <w:r w:rsidR="00E84179">
        <w:t xml:space="preserve"> an die App</w:t>
      </w:r>
      <w:r>
        <w:t>. Alles was über ein einfaches Starten des Skripts hinausging machte Probleme. Und das K</w:t>
      </w:r>
      <w:r w:rsidR="00020F06">
        <w:t>ompilier</w:t>
      </w:r>
      <w:r>
        <w:t xml:space="preserve">en des </w:t>
      </w:r>
      <w:r w:rsidR="00C31E2F">
        <w:t>Quellcode</w:t>
      </w:r>
      <w:r>
        <w:t>s</w:t>
      </w:r>
      <w:r w:rsidR="00E84179">
        <w:t xml:space="preserve"> der App</w:t>
      </w:r>
      <w:r>
        <w:t xml:space="preserve"> dauert jeden Mal eine kleine Ewigkeit und führe oft im Kreis.</w:t>
      </w:r>
      <w:r w:rsidR="00E84179">
        <w:t xml:space="preserve"> Es Kamm dazu das die</w:t>
      </w:r>
      <w:r w:rsidR="00C31E2F">
        <w:t xml:space="preserve"> Fehleranalyse </w:t>
      </w:r>
      <w:r w:rsidR="00E84179">
        <w:t>neuer Versuche bis zu</w:t>
      </w:r>
      <w:r w:rsidR="00C31E2F">
        <w:t xml:space="preserve"> 80% der Gesamtzeit </w:t>
      </w:r>
      <w:r w:rsidR="00020F06">
        <w:t>in Anspruch</w:t>
      </w:r>
      <w:r w:rsidR="00C31E2F">
        <w:t xml:space="preserve"> </w:t>
      </w:r>
      <w:r w:rsidR="00E84179">
        <w:t xml:space="preserve">nahm und wir einfach nicht </w:t>
      </w:r>
      <w:r w:rsidR="00E75267">
        <w:t>vorankamen</w:t>
      </w:r>
      <w:r w:rsidR="00C31E2F">
        <w:t>.</w:t>
      </w:r>
      <w:r w:rsidR="00020F06">
        <w:t xml:space="preserve"> </w:t>
      </w:r>
    </w:p>
    <w:p w14:paraId="0CF9F4C8" w14:textId="06F7899C" w:rsidR="00F34AB7" w:rsidRDefault="00020F06" w:rsidP="00D07500">
      <w:pPr>
        <w:jc w:val="both"/>
      </w:pPr>
      <w:r>
        <w:t>Auf</w:t>
      </w:r>
      <w:r w:rsidR="00C31E2F">
        <w:t xml:space="preserve">grund </w:t>
      </w:r>
      <w:r w:rsidR="00E84179">
        <w:t>der</w:t>
      </w:r>
      <w:r w:rsidR="00C31E2F">
        <w:t xml:space="preserve"> Probleme </w:t>
      </w:r>
      <w:r w:rsidR="00F34AB7">
        <w:t>entschieden wir</w:t>
      </w:r>
      <w:r w:rsidR="00E84179">
        <w:t xml:space="preserve"> uns</w:t>
      </w:r>
      <w:r w:rsidR="00F34AB7">
        <w:t xml:space="preserve">, </w:t>
      </w:r>
      <w:r w:rsidR="00796E7E">
        <w:t>noch einmal</w:t>
      </w:r>
      <w:r w:rsidR="00F34AB7">
        <w:t xml:space="preserve"> mit den gesammelten Erfahrungen von neuem zu Starten.</w:t>
      </w:r>
    </w:p>
    <w:p w14:paraId="697010A4" w14:textId="2132E0CB" w:rsidR="00F34AB7" w:rsidRDefault="00F34AB7" w:rsidP="00D07500">
      <w:pPr>
        <w:jc w:val="both"/>
      </w:pPr>
      <w:r>
        <w:t>Wir suchten als noch der Möglichkeit direkt auf dem Raspberry zu Arbeiten</w:t>
      </w:r>
      <w:r w:rsidR="00796E7E">
        <w:t xml:space="preserve"> um eine direkte Kommunikation </w:t>
      </w:r>
      <w:r w:rsidR="00E75267">
        <w:t>zu haben</w:t>
      </w:r>
      <w:r w:rsidR="00796E7E">
        <w:t>.</w:t>
      </w:r>
    </w:p>
    <w:p w14:paraId="1BEE28C1" w14:textId="2311F0A3" w:rsidR="001D0B10" w:rsidRDefault="00F34AB7" w:rsidP="00D07500">
      <w:pPr>
        <w:jc w:val="both"/>
      </w:pPr>
      <w:r>
        <w:t xml:space="preserve">Wir brauchen also einen </w:t>
      </w:r>
      <w:r w:rsidR="00E75267">
        <w:t>Webserver,</w:t>
      </w:r>
      <w:r>
        <w:t xml:space="preserve"> der die Oberfläche und die Steuerung vereint. Im Mobilsegemnt kommt man mit diesen Anforderungen eigentlich nicht an Node.Js vorbei. </w:t>
      </w:r>
      <w:r w:rsidR="001D0B10">
        <w:t xml:space="preserve">Wir entschiedenen uns für </w:t>
      </w:r>
      <w:r w:rsidR="00C31E2F">
        <w:t>Angular</w:t>
      </w:r>
      <w:r w:rsidR="001D0B10">
        <w:t xml:space="preserve">, gerade weil Angular die Möglichkeit einer schnellen Gestaltung modernere Oberflächen bietet. Und wir von Java im Hinterkopf hatten wieviel Zeit es raub eine einigermaßen Hübsche Oberfläche zur Verfügung zu stellen. Positiv war für uns an Angular das es </w:t>
      </w:r>
      <w:r w:rsidR="00020F06">
        <w:t>relativ</w:t>
      </w:r>
      <w:r w:rsidR="00C31E2F">
        <w:t xml:space="preserve"> neu auf dem Markt</w:t>
      </w:r>
      <w:r w:rsidR="001D0B10">
        <w:t xml:space="preserve"> war und die Möglichkeit bietet</w:t>
      </w:r>
      <w:r w:rsidR="0087402F">
        <w:t xml:space="preserve"> IOS</w:t>
      </w:r>
      <w:r w:rsidR="001D0B10">
        <w:t xml:space="preserve">, Android sowie alles andere mit </w:t>
      </w:r>
      <w:r w:rsidR="00796E7E">
        <w:t>Browser</w:t>
      </w:r>
      <w:r w:rsidR="001D0B10">
        <w:t xml:space="preserve"> anzusprechen.</w:t>
      </w:r>
    </w:p>
    <w:p w14:paraId="037A9E45" w14:textId="465EF6EF" w:rsidR="001D0B10" w:rsidRDefault="001D0B10" w:rsidP="00D07500">
      <w:pPr>
        <w:jc w:val="both"/>
      </w:pPr>
      <w:r>
        <w:t xml:space="preserve">Auch hier kamen wir Anfänglich sehr gut zurecht, </w:t>
      </w:r>
      <w:r w:rsidR="0087402F">
        <w:t xml:space="preserve">Anwendung </w:t>
      </w:r>
      <w:r>
        <w:t>war zwar etwas aufwändig zu starten. (</w:t>
      </w:r>
      <w:r w:rsidR="00796E7E">
        <w:t>Skripte</w:t>
      </w:r>
      <w:r>
        <w:t xml:space="preserve"> für den Webserver, richtige NODE.Js </w:t>
      </w:r>
      <w:r w:rsidR="00796E7E">
        <w:t>Version</w:t>
      </w:r>
      <w:r>
        <w:t>)</w:t>
      </w:r>
      <w:r w:rsidR="0087402F">
        <w:t xml:space="preserve"> </w:t>
      </w:r>
      <w:r>
        <w:t>aber es gab kein Zeitraubendes Kompilieren mehr.</w:t>
      </w:r>
    </w:p>
    <w:p w14:paraId="6C1DFF64" w14:textId="2AA13F8F" w:rsidR="00ED480B" w:rsidRDefault="001D0B10" w:rsidP="00D07500">
      <w:pPr>
        <w:jc w:val="both"/>
      </w:pPr>
      <w:r>
        <w:lastRenderedPageBreak/>
        <w:t xml:space="preserve">Allerdings musst wir mit </w:t>
      </w:r>
      <w:r w:rsidR="00796E7E">
        <w:t>Entsetzen</w:t>
      </w:r>
      <w:r>
        <w:t xml:space="preserve"> verstellen das die zur </w:t>
      </w:r>
      <w:r w:rsidR="00796E7E">
        <w:t>Verfügung stehenden</w:t>
      </w:r>
      <w:r>
        <w:t xml:space="preserve"> Plugins zur Ansteuerung der GPIO PORTS des Pi’s alle ohne Funktion waren.  Wir versuchenden einige Zeit das Problem zu</w:t>
      </w:r>
      <w:r w:rsidR="00796E7E">
        <w:t xml:space="preserve"> </w:t>
      </w:r>
      <w:r>
        <w:t xml:space="preserve">lösen, aber </w:t>
      </w:r>
      <w:r w:rsidR="00796E7E">
        <w:t>auch hier</w:t>
      </w:r>
      <w:r>
        <w:t xml:space="preserve"> kam der Punkt wo wir entscheiden noch einmal </w:t>
      </w:r>
      <w:r w:rsidR="00796E7E">
        <w:t>einem anderen Ansatz zuflogen.</w:t>
      </w:r>
    </w:p>
    <w:p w14:paraId="0710100C" w14:textId="0FF256F9" w:rsidR="005D02EB" w:rsidRDefault="005D02EB" w:rsidP="00D07500">
      <w:pPr>
        <w:pStyle w:val="berschrift2"/>
        <w:jc w:val="both"/>
      </w:pPr>
      <w:bookmarkStart w:id="5" w:name="_Toc24623935"/>
      <w:r>
        <w:t>Angular</w:t>
      </w:r>
      <w:bookmarkEnd w:id="5"/>
      <w:r w:rsidR="005A1A18">
        <w:t xml:space="preserve"> 7</w:t>
      </w:r>
    </w:p>
    <w:p w14:paraId="32654344" w14:textId="219DC6D1" w:rsidR="001659D0" w:rsidRDefault="00151854" w:rsidP="00D07500">
      <w:pPr>
        <w:jc w:val="both"/>
      </w:pPr>
      <w:r>
        <w:t>TypeScript als Programmiersprache wird von Angular bevorzugt</w:t>
      </w:r>
      <w:r w:rsidR="00535179">
        <w:t xml:space="preserve">, dadurch ist es möglich objektorientert </w:t>
      </w:r>
      <w:r w:rsidR="00E75267">
        <w:t>Programme</w:t>
      </w:r>
      <w:r w:rsidR="00535179">
        <w:t xml:space="preserve"> und wiederverwendebare Bibliotheken als Templates zuschreiben. Angular unterstützt die Entwicklung von Web-Apps. Diese Apps ähneln </w:t>
      </w:r>
      <w:r w:rsidR="001659D0">
        <w:t xml:space="preserve">richtigen Apps zudem sollen diese Web-Apps auch offline bedienbar sein. </w:t>
      </w:r>
    </w:p>
    <w:p w14:paraId="198340BA" w14:textId="77F43ECF" w:rsidR="001659D0" w:rsidRDefault="001659D0" w:rsidP="00D07500">
      <w:pPr>
        <w:jc w:val="both"/>
      </w:pPr>
      <w:r>
        <w:t xml:space="preserve">Um </w:t>
      </w:r>
      <w:proofErr w:type="gramStart"/>
      <w:r>
        <w:t>Angular</w:t>
      </w:r>
      <w:proofErr w:type="gramEnd"/>
      <w:r>
        <w:t xml:space="preserve"> nutzen zu können wird die JavaScript-Laufzeitumgebung Node.js benötigt. Bei der Installation von Node.js wird automatisch der </w:t>
      </w:r>
      <w:r w:rsidR="00E75267">
        <w:t>Node</w:t>
      </w:r>
      <w:r w:rsidR="004404BB">
        <w:t>.</w:t>
      </w:r>
      <w:r w:rsidR="00E75267">
        <w:t>js</w:t>
      </w:r>
      <w:r>
        <w:t xml:space="preserve">-Paket-Manager (NMP) installiert, der auch erforderlich ist. Der NMP ermöglicht den Zugriff auf zahlreiche kostenlose Pakete. Mit NMP wird das Kommandozeilen-Interface Angular CLI installiert, das neue Projekte anlegt, Dateien hinzufügt und andere Aufgaben bei der Entwicklung übernimmt. </w:t>
      </w:r>
    </w:p>
    <w:p w14:paraId="1EAC4A3E" w14:textId="25D2DFAD" w:rsidR="00AA1035" w:rsidRDefault="00AA1035" w:rsidP="00D07500">
      <w:pPr>
        <w:jc w:val="both"/>
      </w:pPr>
      <w:r>
        <w:t xml:space="preserve">Der größte Unterschied zu den </w:t>
      </w:r>
      <w:r w:rsidR="00E75267">
        <w:t>gängigen</w:t>
      </w:r>
      <w:r>
        <w:t xml:space="preserve"> Frameworks und Programmiersprachen, wäre das es nicht mehr notwendig ist das der Quellcode </w:t>
      </w:r>
      <w:r w:rsidR="00E75267">
        <w:t>kompiliert</w:t>
      </w:r>
      <w:r>
        <w:t xml:space="preserve"> wird, sondern die Anwendung in der Kommandozeilen-Interface gestartet werden kann. Alle gespeicherten </w:t>
      </w:r>
      <w:r w:rsidR="00E75267">
        <w:t>Änderungen</w:t>
      </w:r>
      <w:r>
        <w:t xml:space="preserve"> am Quellcode werden sofort bei dem refresh der Web-App-Seite angezeigt.</w:t>
      </w:r>
    </w:p>
    <w:p w14:paraId="1EABBAAE" w14:textId="32337FAE" w:rsidR="00AA1035" w:rsidRDefault="00AA1035" w:rsidP="00D07500">
      <w:pPr>
        <w:jc w:val="both"/>
      </w:pPr>
      <w:r w:rsidRPr="004404BB">
        <w:rPr>
          <w:b/>
          <w:highlight w:val="yellow"/>
        </w:rPr>
        <w:t>Anmerkung:</w:t>
      </w:r>
      <w:r w:rsidRPr="00250255">
        <w:rPr>
          <w:highlight w:val="yellow"/>
        </w:rPr>
        <w:t xml:space="preserve"> Seit HTML5 sind Anwendungen im Offline-Modus möglich. Die Logik hierfür ist dann nicht unbedingt mehr auf Seiten des Servers, sondern kann im Client </w:t>
      </w:r>
      <w:r w:rsidR="00E75267" w:rsidRPr="00250255">
        <w:rPr>
          <w:highlight w:val="yellow"/>
        </w:rPr>
        <w:t>platziert</w:t>
      </w:r>
      <w:r w:rsidRPr="00250255">
        <w:rPr>
          <w:highlight w:val="yellow"/>
        </w:rPr>
        <w:t xml:space="preserve"> sein. Das erfordert einen besser strukturierten Client-Code als bisher. Dafür ist AngularJS der nächste logische Schritt.</w:t>
      </w:r>
    </w:p>
    <w:p w14:paraId="2926D15B" w14:textId="7025822E" w:rsidR="00AA1035" w:rsidRDefault="00026455" w:rsidP="00D07500">
      <w:pPr>
        <w:pStyle w:val="berschrift3"/>
        <w:jc w:val="both"/>
      </w:pPr>
      <w:bookmarkStart w:id="6" w:name="_Toc24623936"/>
      <w:r>
        <w:t>Web-App starten</w:t>
      </w:r>
      <w:bookmarkEnd w:id="6"/>
    </w:p>
    <w:p w14:paraId="2FA54E63" w14:textId="556F6B32" w:rsidR="006E772F" w:rsidRPr="003430C3" w:rsidRDefault="006A19B8" w:rsidP="006E772F">
      <w:pPr>
        <w:jc w:val="both"/>
        <w:rPr>
          <w:rStyle w:val="HTMLCode"/>
          <w:rFonts w:ascii="Times New Roman" w:hAnsi="Times New Roman" w:cs="Times New Roman"/>
          <w:sz w:val="22"/>
          <w:szCs w:val="22"/>
        </w:rPr>
      </w:pPr>
      <w:r w:rsidRPr="003430C3">
        <w:rPr>
          <w:szCs w:val="22"/>
        </w:rPr>
        <w:t xml:space="preserve">Das Projekt-Set-up wird mit dem CLI realisiert. Das CLI für Angular lässt sich über den Package-Manager npm installieren, der ein Teil von Node.js ist. </w:t>
      </w:r>
    </w:p>
    <w:p w14:paraId="45C8541C" w14:textId="6A20FF3E" w:rsidR="006E772F" w:rsidRDefault="006E772F" w:rsidP="006E772F">
      <w:pPr>
        <w:rPr>
          <w:szCs w:val="22"/>
        </w:rPr>
      </w:pPr>
      <w:r w:rsidRPr="003430C3">
        <w:rPr>
          <w:szCs w:val="22"/>
        </w:rPr>
        <w:t>Npm install -g @angular/cli</w:t>
      </w:r>
    </w:p>
    <w:p w14:paraId="520DD8A3" w14:textId="4F23BA9E" w:rsidR="003430C3" w:rsidRDefault="003430C3" w:rsidP="003430C3">
      <w:pPr>
        <w:jc w:val="both"/>
        <w:rPr>
          <w:szCs w:val="22"/>
        </w:rPr>
      </w:pPr>
      <w:r w:rsidRPr="003430C3">
        <w:rPr>
          <w:szCs w:val="22"/>
        </w:rPr>
        <w:t>Diese Anweisung richtet ein neues Angular-Projekt mit einer ersten Komponente sowie den oben genannten Werkzeugen ein. Zusätzlich bezieht es die nötigen Pakete via npm, weswegen sich dieser Vorgang auch etwas länger gestaltet.</w:t>
      </w:r>
    </w:p>
    <w:p w14:paraId="23A13216" w14:textId="77777777" w:rsidR="003430C3" w:rsidRDefault="003430C3" w:rsidP="003430C3">
      <w:r w:rsidRPr="003430C3">
        <w:t>ng new ALED</w:t>
      </w:r>
    </w:p>
    <w:p w14:paraId="1173A69F" w14:textId="78B76A6D" w:rsidR="003430C3" w:rsidRDefault="006E772F" w:rsidP="003430C3">
      <w:pPr>
        <w:rPr>
          <w:szCs w:val="22"/>
        </w:rPr>
      </w:pPr>
      <w:r w:rsidRPr="003430C3">
        <w:rPr>
          <w:szCs w:val="22"/>
        </w:rPr>
        <w:t xml:space="preserve">Nach der npm Installation steht das CLI über den Befehl ng zur Verfügung. Durch das </w:t>
      </w:r>
      <w:r w:rsidR="00A164CB" w:rsidRPr="003430C3">
        <w:rPr>
          <w:szCs w:val="22"/>
        </w:rPr>
        <w:t>Argument</w:t>
      </w:r>
      <w:r w:rsidRPr="003430C3">
        <w:rPr>
          <w:szCs w:val="22"/>
        </w:rPr>
        <w:t xml:space="preserve"> </w:t>
      </w:r>
      <w:r w:rsidRPr="00A164CB">
        <w:rPr>
          <w:i/>
          <w:szCs w:val="22"/>
        </w:rPr>
        <w:t>new</w:t>
      </w:r>
      <w:r w:rsidRPr="003430C3">
        <w:rPr>
          <w:szCs w:val="22"/>
        </w:rPr>
        <w:t xml:space="preserve"> wird dem CLI der Befehl zum </w:t>
      </w:r>
      <w:r w:rsidR="00A164CB" w:rsidRPr="003430C3">
        <w:rPr>
          <w:szCs w:val="22"/>
        </w:rPr>
        <w:t>Generieren</w:t>
      </w:r>
      <w:r w:rsidRPr="003430C3">
        <w:rPr>
          <w:szCs w:val="22"/>
        </w:rPr>
        <w:t xml:space="preserve"> eines neuen Projekts im angeführten Ordner übermittelt. Daraufhin wird eine Ordnerstruktur erstellt. Es ist auch möglich nachträglich </w:t>
      </w:r>
      <w:r w:rsidR="003430C3" w:rsidRPr="003430C3">
        <w:rPr>
          <w:szCs w:val="22"/>
        </w:rPr>
        <w:t xml:space="preserve">noch weitere Projektbestandteile zu generieren, wie </w:t>
      </w:r>
      <w:r w:rsidR="00A164CB" w:rsidRPr="003430C3">
        <w:rPr>
          <w:szCs w:val="22"/>
        </w:rPr>
        <w:t>Komponenten</w:t>
      </w:r>
      <w:r w:rsidR="003430C3" w:rsidRPr="003430C3">
        <w:rPr>
          <w:szCs w:val="22"/>
        </w:rPr>
        <w:t xml:space="preserve"> oder Services.</w:t>
      </w:r>
    </w:p>
    <w:p w14:paraId="45DAEDDB" w14:textId="7D0C6A84" w:rsidR="003430C3" w:rsidRDefault="003430C3" w:rsidP="003430C3">
      <w:pPr>
        <w:rPr>
          <w:szCs w:val="22"/>
        </w:rPr>
      </w:pPr>
      <w:r>
        <w:rPr>
          <w:szCs w:val="22"/>
        </w:rPr>
        <w:t xml:space="preserve">Auf </w:t>
      </w:r>
      <w:proofErr w:type="gramStart"/>
      <w:r>
        <w:rPr>
          <w:szCs w:val="22"/>
        </w:rPr>
        <w:t>Angular</w:t>
      </w:r>
      <w:proofErr w:type="gramEnd"/>
      <w:r>
        <w:rPr>
          <w:szCs w:val="22"/>
        </w:rPr>
        <w:t xml:space="preserve"> basierende Anwendungen können mit jedem beliebigen Editor bzw. mit jeder beliebigen IDE geschrieben werden. Die </w:t>
      </w:r>
      <w:r w:rsidR="00A164CB">
        <w:rPr>
          <w:szCs w:val="22"/>
        </w:rPr>
        <w:t>Entscheidung</w:t>
      </w:r>
      <w:r>
        <w:rPr>
          <w:szCs w:val="22"/>
        </w:rPr>
        <w:t xml:space="preserve"> fiel auf Visual Studio Code da es sich </w:t>
      </w:r>
      <w:r w:rsidR="00A164CB">
        <w:rPr>
          <w:szCs w:val="22"/>
        </w:rPr>
        <w:t>um einen leichtgewichtigen, freien und plattformübergreifenden verfügbaren Editor</w:t>
      </w:r>
      <w:r>
        <w:rPr>
          <w:szCs w:val="22"/>
        </w:rPr>
        <w:t xml:space="preserve"> handelt und es sich dafür anbietet.</w:t>
      </w:r>
    </w:p>
    <w:p w14:paraId="14AB0672" w14:textId="71585510" w:rsidR="00026455" w:rsidRDefault="00026455" w:rsidP="00D07500">
      <w:pPr>
        <w:pStyle w:val="berschrift3"/>
        <w:jc w:val="both"/>
      </w:pPr>
      <w:bookmarkStart w:id="7" w:name="_Toc24623937"/>
      <w:r>
        <w:t>Unsere Web-App</w:t>
      </w:r>
      <w:bookmarkEnd w:id="7"/>
    </w:p>
    <w:p w14:paraId="5D15D56E" w14:textId="10F5E722" w:rsidR="003430C3" w:rsidRDefault="00D6428B" w:rsidP="00D07500">
      <w:pPr>
        <w:jc w:val="both"/>
      </w:pPr>
      <w:r>
        <w:t xml:space="preserve">Die </w:t>
      </w:r>
      <w:proofErr w:type="gramStart"/>
      <w:r w:rsidR="00CB639D">
        <w:t>Angular</w:t>
      </w:r>
      <w:proofErr w:type="gramEnd"/>
      <w:r w:rsidR="00CB639D">
        <w:t xml:space="preserve"> App</w:t>
      </w:r>
      <w:r w:rsidR="00944C36">
        <w:t xml:space="preserve"> hatte eine Menü Struktur sowie eine Navi</w:t>
      </w:r>
      <w:r w:rsidR="00A164CB">
        <w:t>ga</w:t>
      </w:r>
      <w:r w:rsidR="00944C36">
        <w:t>tionsbar.</w:t>
      </w:r>
      <w:r w:rsidR="00F83CC8">
        <w:t xml:space="preserve"> Es gab eine Home Seite und vier </w:t>
      </w:r>
      <w:r w:rsidR="00A164CB">
        <w:t>Unterseiten</w:t>
      </w:r>
      <w:r w:rsidR="00F83CC8">
        <w:t xml:space="preserve"> in der letzten </w:t>
      </w:r>
      <w:r w:rsidR="00A164CB">
        <w:t>Version</w:t>
      </w:r>
      <w:r w:rsidR="00F83CC8">
        <w:t xml:space="preserve"> der Implementierung, Zum einen gab es eine Seite Modus, wo Buttons </w:t>
      </w:r>
      <w:r w:rsidR="00A164CB">
        <w:t>implementiert</w:t>
      </w:r>
      <w:r w:rsidR="00F83CC8">
        <w:t xml:space="preserve"> waren und durch das anklicken verschiedene Modi aktivierten z.B. Blinken Sie Abb.1. </w:t>
      </w:r>
      <w:r w:rsidR="00A164CB">
        <w:t>Temporär</w:t>
      </w:r>
      <w:r w:rsidR="00F83CC8">
        <w:t xml:space="preserve"> war auf der Home Seite  der Regler (Color Picker) für die Farbverstellung der LED implementiert und der On/Off Button um die LEDs an und aus zu stellen. </w:t>
      </w:r>
      <w:r w:rsidR="00F83CC8">
        <w:lastRenderedPageBreak/>
        <w:t xml:space="preserve">Auf der Abbildung 2 ist es deutlich zusehen. Die TypeScript </w:t>
      </w:r>
      <w:r w:rsidR="00A164CB">
        <w:t>Programmierung</w:t>
      </w:r>
      <w:r w:rsidR="00F83CC8">
        <w:t xml:space="preserve"> lag in einer Ordnerstruktur auf dem Raspberry und wurde durch das verstellen auf der Web-App aktiviert. Die Signale wurden dann von den Raspberry an die LEDs übermittelt.</w:t>
      </w:r>
    </w:p>
    <w:p w14:paraId="1B2E9213" w14:textId="77777777" w:rsidR="00F83CC8" w:rsidRDefault="003430C3" w:rsidP="00F83CC8">
      <w:pPr>
        <w:keepNext/>
        <w:jc w:val="both"/>
      </w:pPr>
      <w:r w:rsidRPr="003430C3">
        <w:rPr>
          <w:noProof/>
        </w:rPr>
        <w:t xml:space="preserve"> </w:t>
      </w:r>
      <w:r>
        <w:rPr>
          <w:noProof/>
        </w:rPr>
        <w:drawing>
          <wp:inline distT="0" distB="0" distL="0" distR="0" wp14:anchorId="73AB3148" wp14:editId="2366269A">
            <wp:extent cx="5915025" cy="138112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1937" cy="1406088"/>
                    </a:xfrm>
                    <a:prstGeom prst="rect">
                      <a:avLst/>
                    </a:prstGeom>
                  </pic:spPr>
                </pic:pic>
              </a:graphicData>
            </a:graphic>
          </wp:inline>
        </w:drawing>
      </w:r>
    </w:p>
    <w:p w14:paraId="2C5FA5B7" w14:textId="6FFDED3F" w:rsidR="00F83CC8" w:rsidRDefault="00F83CC8" w:rsidP="00F83CC8">
      <w:pPr>
        <w:pStyle w:val="Beschriftung"/>
        <w:jc w:val="both"/>
      </w:pPr>
      <w:r>
        <w:t xml:space="preserve">Abbildung </w:t>
      </w:r>
      <w:fldSimple w:instr=" SEQ Abbildung \* ARABIC ">
        <w:r w:rsidR="00354AB8">
          <w:rPr>
            <w:noProof/>
          </w:rPr>
          <w:t>1</w:t>
        </w:r>
      </w:fldSimple>
      <w:r w:rsidR="00672624">
        <w:rPr>
          <w:noProof/>
        </w:rPr>
        <w:t>: Die Webapp wird in dieser Abbildung vorgeführt. Es ist die Nav-Bar zusehen die verschiedene Layer aufrufen kann, sobalt daruf geklickt wird. Diese Abbildung zeigt den Inhalt des Layer Modus. Dabei ist ein Hintergrundbild abgebildet. Im Vordergrund sind verschiedene Modi als Button implementiert. Es kann auf die Button geklickt werden dabei verändert es seine Farbe von Lila zu Weiß damit der Benutzer genau weis welchen Modus er aktiviert hat. Bei einen weiteren Klick auf den Button wird der Modus wieder deaktiviert.</w:t>
      </w:r>
    </w:p>
    <w:p w14:paraId="08F4348E" w14:textId="77777777" w:rsidR="00F83CC8" w:rsidRDefault="00F83CC8" w:rsidP="00F83CC8">
      <w:pPr>
        <w:pStyle w:val="Beschriftung"/>
        <w:keepNext/>
        <w:jc w:val="both"/>
      </w:pPr>
      <w:r>
        <w:rPr>
          <w:noProof/>
        </w:rPr>
        <w:drawing>
          <wp:inline distT="0" distB="0" distL="0" distR="0" wp14:anchorId="3A229F20" wp14:editId="2C5CD6ED">
            <wp:extent cx="5927090" cy="15621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9413" cy="1573254"/>
                    </a:xfrm>
                    <a:prstGeom prst="rect">
                      <a:avLst/>
                    </a:prstGeom>
                  </pic:spPr>
                </pic:pic>
              </a:graphicData>
            </a:graphic>
          </wp:inline>
        </w:drawing>
      </w:r>
    </w:p>
    <w:p w14:paraId="64C446A3" w14:textId="51E1DB58" w:rsidR="00026455" w:rsidRPr="00026455" w:rsidRDefault="00F83CC8" w:rsidP="00F83CC8">
      <w:pPr>
        <w:pStyle w:val="Beschriftung"/>
        <w:jc w:val="both"/>
      </w:pPr>
      <w:r>
        <w:t xml:space="preserve">Abbildung </w:t>
      </w:r>
      <w:fldSimple w:instr=" SEQ Abbildung \* ARABIC ">
        <w:r w:rsidR="00354AB8">
          <w:rPr>
            <w:noProof/>
          </w:rPr>
          <w:t>2</w:t>
        </w:r>
      </w:fldSimple>
      <w:r w:rsidR="00672624">
        <w:rPr>
          <w:noProof/>
        </w:rPr>
        <w:t xml:space="preserve">: Zusehen ist ein Regler der die LED Farben bei verschieben der Regler verändert. Es ist auch möglich ein durch das an klicken auf den Button unten Links eine Farbe aus einem Color Picker ( Farbschema Tabelle) </w:t>
      </w:r>
      <w:r w:rsidR="00354AB8">
        <w:rPr>
          <w:noProof/>
        </w:rPr>
        <w:t>zu wählen. Sobalt eine Farbe gewählt wurde wird die Farbe vom der angeschlossenen LED ausgeführt. Es hat keine zeitverzögerung von ändern der Farbe im Color-Picker zum leuchten in der passenden Farbe der LED.</w:t>
      </w:r>
    </w:p>
    <w:p w14:paraId="583E1C4F" w14:textId="667600E3" w:rsidR="00026455" w:rsidRDefault="00026455" w:rsidP="00D07500">
      <w:pPr>
        <w:pStyle w:val="berschrift3"/>
        <w:jc w:val="both"/>
      </w:pPr>
      <w:bookmarkStart w:id="8" w:name="_Toc24623938"/>
      <w:r>
        <w:t>Unsere Problematik mit Angular</w:t>
      </w:r>
      <w:bookmarkEnd w:id="8"/>
    </w:p>
    <w:p w14:paraId="777464F8" w14:textId="47BAC1DF" w:rsidR="005154D4" w:rsidRPr="0062348B" w:rsidRDefault="00F83CC8" w:rsidP="00D07500">
      <w:pPr>
        <w:jc w:val="both"/>
      </w:pPr>
      <w:r>
        <w:t>Das</w:t>
      </w:r>
      <w:r w:rsidR="0049191F">
        <w:t xml:space="preserve"> </w:t>
      </w:r>
      <w:proofErr w:type="gramStart"/>
      <w:r w:rsidR="0049191F">
        <w:t>Angular</w:t>
      </w:r>
      <w:proofErr w:type="gramEnd"/>
      <w:r>
        <w:t xml:space="preserve"> Pro</w:t>
      </w:r>
      <w:r w:rsidR="0049191F">
        <w:t xml:space="preserve">gramm hat auf dem Raspberry Pi verschiedene </w:t>
      </w:r>
      <w:r w:rsidR="00A164CB">
        <w:t>Programme angesteuert,</w:t>
      </w:r>
      <w:r w:rsidR="0049191F">
        <w:t xml:space="preserve"> die in JavaScript programmiert waren und die dann die LEDs angesteuert haben. Das Problem dabei war das immer nur ein Programm gleichzeitig ausgeführt werden konnte und somit die anderen Scripte blockiert waren. Hinzu kam noch das Problem das, dass Dimmen der LEDs nicht funktioniert hatte und uns vor sehr großen </w:t>
      </w:r>
      <w:r w:rsidR="00A164CB">
        <w:t>Herausforderungen</w:t>
      </w:r>
      <w:r w:rsidR="0049191F">
        <w:t xml:space="preserve"> gestellt hatte. Die nicht gelöst werden konnten. </w:t>
      </w:r>
    </w:p>
    <w:p w14:paraId="7C419D3C" w14:textId="2D575691" w:rsidR="005D02EB" w:rsidRDefault="005D02EB" w:rsidP="00D07500">
      <w:pPr>
        <w:pStyle w:val="berschrift2"/>
        <w:jc w:val="both"/>
      </w:pPr>
      <w:bookmarkStart w:id="9" w:name="_Toc24623939"/>
      <w:r>
        <w:t>Android App</w:t>
      </w:r>
      <w:bookmarkEnd w:id="9"/>
    </w:p>
    <w:p w14:paraId="0AA0CCD3" w14:textId="6F974147" w:rsidR="007344D7" w:rsidRPr="007344D7" w:rsidRDefault="007344D7" w:rsidP="00D07500">
      <w:pPr>
        <w:jc w:val="both"/>
      </w:pPr>
      <w:r>
        <w:t xml:space="preserve">Problematik: Die </w:t>
      </w:r>
      <w:r w:rsidR="00A164CB">
        <w:t>Gestaltung</w:t>
      </w:r>
      <w:r>
        <w:t xml:space="preserve"> der </w:t>
      </w:r>
      <w:r w:rsidR="00A164CB">
        <w:t>Applikation</w:t>
      </w:r>
      <w:r>
        <w:t xml:space="preserve"> sehr umfangreich. Ständig neu </w:t>
      </w:r>
      <w:r w:rsidR="00A164CB">
        <w:t>kompilieren</w:t>
      </w:r>
      <w:r>
        <w:t xml:space="preserve"> war super langsam und wenn ein </w:t>
      </w:r>
      <w:r w:rsidR="00A164CB">
        <w:t>Fehler</w:t>
      </w:r>
      <w:r>
        <w:t xml:space="preserve"> im code war ging das </w:t>
      </w:r>
      <w:r w:rsidR="00A164CB">
        <w:t>kompilieren</w:t>
      </w:r>
      <w:r>
        <w:t xml:space="preserve"> nicht. Probleme im Team </w:t>
      </w:r>
      <w:r w:rsidR="00A164CB">
        <w:t>zu arbeiten</w:t>
      </w:r>
      <w:r>
        <w:t xml:space="preserve">. Viele </w:t>
      </w:r>
      <w:r w:rsidR="00A164CB">
        <w:t>Abhängigkeiten,</w:t>
      </w:r>
      <w:r>
        <w:t xml:space="preserve"> die sehr viel zeit gekostet haben und uns immer </w:t>
      </w:r>
      <w:r w:rsidR="00A164CB">
        <w:t>zurückgeworfen</w:t>
      </w:r>
      <w:r>
        <w:t xml:space="preserve"> hat. Mit </w:t>
      </w:r>
      <w:r w:rsidR="00A164CB">
        <w:t>Python</w:t>
      </w:r>
      <w:r>
        <w:t xml:space="preserve"> </w:t>
      </w:r>
      <w:r w:rsidR="00A164CB">
        <w:t>Probleme</w:t>
      </w:r>
      <w:r>
        <w:t xml:space="preserve"> das man zwei </w:t>
      </w:r>
      <w:r w:rsidR="00A164CB">
        <w:t>P</w:t>
      </w:r>
      <w:r>
        <w:t>rogrammier</w:t>
      </w:r>
      <w:r w:rsidR="00A164CB">
        <w:t>-</w:t>
      </w:r>
      <w:r w:rsidR="00B54599">
        <w:t>Sprachen</w:t>
      </w:r>
      <w:r>
        <w:t xml:space="preserve"> abstimmen musste.</w:t>
      </w:r>
    </w:p>
    <w:p w14:paraId="571B9DA1" w14:textId="77777777" w:rsidR="00354AB8" w:rsidRDefault="00354AB8" w:rsidP="00354AB8">
      <w:pPr>
        <w:keepNext/>
        <w:jc w:val="both"/>
      </w:pPr>
      <w:r>
        <w:rPr>
          <w:noProof/>
        </w:rPr>
        <w:lastRenderedPageBreak/>
        <mc:AlternateContent>
          <mc:Choice Requires="wps">
            <w:drawing>
              <wp:anchor distT="0" distB="0" distL="114300" distR="114300" simplePos="0" relativeHeight="251675648" behindDoc="0" locked="0" layoutInCell="1" allowOverlap="1" wp14:anchorId="519EB869" wp14:editId="7AB15F79">
                <wp:simplePos x="0" y="0"/>
                <wp:positionH relativeFrom="column">
                  <wp:posOffset>0</wp:posOffset>
                </wp:positionH>
                <wp:positionV relativeFrom="paragraph">
                  <wp:posOffset>4249420</wp:posOffset>
                </wp:positionV>
                <wp:extent cx="2895600" cy="635"/>
                <wp:effectExtent l="0" t="0" r="0" b="0"/>
                <wp:wrapSquare wrapText="bothSides"/>
                <wp:docPr id="21" name="Textfeld 2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05152551" w14:textId="5909CC36" w:rsidR="00354AB8" w:rsidRPr="00744961" w:rsidRDefault="00354AB8" w:rsidP="00354AB8">
                            <w:pPr>
                              <w:pStyle w:val="Beschriftung"/>
                              <w:rPr>
                                <w:noProof/>
                                <w:sz w:val="24"/>
                                <w:szCs w:val="20"/>
                              </w:rPr>
                            </w:pPr>
                            <w:r>
                              <w:t xml:space="preserve">Abbildung </w:t>
                            </w:r>
                            <w:r w:rsidR="00A61FE3">
                              <w:fldChar w:fldCharType="begin"/>
                            </w:r>
                            <w:r w:rsidR="00A61FE3">
                              <w:instrText xml:space="preserve"> SEQ Abbildung \* ARABIC </w:instrText>
                            </w:r>
                            <w:r w:rsidR="00A61FE3">
                              <w:fldChar w:fldCharType="separate"/>
                            </w:r>
                            <w:r>
                              <w:rPr>
                                <w:noProof/>
                              </w:rPr>
                              <w:t>3</w:t>
                            </w:r>
                            <w:r w:rsidR="00A61FE3">
                              <w:rPr>
                                <w:noProof/>
                              </w:rPr>
                              <w:fldChar w:fldCharType="end"/>
                            </w:r>
                            <w:r>
                              <w:t xml:space="preserve">: Die folgende Abbildung zeigt den Color-Picker im Android Projekt. Hier bei ist es möglich den Farbbereich durch das drehen des Buttons im Color-Picker zu verändern. Wenn der Button losgelassen wurden wird die Farbe angenommen und die Farbinformation an den Raspberry Pi gesendet der die LED ansteuert und die Farbe verändert. Es kann auch eine Farbe gespeichert werden die immer bei ausführen der App als erstes </w:t>
                            </w:r>
                            <w:proofErr w:type="gramStart"/>
                            <w:r>
                              <w:t>Aufleuchtet</w:t>
                            </w:r>
                            <w:proofErr w:type="gramEnd"/>
                            <w:r>
                              <w:t xml:space="preserve">, dabei sollte der Save Button betätigt werden. Der Regler am unteren Abbildungsrand bestimmt die </w:t>
                            </w:r>
                            <w:proofErr w:type="gramStart"/>
                            <w:r>
                              <w:t>Helligkeit</w:t>
                            </w:r>
                            <w:proofErr w:type="gramEnd"/>
                            <w:r>
                              <w:t xml:space="preserve"> mit der die LED leuchten soll.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9EB869" id="_x0000_t202" coordsize="21600,21600" o:spt="202" path="m,l,21600r21600,l21600,xe">
                <v:stroke joinstyle="miter"/>
                <v:path gradientshapeok="t" o:connecttype="rect"/>
              </v:shapetype>
              <v:shape id="Textfeld 21" o:spid="_x0000_s1026" type="#_x0000_t202" style="position:absolute;left:0;text-align:left;margin-left:0;margin-top:334.6pt;width:22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" stroked="f">
                <v:textbox style="mso-fit-shape-to-text:t" inset="0,0,0,0">
                  <w:txbxContent>
                    <w:p w14:paraId="05152551" w14:textId="5909CC36" w:rsidR="00354AB8" w:rsidRPr="00744961" w:rsidRDefault="00354AB8" w:rsidP="00354AB8">
                      <w:pPr>
                        <w:pStyle w:val="Beschriftung"/>
                        <w:rPr>
                          <w:noProof/>
                          <w:sz w:val="24"/>
                          <w:szCs w:val="20"/>
                        </w:rPr>
                      </w:pPr>
                      <w:r>
                        <w:t xml:space="preserve">Abbildung </w:t>
                      </w:r>
                      <w:r w:rsidR="00A61FE3">
                        <w:fldChar w:fldCharType="begin"/>
                      </w:r>
                      <w:r w:rsidR="00A61FE3">
                        <w:instrText xml:space="preserve"> SEQ Abbildung \* ARABIC </w:instrText>
                      </w:r>
                      <w:r w:rsidR="00A61FE3">
                        <w:fldChar w:fldCharType="separate"/>
                      </w:r>
                      <w:r>
                        <w:rPr>
                          <w:noProof/>
                        </w:rPr>
                        <w:t>3</w:t>
                      </w:r>
                      <w:r w:rsidR="00A61FE3">
                        <w:rPr>
                          <w:noProof/>
                        </w:rPr>
                        <w:fldChar w:fldCharType="end"/>
                      </w:r>
                      <w:r>
                        <w:t xml:space="preserve">: Die folgende Abbildung zeigt den Color-Picker im Android Projekt. Hier bei ist es möglich den Farbbereich durch das drehen des Buttons im Color-Picker zu verändern. Wenn der Button losgelassen wurden wird die Farbe angenommen und die Farbinformation an den Raspberry Pi gesendet der die LED ansteuert und die Farbe verändert. Es kann auch eine Farbe gespeichert werden die immer bei ausführen der App als erstes </w:t>
                      </w:r>
                      <w:proofErr w:type="gramStart"/>
                      <w:r>
                        <w:t>Aufleuchtet</w:t>
                      </w:r>
                      <w:proofErr w:type="gramEnd"/>
                      <w:r>
                        <w:t xml:space="preserve">, dabei sollte der Save Button betätigt werden. Der Regler am unteren Abbildungsrand bestimmt die </w:t>
                      </w:r>
                      <w:proofErr w:type="gramStart"/>
                      <w:r>
                        <w:t>Helligkeit</w:t>
                      </w:r>
                      <w:proofErr w:type="gramEnd"/>
                      <w:r>
                        <w:t xml:space="preserve"> mit der die LED leuchten soll.</w:t>
                      </w:r>
                    </w:p>
                  </w:txbxContent>
                </v:textbox>
                <w10:wrap type="square"/>
              </v:shape>
            </w:pict>
          </mc:Fallback>
        </mc:AlternateContent>
      </w:r>
      <w:r w:rsidR="005A1A18">
        <w:rPr>
          <w:noProof/>
        </w:rPr>
        <w:drawing>
          <wp:anchor distT="0" distB="0" distL="114300" distR="114300" simplePos="0" relativeHeight="251673600" behindDoc="0" locked="0" layoutInCell="1" allowOverlap="1" wp14:anchorId="501C6718" wp14:editId="6A65F8A7">
            <wp:simplePos x="901641" y="3831974"/>
            <wp:positionH relativeFrom="column">
              <wp:align>left</wp:align>
            </wp:positionH>
            <wp:positionV relativeFrom="paragraph">
              <wp:align>top</wp:align>
            </wp:positionV>
            <wp:extent cx="2895600" cy="4192270"/>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0534" cy="4213892"/>
                    </a:xfrm>
                    <a:prstGeom prst="rect">
                      <a:avLst/>
                    </a:prstGeom>
                  </pic:spPr>
                </pic:pic>
              </a:graphicData>
            </a:graphic>
            <wp14:sizeRelH relativeFrom="margin">
              <wp14:pctWidth>0</wp14:pctWidth>
            </wp14:sizeRelH>
          </wp:anchor>
        </w:drawing>
      </w:r>
      <w:r w:rsidR="00FE011F">
        <w:rPr>
          <w:noProof/>
        </w:rPr>
        <w:drawing>
          <wp:inline distT="0" distB="0" distL="0" distR="0" wp14:anchorId="517E1D2E" wp14:editId="1F998C57">
            <wp:extent cx="2918460" cy="419227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2628" cy="4428092"/>
                    </a:xfrm>
                    <a:prstGeom prst="rect">
                      <a:avLst/>
                    </a:prstGeom>
                  </pic:spPr>
                </pic:pic>
              </a:graphicData>
            </a:graphic>
          </wp:inline>
        </w:drawing>
      </w:r>
    </w:p>
    <w:p w14:paraId="3AEB6C2B" w14:textId="185F08A9" w:rsidR="00F55180" w:rsidRDefault="00354AB8" w:rsidP="00354AB8">
      <w:pPr>
        <w:pStyle w:val="Beschriftung"/>
        <w:jc w:val="both"/>
      </w:pPr>
      <w:r>
        <w:t xml:space="preserve">Abbildung </w:t>
      </w:r>
      <w:r w:rsidR="00A61FE3">
        <w:fldChar w:fldCharType="begin"/>
      </w:r>
      <w:r w:rsidR="00A61FE3">
        <w:instrText xml:space="preserve"> SEQ Abbildung \* ARABIC </w:instrText>
      </w:r>
      <w:r w:rsidR="00A61FE3">
        <w:fldChar w:fldCharType="separate"/>
      </w:r>
      <w:r>
        <w:rPr>
          <w:noProof/>
        </w:rPr>
        <w:t>4</w:t>
      </w:r>
      <w:r w:rsidR="00A61FE3">
        <w:rPr>
          <w:noProof/>
        </w:rPr>
        <w:fldChar w:fldCharType="end"/>
      </w:r>
      <w:r>
        <w:t xml:space="preserve">: </w:t>
      </w:r>
      <w:r w:rsidR="00210009">
        <w:t xml:space="preserve">Auf dieser Seite der App ist es möglich die Zeit einzustellen an dem die </w:t>
      </w:r>
      <w:proofErr w:type="spellStart"/>
      <w:r w:rsidR="00210009">
        <w:t>Dimmfunktion</w:t>
      </w:r>
      <w:proofErr w:type="spellEnd"/>
      <w:r w:rsidR="00210009">
        <w:t xml:space="preserve"> starten soll und die LED langsam heller werden lässt. </w:t>
      </w:r>
      <w:r w:rsidR="002D3D0F">
        <w:t xml:space="preserve">Zudem gibt es einen OFF Button der die eingestellt Uhrzeit wieder deaktiviert. </w:t>
      </w:r>
    </w:p>
    <w:p w14:paraId="10DBEA4E" w14:textId="5FB85A92" w:rsidR="002D3D0F" w:rsidRDefault="002D3D0F" w:rsidP="002D3D0F"/>
    <w:p w14:paraId="3E7781A2" w14:textId="3697EC29" w:rsidR="002D3D0F" w:rsidRDefault="002D3D0F" w:rsidP="002D3D0F"/>
    <w:p w14:paraId="7D4BC299" w14:textId="6BDDCE88" w:rsidR="002D3D0F" w:rsidRDefault="002D3D0F" w:rsidP="002D3D0F"/>
    <w:p w14:paraId="37492AB9" w14:textId="77777777" w:rsidR="002D3D0F" w:rsidRPr="002D3D0F" w:rsidRDefault="002D3D0F" w:rsidP="002D3D0F">
      <w:bookmarkStart w:id="10" w:name="_GoBack"/>
      <w:bookmarkEnd w:id="10"/>
    </w:p>
    <w:p w14:paraId="57517ACB" w14:textId="77777777" w:rsidR="00AA4340" w:rsidRDefault="00AA4340" w:rsidP="005B077F">
      <w:pPr>
        <w:pStyle w:val="berschrift1"/>
      </w:pPr>
      <w:bookmarkStart w:id="11" w:name="_Toc24623941"/>
      <w:r>
        <w:t>Einleitung Projekt</w:t>
      </w:r>
      <w:bookmarkEnd w:id="11"/>
    </w:p>
    <w:p w14:paraId="0A167C44" w14:textId="6E53D54A" w:rsidR="00B37008" w:rsidRDefault="00EE187A" w:rsidP="00D07500">
      <w:pPr>
        <w:jc w:val="both"/>
      </w:pPr>
      <w:r>
        <w:t>Die</w:t>
      </w:r>
      <w:r w:rsidR="00B37008">
        <w:t xml:space="preserve"> Grundelemente der App </w:t>
      </w:r>
      <w:r>
        <w:t>sollen</w:t>
      </w:r>
      <w:r w:rsidR="00B37008">
        <w:t xml:space="preserve"> kurz erläutert</w:t>
      </w:r>
      <w:r>
        <w:t xml:space="preserve"> werden</w:t>
      </w:r>
      <w:r w:rsidR="00B37008">
        <w:t>, die genau Erklärung folgt dann in den nach folgenden unter</w:t>
      </w:r>
      <w:r w:rsidR="00B97243">
        <w:t>en</w:t>
      </w:r>
      <w:r w:rsidR="00B37008">
        <w:t xml:space="preserve"> Kapitel</w:t>
      </w:r>
      <w:r w:rsidR="00B97243">
        <w:t>n</w:t>
      </w:r>
      <w:r w:rsidR="00B37008">
        <w:t xml:space="preserve">. </w:t>
      </w:r>
    </w:p>
    <w:p w14:paraId="29FAFC76" w14:textId="42565BC4" w:rsidR="00AE474A" w:rsidRDefault="00AE474A" w:rsidP="00D07500">
      <w:pPr>
        <w:jc w:val="both"/>
      </w:pPr>
      <w:r>
        <w:t>Die</w:t>
      </w:r>
      <w:r w:rsidR="00B37008">
        <w:t xml:space="preserve"> Benutzer Oberfläche </w:t>
      </w:r>
      <w:r>
        <w:t xml:space="preserve">steht in der Smartphone </w:t>
      </w:r>
      <w:r w:rsidR="00EE187A">
        <w:t xml:space="preserve">App </w:t>
      </w:r>
      <w:r>
        <w:t>zur Verfügung</w:t>
      </w:r>
      <w:r w:rsidR="00B97243">
        <w:t>, diese in Dart programmiert wurde.</w:t>
      </w:r>
    </w:p>
    <w:p w14:paraId="3C91958E" w14:textId="2299EB97" w:rsidR="00B97243" w:rsidRDefault="00AE474A" w:rsidP="00D07500">
      <w:pPr>
        <w:jc w:val="both"/>
      </w:pPr>
      <w:r>
        <w:t xml:space="preserve">Über </w:t>
      </w:r>
      <w:r w:rsidR="00B97243">
        <w:t>das User UI</w:t>
      </w:r>
      <w:r>
        <w:t xml:space="preserve"> kann der </w:t>
      </w:r>
      <w:r w:rsidR="00B37008">
        <w:t>Benutzer</w:t>
      </w:r>
      <w:r>
        <w:t>, die</w:t>
      </w:r>
      <w:r w:rsidR="00B37008">
        <w:t xml:space="preserve"> IP Adresse </w:t>
      </w:r>
      <w:r w:rsidR="00B97243">
        <w:t>des</w:t>
      </w:r>
      <w:r w:rsidR="00B37008">
        <w:t xml:space="preserve"> Servers angeben</w:t>
      </w:r>
      <w:r w:rsidR="00B97243">
        <w:t xml:space="preserve">. Es wird </w:t>
      </w:r>
      <w:r w:rsidR="003E4E99">
        <w:t>grafisch</w:t>
      </w:r>
      <w:r w:rsidR="00B97243">
        <w:t xml:space="preserve"> der </w:t>
      </w:r>
      <w:r>
        <w:t xml:space="preserve">aktuelle Zustand der Verbindung </w:t>
      </w:r>
      <w:r w:rsidR="00B37008">
        <w:t>gezeigt</w:t>
      </w:r>
      <w:r>
        <w:t>.</w:t>
      </w:r>
    </w:p>
    <w:p w14:paraId="4A03347D" w14:textId="4D8DB81D" w:rsidR="00AE474A" w:rsidRDefault="00B97243" w:rsidP="00D07500">
      <w:pPr>
        <w:jc w:val="both"/>
      </w:pPr>
      <w:r>
        <w:t xml:space="preserve">Um so schnell erkennen zu können, </w:t>
      </w:r>
      <w:r w:rsidR="00B37008">
        <w:t xml:space="preserve">ob noch eine Verbindung besteht oder die Verbindung abgebrochen </w:t>
      </w:r>
      <w:r>
        <w:t>ist</w:t>
      </w:r>
      <w:r w:rsidR="00B37008">
        <w:t>.</w:t>
      </w:r>
      <w:r>
        <w:t xml:space="preserve"> Zudem biete das UI </w:t>
      </w:r>
      <w:r w:rsidR="00AE474A">
        <w:t>die Möglichkeit</w:t>
      </w:r>
      <w:r>
        <w:t xml:space="preserve">en, die LED an </w:t>
      </w:r>
      <w:r w:rsidR="00AA4340">
        <w:t>bzw.</w:t>
      </w:r>
      <w:r>
        <w:t xml:space="preserve"> aus zuschalten</w:t>
      </w:r>
      <w:r w:rsidR="00AA4340">
        <w:t>.</w:t>
      </w:r>
      <w:r>
        <w:t xml:space="preserve"> </w:t>
      </w:r>
      <w:r w:rsidR="00AA4340">
        <w:t xml:space="preserve">Über einen </w:t>
      </w:r>
      <w:r>
        <w:t xml:space="preserve">schiebe Register </w:t>
      </w:r>
      <w:r w:rsidR="00AA4340">
        <w:t xml:space="preserve">die Geschwindigkeit </w:t>
      </w:r>
      <w:proofErr w:type="gramStart"/>
      <w:r w:rsidR="00AA4340">
        <w:t>des Auf</w:t>
      </w:r>
      <w:proofErr w:type="gramEnd"/>
      <w:r w:rsidR="00AA4340">
        <w:t xml:space="preserve"> bzw. ab </w:t>
      </w:r>
      <w:r w:rsidR="00AE474A">
        <w:t>Dimm</w:t>
      </w:r>
      <w:r w:rsidR="00AA4340">
        <w:t>ens</w:t>
      </w:r>
      <w:r w:rsidR="00AE474A">
        <w:t xml:space="preserve"> </w:t>
      </w:r>
      <w:r w:rsidR="00AA4340">
        <w:t>zu regeln sowie einen Spezifischen Effekt Zuwahlen</w:t>
      </w:r>
      <w:r w:rsidR="00AE474A">
        <w:t>.</w:t>
      </w:r>
    </w:p>
    <w:p w14:paraId="461578CA" w14:textId="77777777" w:rsidR="00AA4340" w:rsidRDefault="00AA4340" w:rsidP="00D07500">
      <w:pPr>
        <w:jc w:val="both"/>
      </w:pPr>
    </w:p>
    <w:p w14:paraId="46FB2C54" w14:textId="76DA0CF4" w:rsidR="00AA4340" w:rsidRDefault="00AE474A" w:rsidP="00D07500">
      <w:pPr>
        <w:jc w:val="both"/>
      </w:pPr>
      <w:r>
        <w:t>Es gibt noch einen weiteren Unterpunkt im UI in welchem der</w:t>
      </w:r>
      <w:r w:rsidR="00B37008">
        <w:t xml:space="preserve"> User</w:t>
      </w:r>
      <w:r>
        <w:t xml:space="preserve"> über einen Color Piker eine</w:t>
      </w:r>
      <w:r w:rsidR="00B37008">
        <w:t xml:space="preserve"> </w:t>
      </w:r>
      <w:r w:rsidR="00AA4340">
        <w:t>Farbauswahl treffen</w:t>
      </w:r>
      <w:r>
        <w:t xml:space="preserve"> kann</w:t>
      </w:r>
      <w:r w:rsidR="00AA4340">
        <w:t>, dieser beeinflusst dann die Effekte mit der entsprechenden Farbe.</w:t>
      </w:r>
    </w:p>
    <w:p w14:paraId="30B8CCD7" w14:textId="01D6D735" w:rsidR="00AE474A" w:rsidRDefault="00AE474A" w:rsidP="00D07500">
      <w:pPr>
        <w:jc w:val="both"/>
      </w:pPr>
      <w:r>
        <w:lastRenderedPageBreak/>
        <w:t xml:space="preserve"> Als letzten Punkt gibt es den </w:t>
      </w:r>
      <w:r w:rsidR="00AA4340">
        <w:t>Alarmbereich,</w:t>
      </w:r>
      <w:r>
        <w:t xml:space="preserve"> in dem die </w:t>
      </w:r>
      <w:r w:rsidR="00AA4340">
        <w:t>Wecker Zeiten</w:t>
      </w:r>
      <w:r>
        <w:t xml:space="preserve"> hinterlegt werden sollen.</w:t>
      </w:r>
    </w:p>
    <w:p w14:paraId="2A0ACC52" w14:textId="614AB763" w:rsidR="009D4FCF" w:rsidRDefault="009D4FCF" w:rsidP="00D07500">
      <w:pPr>
        <w:jc w:val="both"/>
      </w:pPr>
      <w:r w:rsidRPr="00871525">
        <w:rPr>
          <w:highlight w:val="yellow"/>
        </w:rPr>
        <w:t>Grundaufbau der Anwendung</w:t>
      </w:r>
    </w:p>
    <w:p w14:paraId="3910B534" w14:textId="3854BFB1" w:rsidR="006A7596" w:rsidRDefault="006A7596" w:rsidP="00D07500">
      <w:pPr>
        <w:pStyle w:val="berschrift2"/>
        <w:jc w:val="both"/>
      </w:pPr>
      <w:bookmarkStart w:id="12" w:name="_Toc24623942"/>
      <w:r>
        <w:t>Hardware</w:t>
      </w:r>
      <w:bookmarkEnd w:id="12"/>
    </w:p>
    <w:p w14:paraId="264ACCBC" w14:textId="1E9CFD33" w:rsidR="00EE1A8D" w:rsidRDefault="00EE1A8D" w:rsidP="00EE1A8D"/>
    <w:p w14:paraId="07AA4A26" w14:textId="24620FBB" w:rsidR="00EE1A8D" w:rsidRPr="00EE1A8D" w:rsidRDefault="008874D4" w:rsidP="00EE1A8D">
      <w:proofErr w:type="gramStart"/>
      <w:r>
        <w:rPr>
          <w:highlight w:val="yellow"/>
        </w:rPr>
        <w:t>!FOLGT</w:t>
      </w:r>
      <w:proofErr w:type="gramEnd"/>
      <w:r>
        <w:rPr>
          <w:highlight w:val="yellow"/>
        </w:rPr>
        <w:t xml:space="preserve"> ! (</w:t>
      </w:r>
      <w:r w:rsidR="00EE1A8D" w:rsidRPr="00EE1A8D">
        <w:rPr>
          <w:highlight w:val="yellow"/>
        </w:rPr>
        <w:t xml:space="preserve">Hier nochmal kurz </w:t>
      </w:r>
      <w:r w:rsidR="00A164CB" w:rsidRPr="00EE1A8D">
        <w:rPr>
          <w:highlight w:val="yellow"/>
        </w:rPr>
        <w:t>Einleitung</w:t>
      </w:r>
      <w:r w:rsidR="00EE1A8D" w:rsidRPr="00EE1A8D">
        <w:rPr>
          <w:highlight w:val="yellow"/>
        </w:rPr>
        <w:t xml:space="preserve"> </w:t>
      </w:r>
      <w:r>
        <w:rPr>
          <w:highlight w:val="yellow"/>
        </w:rPr>
        <w:t xml:space="preserve">zur </w:t>
      </w:r>
      <w:r w:rsidR="00A164CB" w:rsidRPr="00EE1A8D">
        <w:rPr>
          <w:highlight w:val="yellow"/>
        </w:rPr>
        <w:t>Hardware</w:t>
      </w:r>
      <w:r w:rsidR="00EE1A8D" w:rsidRPr="00EE1A8D">
        <w:rPr>
          <w:highlight w:val="yellow"/>
        </w:rPr>
        <w:t>.</w:t>
      </w:r>
      <w:r>
        <w:t>)</w:t>
      </w:r>
    </w:p>
    <w:p w14:paraId="51045BFD" w14:textId="77777777" w:rsidR="006A7596" w:rsidRDefault="006A7596" w:rsidP="00D07500">
      <w:pPr>
        <w:pStyle w:val="berschrift3"/>
        <w:jc w:val="both"/>
      </w:pPr>
      <w:bookmarkStart w:id="13" w:name="_Toc24623943"/>
      <w:r>
        <w:t>Raspberry PI 3B+</w:t>
      </w:r>
      <w:bookmarkEnd w:id="13"/>
    </w:p>
    <w:p w14:paraId="3F26B5EA" w14:textId="745E0CED" w:rsidR="006A7596" w:rsidRDefault="006A7596" w:rsidP="005A1A18">
      <w:pPr>
        <w:jc w:val="both"/>
      </w:pPr>
      <w:r w:rsidRPr="00E9000E">
        <w:t>Der Raspberry Pi ein Einplatinencomputer, der von der britischen Raspberry Pi Foundation entwickelt wurde. Der Rechner enthält ein Ein-Chip-System von Broadcom mit einem ARM-Mikroprozessor, die Grundfläche der Platine entspricht etwa den Abmessungen einer Kreditkarte. Der Raspberry Pi kam Anfang 2012 auf den Markt; sein großer Markterfolg wird teils als Revival des bis dahin weitgehend bedeutungslos gewordenen Heimcomputer zum Programmieren u</w:t>
      </w:r>
      <w:r>
        <w:t>nd Experimentieren angesehen.</w:t>
      </w:r>
      <w:r w:rsidRPr="00E9000E">
        <w:t xml:space="preserve"> Der im Vergleich zu üblichen Personal Computern sehr einfach aufgebaute Rechner wurde von der Stiftung mit dem Ziel entwickelt, jungen Menschen den Erwerb von Programmier- und Hardware­kenntnissen zu erleichtern. Entsprechend niedrig wurde der Verkaufspreis angesetzt, der je nach Modell etwa 5 bis 35 </w:t>
      </w:r>
      <w:r>
        <w:t>Euro</w:t>
      </w:r>
      <w:r w:rsidRPr="00E9000E">
        <w:t xml:space="preserve"> beträgt.</w:t>
      </w:r>
    </w:p>
    <w:p w14:paraId="4B1D95E4" w14:textId="77777777" w:rsidR="006A7596" w:rsidRDefault="006A7596" w:rsidP="00D07500">
      <w:pPr>
        <w:pStyle w:val="berschrift3"/>
        <w:jc w:val="both"/>
      </w:pPr>
      <w:bookmarkStart w:id="14" w:name="_Toc24623944"/>
      <w:r>
        <w:t>MCU Micro Controller</w:t>
      </w:r>
      <w:bookmarkEnd w:id="14"/>
    </w:p>
    <w:p w14:paraId="490C3B65" w14:textId="77777777" w:rsidR="006A7596" w:rsidRDefault="006A7596" w:rsidP="00D07500">
      <w:pPr>
        <w:jc w:val="both"/>
      </w:pPr>
      <w:r w:rsidRPr="00F563BD">
        <w:t>Als Mikrocontroller (MCU) werden</w:t>
      </w:r>
      <w:r>
        <w:t xml:space="preserve"> Halbleiterchips bezeichnet, die einen Prozessor und zugleich auch Peripheriefunktionen enthalten. In vielen Fällen befindet sich auch der Arbeits- und Programmspeicher teilweise oder komplett auf demselben Chip. Ein Mikrocontroller ist ein Ein-Chip-Computersystem. Für manche Mikrocontroller wird auch der Begriff System-on-a-Chip oder SoC verwendet.</w:t>
      </w:r>
    </w:p>
    <w:p w14:paraId="0D3B6AD2" w14:textId="5722C733" w:rsidR="006A7596" w:rsidRPr="005154D4" w:rsidRDefault="006A7596" w:rsidP="00D07500">
      <w:pPr>
        <w:jc w:val="both"/>
      </w:pPr>
      <w:r>
        <w:t>Auf modernen Mikrocontrollern finden sich häufig auch komplexe Peripheriefunktionen wie z. B. CAN- (Controller Area Network), LIN- (Local Interconnect Network), USB- (Universal Serial Bus), I²C- (Inter-Integrated Circuit), SPI- (Serial Peripheral Interface), serielle oder Ethernet-Schnittstellen, PWM-Ausgänge, LCD-Controller und -Treiber sowie Analog-Digital-Umsetzer. Einige Mikrocontroller verfügen auch über programmierbare digitale und/oder analoge bzw. hybride Funktionsblöcke.</w:t>
      </w:r>
    </w:p>
    <w:p w14:paraId="3B7DB52F" w14:textId="77777777" w:rsidR="006A7596" w:rsidRDefault="006A7596" w:rsidP="00610C38">
      <w:pPr>
        <w:pStyle w:val="berschrift3"/>
      </w:pPr>
      <w:bookmarkStart w:id="15" w:name="_Toc24623945"/>
      <w:r>
        <w:t>NodeMCU ESP8266</w:t>
      </w:r>
      <w:bookmarkEnd w:id="15"/>
    </w:p>
    <w:p w14:paraId="7342A2F0" w14:textId="206A6B71" w:rsidR="006A7596" w:rsidRDefault="006A7596" w:rsidP="00D07500">
      <w:pPr>
        <w:jc w:val="both"/>
      </w:pPr>
      <w:r>
        <w:t xml:space="preserve">Der verwendete </w:t>
      </w:r>
      <w:r w:rsidRPr="007B431E">
        <w:t xml:space="preserve">ESP8266 </w:t>
      </w:r>
      <w:r>
        <w:t xml:space="preserve">von </w:t>
      </w:r>
      <w:proofErr w:type="spellStart"/>
      <w:r w:rsidRPr="007B431E">
        <w:t>espressif</w:t>
      </w:r>
      <w:proofErr w:type="spellEnd"/>
      <w:r w:rsidR="008874D4">
        <w:t>,</w:t>
      </w:r>
      <w:r>
        <w:t xml:space="preserve"> ist ein </w:t>
      </w:r>
      <w:r w:rsidRPr="007B431E">
        <w:t>32-Bit-Mikrocontroller</w:t>
      </w:r>
      <w:r>
        <w:t xml:space="preserve"> mit Wlan. Auf diesen läuft das unter der MIT-Lizenz stehende </w:t>
      </w:r>
      <w:r w:rsidRPr="00506230">
        <w:t>freies Betriebssystem</w:t>
      </w:r>
      <w:r>
        <w:t xml:space="preserve"> </w:t>
      </w:r>
      <w:r w:rsidRPr="00506230">
        <w:t>NodeMCU</w:t>
      </w:r>
      <w:r>
        <w:t>.</w:t>
      </w:r>
    </w:p>
    <w:p w14:paraId="5E71C480" w14:textId="77777777" w:rsidR="006A7596" w:rsidRDefault="006A7596" w:rsidP="00D07500">
      <w:pPr>
        <w:jc w:val="both"/>
      </w:pPr>
      <w:r>
        <w:t>Die Hardware, der ESP8266 verfügt über GPIO Port wie in der Abb. zusehenden.</w:t>
      </w:r>
    </w:p>
    <w:p w14:paraId="1B188312" w14:textId="0C1DF0F6" w:rsidR="006A7596" w:rsidRDefault="006A7596" w:rsidP="00D07500">
      <w:pPr>
        <w:jc w:val="both"/>
      </w:pPr>
      <w:r>
        <w:t>Über Die GPIO Port wird nun der DatenPort, des LED Streifens angesprochen.</w:t>
      </w:r>
    </w:p>
    <w:p w14:paraId="1668F992" w14:textId="7F0F6DD6" w:rsidR="006A7596" w:rsidRDefault="006A7596" w:rsidP="00D07500">
      <w:pPr>
        <w:jc w:val="both"/>
      </w:pPr>
      <w:r>
        <w:t xml:space="preserve">Die Strom Versorgung des Led Streifen erfolgt über ein externes </w:t>
      </w:r>
      <w:r w:rsidR="00483C5E">
        <w:t xml:space="preserve">5V </w:t>
      </w:r>
      <w:r>
        <w:t>Netzteil.</w:t>
      </w:r>
    </w:p>
    <w:p w14:paraId="7A64220A" w14:textId="2496942A" w:rsidR="006A7596" w:rsidRDefault="006A7596" w:rsidP="00D07500">
      <w:pPr>
        <w:jc w:val="both"/>
      </w:pPr>
      <w:r>
        <w:t>Das Netzteil versorgt auch den ESP8266,</w:t>
      </w:r>
      <w:r w:rsidR="00483C5E">
        <w:t xml:space="preserve"> diese kann alternative auch </w:t>
      </w:r>
      <w:r>
        <w:t xml:space="preserve">über seinen </w:t>
      </w:r>
      <w:proofErr w:type="spellStart"/>
      <w:r>
        <w:t>micoUSB</w:t>
      </w:r>
      <w:proofErr w:type="spellEnd"/>
      <w:r>
        <w:t xml:space="preserve"> Port mit Strom versorgt werden.</w:t>
      </w:r>
    </w:p>
    <w:p w14:paraId="30BADBD4" w14:textId="4FDF2DDD" w:rsidR="006A7596" w:rsidRDefault="006A7596" w:rsidP="00D07500">
      <w:pPr>
        <w:jc w:val="both"/>
      </w:pPr>
      <w:r>
        <w:t xml:space="preserve">Für unser Projekt mussten wir aufgrund der 144 Leds zu einem Netzteil greifen welches größer 10A liefert. </w:t>
      </w:r>
      <w:r w:rsidR="00483C5E">
        <w:t xml:space="preserve"> </w:t>
      </w:r>
    </w:p>
    <w:p w14:paraId="5A729105" w14:textId="77777777" w:rsidR="00483C5E" w:rsidRDefault="00483C5E" w:rsidP="00483C5E">
      <w:pPr>
        <w:jc w:val="both"/>
      </w:pPr>
    </w:p>
    <w:p w14:paraId="3FEF4D3A" w14:textId="2EA1C4F6" w:rsidR="00483C5E" w:rsidRDefault="00483C5E" w:rsidP="00D07500">
      <w:pPr>
        <w:jc w:val="both"/>
      </w:pPr>
      <w:r>
        <w:t xml:space="preserve">Die </w:t>
      </w:r>
      <w:r w:rsidR="008874D4">
        <w:t>Kommunikation</w:t>
      </w:r>
      <w:r>
        <w:t xml:space="preserve"> mit dem MCU findet über MQTT statt.</w:t>
      </w:r>
    </w:p>
    <w:p w14:paraId="0B902A43" w14:textId="77777777" w:rsidR="006A7596" w:rsidRDefault="006A7596" w:rsidP="00D07500">
      <w:pPr>
        <w:keepNext/>
        <w:jc w:val="both"/>
      </w:pPr>
      <w:r>
        <w:rPr>
          <w:noProof/>
        </w:rPr>
        <w:lastRenderedPageBreak/>
        <w:drawing>
          <wp:inline distT="0" distB="0" distL="0" distR="0" wp14:anchorId="49496328" wp14:editId="1F6DC70E">
            <wp:extent cx="2733675" cy="2303211"/>
            <wp:effectExtent l="0" t="0" r="0"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0103" cy="2317052"/>
                    </a:xfrm>
                    <a:prstGeom prst="rect">
                      <a:avLst/>
                    </a:prstGeom>
                    <a:noFill/>
                    <a:ln>
                      <a:noFill/>
                    </a:ln>
                  </pic:spPr>
                </pic:pic>
              </a:graphicData>
            </a:graphic>
          </wp:inline>
        </w:drawing>
      </w:r>
    </w:p>
    <w:p w14:paraId="34B20270" w14:textId="77777777" w:rsidR="006A7596" w:rsidRDefault="006A7596" w:rsidP="00D07500">
      <w:pPr>
        <w:pStyle w:val="Beschriftung"/>
        <w:jc w:val="both"/>
      </w:pPr>
      <w:r>
        <w:t xml:space="preserve">Abbildung 2 </w:t>
      </w:r>
      <w:r w:rsidRPr="00E551F6">
        <w:t>https://github.com/lvidarte/esp8266/wiki/NodeMCU</w:t>
      </w:r>
    </w:p>
    <w:p w14:paraId="25032F26" w14:textId="79E446D9" w:rsidR="006A7596" w:rsidRPr="00F2563F" w:rsidRDefault="006A7596" w:rsidP="007D1FF0">
      <w:pPr>
        <w:jc w:val="both"/>
        <w:rPr>
          <w:lang w:val="en-GB"/>
        </w:rPr>
      </w:pPr>
      <w:r w:rsidRPr="00F2563F">
        <w:rPr>
          <w:lang w:val="en-GB"/>
        </w:rPr>
        <w:t>MQTT (Message Queuing Telemetry Transport)</w:t>
      </w:r>
    </w:p>
    <w:p w14:paraId="063479C8" w14:textId="77777777" w:rsidR="006A7596" w:rsidRDefault="006A7596" w:rsidP="00D07500">
      <w:pPr>
        <w:jc w:val="both"/>
      </w:pPr>
      <w:r>
        <w:t xml:space="preserve">Das MQTT Protokoll bietet viele positive Eigenschaften für den Einsatz in IOT Anwendungen. </w:t>
      </w:r>
    </w:p>
    <w:p w14:paraId="2630B13E" w14:textId="77777777" w:rsidR="006A7596" w:rsidRDefault="006A7596" w:rsidP="007D1FF0">
      <w:pPr>
        <w:jc w:val="both"/>
        <w:rPr>
          <w:rFonts w:ascii="Source Sans Pro" w:hAnsi="Source Sans Pro"/>
          <w:color w:val="000000"/>
          <w:sz w:val="27"/>
          <w:szCs w:val="27"/>
          <w:shd w:val="clear" w:color="auto" w:fill="FFFFFF"/>
        </w:rPr>
      </w:pPr>
      <w:r>
        <w:t>„</w:t>
      </w:r>
      <w:r w:rsidRPr="007D1FF0">
        <w:t>Trotz der Verzögerungen im Standard ist MQTT ein offenes und produktiv einsetzbares Protokoll, dessen Hauptanwendungsfälle im Bereich des Internet der Dinge liegen. Die Skalierung auf viele Tausend gleichzeitig verbundene Geräte und die Effizienz bei Übertragung und Ressourcennutzung der Geräte</w:t>
      </w:r>
      <w:r w:rsidRPr="00BC3F04">
        <w:t xml:space="preserve"> bieten eine Lösung für Probleme, die durch das altehrwürdige HTTP nicht realisierbar sind.“</w:t>
      </w:r>
    </w:p>
    <w:p w14:paraId="350C6B38" w14:textId="77777777" w:rsidR="006A7596" w:rsidRDefault="006A7596" w:rsidP="00D07500">
      <w:pPr>
        <w:ind w:left="708"/>
        <w:jc w:val="both"/>
      </w:pPr>
      <w:r>
        <w:rPr>
          <w:rFonts w:ascii="Source Sans Pro" w:hAnsi="Source Sans Pro"/>
          <w:color w:val="000000"/>
          <w:sz w:val="27"/>
          <w:szCs w:val="27"/>
          <w:shd w:val="clear" w:color="auto" w:fill="FFFFFF"/>
        </w:rPr>
        <w:t xml:space="preserve">Quelle: </w:t>
      </w:r>
      <w:hyperlink r:id="rId14" w:history="1">
        <w:r>
          <w:rPr>
            <w:rStyle w:val="Hyperlink"/>
          </w:rPr>
          <w:t>https://www.heise.de/developer/artikel/MQTT-Protokoll-fuer-das-Internet-der-Dinge-2168152.html?seite=all</w:t>
        </w:r>
      </w:hyperlink>
      <w:r>
        <w:t xml:space="preserve"> 17.05.2019 21:00 Uhr</w:t>
      </w:r>
    </w:p>
    <w:p w14:paraId="387A1910" w14:textId="10C5BC1B" w:rsidR="006A7596" w:rsidRDefault="006A7596" w:rsidP="00D07500">
      <w:pPr>
        <w:jc w:val="both"/>
      </w:pPr>
      <w:r>
        <w:tab/>
      </w:r>
    </w:p>
    <w:p w14:paraId="0CCE1ED8" w14:textId="2A88C415" w:rsidR="008874D4" w:rsidRPr="00996AD0" w:rsidRDefault="008874D4" w:rsidP="00D07500">
      <w:pPr>
        <w:jc w:val="both"/>
      </w:pPr>
      <w:r>
        <w:rPr>
          <w:highlight w:val="yellow"/>
        </w:rPr>
        <w:t xml:space="preserve">Erläuterung zu den </w:t>
      </w:r>
      <w:proofErr w:type="gramStart"/>
      <w:r>
        <w:rPr>
          <w:highlight w:val="yellow"/>
        </w:rPr>
        <w:t>TOPICS !FOLGT</w:t>
      </w:r>
      <w:proofErr w:type="gramEnd"/>
      <w:r>
        <w:rPr>
          <w:highlight w:val="yellow"/>
        </w:rPr>
        <w:t xml:space="preserve"> !</w:t>
      </w:r>
    </w:p>
    <w:p w14:paraId="3F204CDC" w14:textId="77777777" w:rsidR="006A7596" w:rsidRPr="00E73FA9" w:rsidRDefault="006A7596" w:rsidP="00D07500">
      <w:pPr>
        <w:jc w:val="both"/>
        <w:rPr>
          <w:rStyle w:val="Fett"/>
          <w:rFonts w:ascii="Segoe UI" w:hAnsi="Segoe UI" w:cs="Segoe UI"/>
          <w:color w:val="24292E"/>
          <w:shd w:val="clear" w:color="auto" w:fill="FFFFFF"/>
          <w:lang w:val="en-GB"/>
        </w:rPr>
      </w:pPr>
      <w:r w:rsidRPr="00E73FA9">
        <w:rPr>
          <w:rStyle w:val="Fett"/>
          <w:rFonts w:ascii="Segoe UI" w:hAnsi="Segoe UI" w:cs="Segoe UI"/>
          <w:color w:val="24292E"/>
          <w:shd w:val="clear" w:color="auto" w:fill="FFFFFF"/>
          <w:lang w:val="en-GB"/>
        </w:rPr>
        <w:t>[mqttDeviceTopic]</w:t>
      </w:r>
    </w:p>
    <w:p w14:paraId="553169CA" w14:textId="77777777" w:rsidR="006A7596" w:rsidRPr="00E73FA9" w:rsidRDefault="006A7596" w:rsidP="00D07500">
      <w:pPr>
        <w:jc w:val="both"/>
        <w:rPr>
          <w:rStyle w:val="Fett"/>
          <w:rFonts w:ascii="Segoe UI" w:hAnsi="Segoe UI" w:cs="Segoe UI"/>
          <w:color w:val="24292E"/>
          <w:shd w:val="clear" w:color="auto" w:fill="FFFFFF"/>
          <w:lang w:val="en-GB"/>
        </w:rPr>
      </w:pPr>
      <w:r w:rsidRPr="00E73FA9">
        <w:rPr>
          <w:rFonts w:ascii="Segoe UI" w:hAnsi="Segoe UI" w:cs="Segoe UI"/>
          <w:color w:val="24292E"/>
          <w:shd w:val="clear" w:color="auto" w:fill="FFFFFF"/>
          <w:lang w:val="en-GB"/>
        </w:rPr>
        <w:t>Send brightness</w:t>
      </w:r>
    </w:p>
    <w:p w14:paraId="63B44A5D" w14:textId="77777777" w:rsidR="006A7596" w:rsidRPr="00E73FA9" w:rsidRDefault="006A7596" w:rsidP="00D07500">
      <w:pPr>
        <w:jc w:val="both"/>
        <w:rPr>
          <w:rStyle w:val="Fett"/>
          <w:rFonts w:ascii="Segoe UI" w:hAnsi="Segoe UI" w:cs="Segoe UI"/>
          <w:color w:val="24292E"/>
          <w:shd w:val="clear" w:color="auto" w:fill="FFFFFF"/>
          <w:lang w:val="en-GB"/>
        </w:rPr>
      </w:pPr>
      <w:r w:rsidRPr="00E73FA9">
        <w:rPr>
          <w:rStyle w:val="Fett"/>
          <w:rFonts w:ascii="Segoe UI" w:hAnsi="Segoe UI" w:cs="Segoe UI"/>
          <w:color w:val="24292E"/>
          <w:shd w:val="clear" w:color="auto" w:fill="FFFFFF"/>
          <w:lang w:val="en-GB"/>
        </w:rPr>
        <w:t>[mqttDeviceTopic]/col</w:t>
      </w:r>
    </w:p>
    <w:p w14:paraId="1695C5C7" w14:textId="77777777" w:rsidR="006A7596" w:rsidRPr="00E73FA9" w:rsidRDefault="006A7596" w:rsidP="00D07500">
      <w:pPr>
        <w:jc w:val="both"/>
        <w:rPr>
          <w:rStyle w:val="Fett"/>
          <w:rFonts w:ascii="Segoe UI" w:hAnsi="Segoe UI" w:cs="Segoe UI"/>
          <w:color w:val="24292E"/>
          <w:shd w:val="clear" w:color="auto" w:fill="FFFFFF"/>
          <w:lang w:val="en-GB"/>
        </w:rPr>
      </w:pPr>
      <w:r w:rsidRPr="00E73FA9">
        <w:rPr>
          <w:rFonts w:ascii="Segoe UI" w:hAnsi="Segoe UI" w:cs="Segoe UI"/>
          <w:color w:val="24292E"/>
          <w:shd w:val="clear" w:color="auto" w:fill="FFFFFF"/>
          <w:lang w:val="en-GB"/>
        </w:rPr>
        <w:t>Send color as HEX </w:t>
      </w:r>
    </w:p>
    <w:p w14:paraId="0AD11DAA" w14:textId="77777777" w:rsidR="006A7596" w:rsidRPr="00E73FA9" w:rsidRDefault="006A7596" w:rsidP="00D07500">
      <w:pPr>
        <w:jc w:val="both"/>
        <w:rPr>
          <w:rStyle w:val="Fett"/>
          <w:rFonts w:ascii="Segoe UI" w:hAnsi="Segoe UI" w:cs="Segoe UI"/>
          <w:color w:val="24292E"/>
          <w:shd w:val="clear" w:color="auto" w:fill="FFFFFF"/>
          <w:lang w:val="en-GB"/>
        </w:rPr>
      </w:pPr>
      <w:r w:rsidRPr="00E73FA9">
        <w:rPr>
          <w:rStyle w:val="Fett"/>
          <w:rFonts w:ascii="Segoe UI" w:hAnsi="Segoe UI" w:cs="Segoe UI"/>
          <w:color w:val="24292E"/>
          <w:shd w:val="clear" w:color="auto" w:fill="FFFFFF"/>
          <w:lang w:val="en-GB"/>
        </w:rPr>
        <w:t>[mqttDeviceTopic]/api</w:t>
      </w:r>
    </w:p>
    <w:p w14:paraId="136BC958" w14:textId="77777777" w:rsidR="006A7596" w:rsidRPr="00E73FA9" w:rsidRDefault="006A7596" w:rsidP="00D07500">
      <w:pPr>
        <w:jc w:val="both"/>
        <w:rPr>
          <w:lang w:val="en-GB"/>
        </w:rPr>
      </w:pPr>
      <w:r w:rsidRPr="00E73FA9">
        <w:rPr>
          <w:rFonts w:ascii="Segoe UI" w:hAnsi="Segoe UI" w:cs="Segoe UI"/>
          <w:color w:val="24292E"/>
          <w:shd w:val="clear" w:color="auto" w:fill="FFFFFF"/>
          <w:lang w:val="en-GB"/>
        </w:rPr>
        <w:t> Send an API call</w:t>
      </w:r>
    </w:p>
    <w:p w14:paraId="2917EC7E" w14:textId="77777777" w:rsidR="006A7596" w:rsidRPr="00E73FA9" w:rsidRDefault="006A7596" w:rsidP="00D07500">
      <w:pPr>
        <w:jc w:val="both"/>
        <w:rPr>
          <w:lang w:val="en-GB"/>
        </w:rPr>
      </w:pPr>
    </w:p>
    <w:p w14:paraId="15D8681B" w14:textId="77777777" w:rsidR="006A7596" w:rsidRDefault="006A7596" w:rsidP="00D07500">
      <w:pPr>
        <w:jc w:val="both"/>
      </w:pPr>
      <w:r>
        <w:t>Um unsere Befehle zu verarbeiten greifen wir auf die /api zurück.</w:t>
      </w:r>
    </w:p>
    <w:p w14:paraId="2DA2C397" w14:textId="36FFCB83" w:rsidR="006A7596" w:rsidRDefault="006A7596" w:rsidP="00D07500">
      <w:pPr>
        <w:jc w:val="both"/>
      </w:pPr>
      <w:r>
        <w:t xml:space="preserve">Die /api stellt die Kommunikation mit dem LED Strip dem Node-Red zur Verfügung </w:t>
      </w:r>
    </w:p>
    <w:p w14:paraId="5836507F" w14:textId="69265F97" w:rsidR="006A7596" w:rsidRPr="007E41A9" w:rsidRDefault="006A7596" w:rsidP="00D07500">
      <w:pPr>
        <w:pStyle w:val="berschrift3"/>
        <w:jc w:val="both"/>
      </w:pPr>
      <w:bookmarkStart w:id="16" w:name="_Hlk24637885"/>
      <w:bookmarkStart w:id="17" w:name="_Toc24623946"/>
      <w:r w:rsidRPr="007E41A9">
        <w:t xml:space="preserve">WS2812B </w:t>
      </w:r>
      <w:bookmarkEnd w:id="16"/>
      <w:r w:rsidRPr="007E41A9">
        <w:t>RGB Strip eingesetzt.</w:t>
      </w:r>
      <w:bookmarkEnd w:id="17"/>
      <w:r w:rsidRPr="007E41A9">
        <w:t xml:space="preserve"> </w:t>
      </w:r>
    </w:p>
    <w:p w14:paraId="36BAED68" w14:textId="1119EFB8" w:rsidR="006A7596" w:rsidRDefault="008874D4" w:rsidP="00D07500">
      <w:pPr>
        <w:jc w:val="both"/>
      </w:pPr>
      <w:r>
        <w:t xml:space="preserve">Der dem verwendeten LED Strip handelt es sich um einen </w:t>
      </w:r>
      <w:r w:rsidRPr="008874D4">
        <w:t>WS2812B</w:t>
      </w:r>
      <w:r>
        <w:t>.</w:t>
      </w:r>
      <w:r w:rsidRPr="008874D4">
        <w:t xml:space="preserve"> </w:t>
      </w:r>
      <w:r w:rsidR="006A7596" w:rsidRPr="00A469BF">
        <w:t>Diese</w:t>
      </w:r>
      <w:r>
        <w:t>r</w:t>
      </w:r>
      <w:r w:rsidR="006A7596" w:rsidRPr="00A469BF">
        <w:t xml:space="preserve"> ist 1m lang und hat 144 LEDs. </w:t>
      </w:r>
      <w:r w:rsidR="006A7596">
        <w:t>Die LED</w:t>
      </w:r>
      <w:r w:rsidR="006A7596" w:rsidRPr="00A469BF">
        <w:t xml:space="preserve"> sind</w:t>
      </w:r>
      <w:r w:rsidR="006A7596">
        <w:t xml:space="preserve"> Einzel</w:t>
      </w:r>
      <w:r w:rsidR="006A7596" w:rsidRPr="00A469BF">
        <w:t xml:space="preserve"> </w:t>
      </w:r>
      <w:r w:rsidRPr="00A469BF">
        <w:t>adressierbare</w:t>
      </w:r>
      <w:r>
        <w:t xml:space="preserve"> bar und können </w:t>
      </w:r>
      <w:r w:rsidR="006A7596">
        <w:t xml:space="preserve">einzelne </w:t>
      </w:r>
      <w:r>
        <w:t xml:space="preserve">angesteuert werden. So ist </w:t>
      </w:r>
      <w:r>
        <w:lastRenderedPageBreak/>
        <w:t>es möglich Spezielle</w:t>
      </w:r>
      <w:r w:rsidR="006A7596">
        <w:t xml:space="preserve"> Effekte dar</w:t>
      </w:r>
      <w:r>
        <w:t>zu</w:t>
      </w:r>
      <w:r w:rsidR="006A7596">
        <w:t>stell</w:t>
      </w:r>
      <w:r>
        <w:t xml:space="preserve">en. Der WSB 2812 B ist wie in der Abb. XXXX </w:t>
      </w:r>
      <w:proofErr w:type="spellStart"/>
      <w:r>
        <w:t>Dargstellt</w:t>
      </w:r>
      <w:proofErr w:type="spellEnd"/>
      <w:r>
        <w:t>.</w:t>
      </w:r>
      <w:r w:rsidRPr="008874D4">
        <w:rPr>
          <w:noProof/>
        </w:rPr>
        <w:t xml:space="preserve"> </w:t>
      </w:r>
      <w:r>
        <w:rPr>
          <w:noProof/>
        </w:rPr>
        <w:drawing>
          <wp:inline distT="0" distB="0" distL="0" distR="0" wp14:anchorId="26A1C8B4" wp14:editId="279D667A">
            <wp:extent cx="3306862" cy="1755058"/>
            <wp:effectExtent l="0" t="0" r="825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7138" cy="1760512"/>
                    </a:xfrm>
                    <a:prstGeom prst="rect">
                      <a:avLst/>
                    </a:prstGeom>
                    <a:noFill/>
                    <a:ln>
                      <a:noFill/>
                    </a:ln>
                  </pic:spPr>
                </pic:pic>
              </a:graphicData>
            </a:graphic>
          </wp:inline>
        </w:drawing>
      </w:r>
    </w:p>
    <w:p w14:paraId="3068A67C" w14:textId="5542ED3C" w:rsidR="00C6115C" w:rsidRDefault="00C6115C" w:rsidP="00C6115C">
      <w:pPr>
        <w:keepNext/>
        <w:jc w:val="both"/>
      </w:pPr>
    </w:p>
    <w:p w14:paraId="39C7BECC" w14:textId="1E7ADF8F" w:rsidR="00C6115C" w:rsidRDefault="00C6115C" w:rsidP="00C6115C">
      <w:pPr>
        <w:pStyle w:val="Beschriftung"/>
        <w:jc w:val="both"/>
      </w:pPr>
      <w:r>
        <w:t xml:space="preserve">Abbildung </w:t>
      </w:r>
      <w:r w:rsidR="00A61FE3">
        <w:fldChar w:fldCharType="begin"/>
      </w:r>
      <w:r w:rsidR="00A61FE3">
        <w:instrText xml:space="preserve"> SEQ Abbildung \* ARABIC </w:instrText>
      </w:r>
      <w:r w:rsidR="00A61FE3">
        <w:fldChar w:fldCharType="separate"/>
      </w:r>
      <w:r w:rsidR="00354AB8">
        <w:rPr>
          <w:noProof/>
        </w:rPr>
        <w:t>5</w:t>
      </w:r>
      <w:r w:rsidR="00A61FE3">
        <w:rPr>
          <w:noProof/>
        </w:rPr>
        <w:fldChar w:fldCharType="end"/>
      </w:r>
      <w:r>
        <w:t xml:space="preserve"> </w:t>
      </w:r>
      <w:r w:rsidRPr="004F04F3">
        <w:t>https://www.zedfy.com/led-blog/wie-funktioniert-eine-ws2812b-led</w:t>
      </w:r>
      <w:r w:rsidR="008874D4">
        <w:rPr>
          <w:noProof/>
        </w:rPr>
        <w:drawing>
          <wp:inline distT="0" distB="0" distL="0" distR="0" wp14:anchorId="32D021C5" wp14:editId="75AC4939">
            <wp:extent cx="2750820" cy="1803400"/>
            <wp:effectExtent l="0" t="0" r="0" b="6350"/>
            <wp:docPr id="16" name="Grafik 16" descr="Ein WS2812x enthält neben der eigentlichen RGB-LED eine Kontrolllogik in Form des WS2811-Contro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n WS2812x enthält neben der eigentlichen RGB-LED eine Kontrolllogik in Form des WS2811-Controll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0829" cy="1803991"/>
                    </a:xfrm>
                    <a:prstGeom prst="rect">
                      <a:avLst/>
                    </a:prstGeom>
                    <a:noFill/>
                    <a:ln>
                      <a:noFill/>
                    </a:ln>
                  </pic:spPr>
                </pic:pic>
              </a:graphicData>
            </a:graphic>
          </wp:inline>
        </w:drawing>
      </w:r>
    </w:p>
    <w:p w14:paraId="31C65BC7" w14:textId="06136079" w:rsidR="00483C5E" w:rsidRDefault="00C6115C" w:rsidP="00483C5E">
      <w:pPr>
        <w:keepNext/>
        <w:jc w:val="both"/>
      </w:pPr>
      <w:r>
        <w:t xml:space="preserve"> </w:t>
      </w:r>
      <w:proofErr w:type="spellStart"/>
      <w:r w:rsidR="00483C5E">
        <w:t>hen</w:t>
      </w:r>
      <w:proofErr w:type="spellEnd"/>
      <w:r w:rsidR="00483C5E">
        <w:t xml:space="preserve"> ist die </w:t>
      </w:r>
      <w:r w:rsidR="00483C5E" w:rsidRPr="00483C5E">
        <w:t>Kontrolllogik</w:t>
      </w:r>
      <w:r>
        <w:t xml:space="preserve"> des </w:t>
      </w:r>
      <w:r w:rsidRPr="00C6115C">
        <w:t>4.1.4WS2812B</w:t>
      </w:r>
    </w:p>
    <w:p w14:paraId="692F7F41" w14:textId="0AE66DBA" w:rsidR="00483C5E" w:rsidRDefault="00C6115C" w:rsidP="00483C5E">
      <w:pPr>
        <w:keepNext/>
        <w:jc w:val="both"/>
      </w:pPr>
      <w:r w:rsidRPr="00C6115C">
        <w:t>Lichtstärke</w:t>
      </w:r>
      <w:r>
        <w:t xml:space="preserve"> </w:t>
      </w:r>
      <w:r w:rsidRPr="00C6115C">
        <w:t>beträgt 16–22 Lumen</w:t>
      </w:r>
      <w:r w:rsidR="00483C5E">
        <w:br w:type="textWrapping" w:clear="all"/>
      </w:r>
    </w:p>
    <w:p w14:paraId="450C2EBE" w14:textId="7704ED35" w:rsidR="00C6115C" w:rsidRDefault="00C6115C" w:rsidP="00483C5E">
      <w:pPr>
        <w:keepNext/>
        <w:jc w:val="both"/>
        <w:rPr>
          <w:rFonts w:ascii="Source Sans Pro" w:hAnsi="Source Sans Pro"/>
          <w:color w:val="000000"/>
          <w:sz w:val="27"/>
          <w:szCs w:val="27"/>
          <w:shd w:val="clear" w:color="auto" w:fill="FFFFFF"/>
        </w:rPr>
      </w:pPr>
      <w:r>
        <w:rPr>
          <w:rFonts w:ascii="Source Sans Pro" w:hAnsi="Source Sans Pro"/>
          <w:color w:val="000000"/>
          <w:sz w:val="27"/>
          <w:szCs w:val="27"/>
          <w:shd w:val="clear" w:color="auto" w:fill="FFFFFF"/>
        </w:rPr>
        <w:t>60 mA</w:t>
      </w:r>
    </w:p>
    <w:p w14:paraId="130D0AE9" w14:textId="76683B79" w:rsidR="00C6115C" w:rsidRDefault="00C6115C" w:rsidP="00483C5E">
      <w:pPr>
        <w:keepNext/>
        <w:jc w:val="both"/>
        <w:rPr>
          <w:rFonts w:ascii="Source Sans Pro" w:hAnsi="Source Sans Pro"/>
          <w:color w:val="000000"/>
          <w:sz w:val="27"/>
          <w:szCs w:val="27"/>
          <w:shd w:val="clear" w:color="auto" w:fill="FFFFFF"/>
        </w:rPr>
      </w:pPr>
    </w:p>
    <w:p w14:paraId="697A3C14" w14:textId="77777777" w:rsidR="00C6115C" w:rsidRDefault="00C6115C" w:rsidP="00C6115C">
      <w:pPr>
        <w:keepNext/>
        <w:jc w:val="both"/>
      </w:pPr>
      <w:r>
        <w:rPr>
          <w:noProof/>
        </w:rPr>
        <w:drawing>
          <wp:inline distT="0" distB="0" distL="0" distR="0" wp14:anchorId="44E0A066" wp14:editId="5BE776FA">
            <wp:extent cx="2635389" cy="1900692"/>
            <wp:effectExtent l="0" t="0" r="0" b="4445"/>
            <wp:docPr id="19" name="Grafik 19" descr="Schaltung zur Ansteuerung eines LED-Streifens aus WS2812B-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altung zur Ansteuerung eines LED-Streifens aus WS2812B-Pixe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3509" cy="1906548"/>
                    </a:xfrm>
                    <a:prstGeom prst="rect">
                      <a:avLst/>
                    </a:prstGeom>
                    <a:noFill/>
                    <a:ln>
                      <a:noFill/>
                    </a:ln>
                  </pic:spPr>
                </pic:pic>
              </a:graphicData>
            </a:graphic>
          </wp:inline>
        </w:drawing>
      </w:r>
    </w:p>
    <w:p w14:paraId="17BE7EF4" w14:textId="3F02A6BE" w:rsidR="00C6115C" w:rsidRDefault="00C6115C" w:rsidP="00C6115C">
      <w:pPr>
        <w:pStyle w:val="Beschriftung"/>
        <w:jc w:val="both"/>
        <w:rPr>
          <w:rFonts w:ascii="Source Sans Pro" w:hAnsi="Source Sans Pro"/>
          <w:color w:val="000000"/>
          <w:sz w:val="27"/>
          <w:szCs w:val="27"/>
          <w:shd w:val="clear" w:color="auto" w:fill="FFFFFF"/>
        </w:rPr>
      </w:pPr>
      <w:r>
        <w:t xml:space="preserve">Abbildung </w:t>
      </w:r>
      <w:r w:rsidR="00A61FE3">
        <w:fldChar w:fldCharType="begin"/>
      </w:r>
      <w:r w:rsidR="00A61FE3">
        <w:instrText xml:space="preserve"> SEQ Abbildung \* ARABIC </w:instrText>
      </w:r>
      <w:r w:rsidR="00A61FE3">
        <w:fldChar w:fldCharType="separate"/>
      </w:r>
      <w:r w:rsidR="00354AB8">
        <w:rPr>
          <w:noProof/>
        </w:rPr>
        <w:t>6</w:t>
      </w:r>
      <w:r w:rsidR="00A61FE3">
        <w:rPr>
          <w:noProof/>
        </w:rPr>
        <w:fldChar w:fldCharType="end"/>
      </w:r>
      <w:r>
        <w:t xml:space="preserve"> </w:t>
      </w:r>
      <w:r w:rsidRPr="00CB0A1D">
        <w:t>https://heise.cloudimg.io/width/940/q70.png-lossy-70.webp-lossy-70.foil1/_www-heise-de_/developer/imgs/06/1/8/5/9/1/4/1/circuit-Neopixel-Strip-ef7227313843af43.png</w:t>
      </w:r>
    </w:p>
    <w:p w14:paraId="4C79C845" w14:textId="77777777" w:rsidR="00C6115C" w:rsidRDefault="00C6115C" w:rsidP="00483C5E">
      <w:pPr>
        <w:keepNext/>
        <w:jc w:val="both"/>
      </w:pPr>
    </w:p>
    <w:p w14:paraId="3C327D62" w14:textId="5002D682" w:rsidR="006A7596" w:rsidRDefault="005A1A18" w:rsidP="00D07500">
      <w:pPr>
        <w:tabs>
          <w:tab w:val="left" w:pos="1725"/>
        </w:tabs>
        <w:jc w:val="both"/>
      </w:pPr>
      <w:r>
        <w:rPr>
          <w:noProof/>
        </w:rPr>
        <w:drawing>
          <wp:inline distT="0" distB="0" distL="0" distR="0" wp14:anchorId="517A2F8A" wp14:editId="1821030F">
            <wp:extent cx="1428750" cy="14287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7800E0D4" w14:textId="5F4D0C0F" w:rsidR="006A7596" w:rsidRPr="007B431E" w:rsidRDefault="006A7596" w:rsidP="00D07500">
      <w:pPr>
        <w:jc w:val="both"/>
      </w:pPr>
      <w:r>
        <w:br w:type="textWrapping" w:clear="all"/>
      </w:r>
    </w:p>
    <w:p w14:paraId="54BE291D" w14:textId="37D06391" w:rsidR="006A7596" w:rsidRDefault="006A7596" w:rsidP="00D07500">
      <w:pPr>
        <w:jc w:val="both"/>
      </w:pPr>
      <w:r>
        <w:t xml:space="preserve">Die Kommunikation mit dem LED Strip wird über das Framework „Wled“ vom </w:t>
      </w:r>
      <w:r w:rsidRPr="00A469BF">
        <w:t>Aircoookie</w:t>
      </w:r>
      <w:r>
        <w:t xml:space="preserve"> umgesetzt.</w:t>
      </w:r>
    </w:p>
    <w:p w14:paraId="03B28008" w14:textId="321A2E8D" w:rsidR="006A7596" w:rsidRDefault="006A7596" w:rsidP="00D07500">
      <w:pPr>
        <w:jc w:val="both"/>
      </w:pPr>
      <w:r>
        <w:t xml:space="preserve">Diese steht </w:t>
      </w:r>
      <w:r w:rsidRPr="008874D4">
        <w:t>frei</w:t>
      </w:r>
      <w:r>
        <w:t xml:space="preserve"> über das GitHub R</w:t>
      </w:r>
      <w:r w:rsidRPr="00A469BF">
        <w:t>epository</w:t>
      </w:r>
      <w:r>
        <w:t xml:space="preserve"> zur Verfügung.</w:t>
      </w:r>
    </w:p>
    <w:p w14:paraId="71E66A20" w14:textId="77777777" w:rsidR="006A7596" w:rsidRDefault="006A7596" w:rsidP="00D07500">
      <w:pPr>
        <w:jc w:val="both"/>
      </w:pPr>
      <w:r>
        <w:t xml:space="preserve">Das Framework erlaubt es die LED anzusteuern, es hierbei möglich die Anzahl, die Helligkeit und Farbe zusetzen. Das Framework sendet seine Befehle, wie oben erläutert, über die GPIO PORTS des </w:t>
      </w:r>
      <w:r w:rsidRPr="007B431E">
        <w:t>ESP8266</w:t>
      </w:r>
      <w:r>
        <w:t>.</w:t>
      </w:r>
    </w:p>
    <w:p w14:paraId="342FF85A" w14:textId="15584ACF" w:rsidR="006A7596" w:rsidRDefault="006A7596" w:rsidP="00D07500">
      <w:pPr>
        <w:jc w:val="both"/>
      </w:pPr>
      <w:r>
        <w:t xml:space="preserve">Wir verwenden die MQTT Schnittstelle </w:t>
      </w:r>
      <w:proofErr w:type="gramStart"/>
      <w:r>
        <w:t xml:space="preserve">des </w:t>
      </w:r>
      <w:r w:rsidR="008874D4">
        <w:t>Framework</w:t>
      </w:r>
      <w:proofErr w:type="gramEnd"/>
      <w:r w:rsidR="008874D4">
        <w:t>,</w:t>
      </w:r>
      <w:r>
        <w:t xml:space="preserve"> um unser Befehle zu empfangen.</w:t>
      </w:r>
    </w:p>
    <w:p w14:paraId="3FB2E6D0" w14:textId="0C3F2594" w:rsidR="009D4FCF" w:rsidRDefault="009D4FCF" w:rsidP="00D07500">
      <w:pPr>
        <w:pStyle w:val="berschrift2"/>
        <w:jc w:val="both"/>
      </w:pPr>
      <w:bookmarkStart w:id="18" w:name="_Toc24623947"/>
      <w:r w:rsidRPr="009D4FCF">
        <w:t>Grundaufbau der Anwendung</w:t>
      </w:r>
      <w:bookmarkEnd w:id="18"/>
    </w:p>
    <w:p w14:paraId="7B969E64" w14:textId="79BFE67D" w:rsidR="007B431E" w:rsidRDefault="00AA4340" w:rsidP="00D07500">
      <w:pPr>
        <w:keepNext/>
        <w:jc w:val="both"/>
      </w:pPr>
      <w:r>
        <w:rPr>
          <w:noProof/>
        </w:rPr>
        <w:drawing>
          <wp:inline distT="0" distB="0" distL="0" distR="0" wp14:anchorId="51FA33F5" wp14:editId="704ACBA4">
            <wp:extent cx="5940425" cy="3377565"/>
            <wp:effectExtent l="0" t="0" r="317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77565"/>
                    </a:xfrm>
                    <a:prstGeom prst="rect">
                      <a:avLst/>
                    </a:prstGeom>
                  </pic:spPr>
                </pic:pic>
              </a:graphicData>
            </a:graphic>
          </wp:inline>
        </w:drawing>
      </w:r>
    </w:p>
    <w:p w14:paraId="771DCBB6" w14:textId="152C98C8" w:rsidR="007B431E" w:rsidRPr="007B431E" w:rsidRDefault="007B431E" w:rsidP="00D07500">
      <w:pPr>
        <w:pStyle w:val="Beschriftung"/>
        <w:jc w:val="both"/>
      </w:pPr>
      <w:r>
        <w:t xml:space="preserve">Abbildung </w:t>
      </w:r>
      <w:r w:rsidR="00B97243">
        <w:t>1</w:t>
      </w:r>
      <w:r>
        <w:t xml:space="preserve"> </w:t>
      </w:r>
      <w:r w:rsidR="00B97243">
        <w:t>Aufbau des</w:t>
      </w:r>
      <w:r w:rsidR="00C52E00">
        <w:t xml:space="preserve"> Aled</w:t>
      </w:r>
      <w:r w:rsidR="00B97243">
        <w:t xml:space="preserve"> </w:t>
      </w:r>
      <w:r w:rsidR="00AA4340" w:rsidRPr="00AA4340">
        <w:t>Projektes</w:t>
      </w:r>
    </w:p>
    <w:p w14:paraId="221E676D" w14:textId="62AD2B48" w:rsidR="00AA4340" w:rsidRDefault="00AA4340" w:rsidP="00D07500">
      <w:pPr>
        <w:jc w:val="both"/>
      </w:pPr>
      <w:r>
        <w:t>Wie in der Abbildung 1 zuerkennen ist, greift der Nutzer über die Ebene 3 auf das System zu.</w:t>
      </w:r>
    </w:p>
    <w:p w14:paraId="28624459" w14:textId="46F0B0EA" w:rsidR="00AA4340" w:rsidRDefault="00AA4340" w:rsidP="00D07500">
      <w:pPr>
        <w:jc w:val="both"/>
      </w:pPr>
      <w:r>
        <w:t xml:space="preserve">Er kann über die App Befehle </w:t>
      </w:r>
      <w:r w:rsidR="00B35C11">
        <w:t>an dem Pi</w:t>
      </w:r>
      <w:r>
        <w:t xml:space="preserve"> übergeben. </w:t>
      </w:r>
      <w:r w:rsidR="00B35C11">
        <w:t>Das Pi</w:t>
      </w:r>
      <w:r>
        <w:t xml:space="preserve"> gibt diese dann an den Node MCU weiter welche dann den LED streifen steuert.</w:t>
      </w:r>
    </w:p>
    <w:p w14:paraId="7719F81F" w14:textId="77777777" w:rsidR="00AA4340" w:rsidRDefault="00AA4340" w:rsidP="00D07500">
      <w:pPr>
        <w:jc w:val="both"/>
      </w:pPr>
    </w:p>
    <w:p w14:paraId="755F9C0F" w14:textId="7434C29C" w:rsidR="00FE391C" w:rsidRDefault="00FE391C" w:rsidP="00D07500">
      <w:pPr>
        <w:jc w:val="both"/>
      </w:pPr>
      <w:r>
        <w:lastRenderedPageBreak/>
        <w:t>Der Node MCU</w:t>
      </w:r>
      <w:r w:rsidR="00AA4340">
        <w:t xml:space="preserve"> hält eine private Wlan Verbindung zum Raspberry, über diese die beiden Teilnehmer eine </w:t>
      </w:r>
      <w:r>
        <w:t xml:space="preserve">MQTT </w:t>
      </w:r>
      <w:r w:rsidR="00AA4340">
        <w:t>Kommunikation aufbauen</w:t>
      </w:r>
      <w:r>
        <w:t>.</w:t>
      </w:r>
    </w:p>
    <w:p w14:paraId="271AD435" w14:textId="77777777" w:rsidR="00AA4340" w:rsidRDefault="00AA4340" w:rsidP="00D07500">
      <w:pPr>
        <w:jc w:val="both"/>
      </w:pPr>
    </w:p>
    <w:p w14:paraId="27FC3B3B" w14:textId="018D7855" w:rsidR="00FE391C" w:rsidRDefault="00FE391C" w:rsidP="00D07500">
      <w:pPr>
        <w:jc w:val="both"/>
      </w:pPr>
      <w:r>
        <w:t xml:space="preserve">Der NodeMCU </w:t>
      </w:r>
      <w:r w:rsidR="00AA4340">
        <w:t xml:space="preserve">ist </w:t>
      </w:r>
      <w:r w:rsidR="00B35C11">
        <w:t>hierbei</w:t>
      </w:r>
      <w:r w:rsidR="00AA4340">
        <w:t xml:space="preserve"> </w:t>
      </w:r>
      <w:r>
        <w:t>als Client</w:t>
      </w:r>
      <w:r w:rsidR="00AA4340">
        <w:t xml:space="preserve"> anzusehen, </w:t>
      </w:r>
      <w:r w:rsidR="00B35C11">
        <w:t>da er nur Befehle vom Pi empfängt.</w:t>
      </w:r>
    </w:p>
    <w:p w14:paraId="53672CF0" w14:textId="0E2F200F" w:rsidR="00FE391C" w:rsidRDefault="00FE391C" w:rsidP="00D07500">
      <w:pPr>
        <w:jc w:val="both"/>
      </w:pPr>
      <w:r>
        <w:t>Die Physikalische Kommunikation findet über Wlan statt</w:t>
      </w:r>
      <w:r w:rsidR="00B35C11">
        <w:t>, es ist technisch nicht erforderliche ein privates Netz aufzuspannen. Aus</w:t>
      </w:r>
      <w:r>
        <w:t xml:space="preserve"> Sicherheitsgründen </w:t>
      </w:r>
      <w:r w:rsidR="00B35C11">
        <w:t xml:space="preserve">aber durchaus sinnvoll, da so ein unbefugter Zugriff verhindert werden kann. Und nur </w:t>
      </w:r>
      <w:proofErr w:type="gramStart"/>
      <w:r w:rsidR="00B35C11">
        <w:t>der Pi</w:t>
      </w:r>
      <w:proofErr w:type="gramEnd"/>
      <w:r w:rsidR="00B35C11">
        <w:t xml:space="preserve"> geschützt werden muss. </w:t>
      </w:r>
    </w:p>
    <w:p w14:paraId="4088FD67" w14:textId="40ED8D28" w:rsidR="009D4FCF" w:rsidRDefault="00B35C11" w:rsidP="00D07500">
      <w:pPr>
        <w:jc w:val="both"/>
      </w:pPr>
      <w:r>
        <w:t>Das private</w:t>
      </w:r>
      <w:r w:rsidR="00FE391C">
        <w:t xml:space="preserve"> Wlan</w:t>
      </w:r>
      <w:r>
        <w:t xml:space="preserve"> wird vom </w:t>
      </w:r>
      <w:r w:rsidR="009D4FCF">
        <w:t>P</w:t>
      </w:r>
      <w:r>
        <w:t>i aufgespannt,</w:t>
      </w:r>
      <w:r w:rsidR="009D4FCF">
        <w:t xml:space="preserve"> es wurde ein RaspAP Webserver verwendet,</w:t>
      </w:r>
      <w:r>
        <w:t xml:space="preserve"> neben diese</w:t>
      </w:r>
      <w:r w:rsidR="009D4FCF">
        <w:t>m</w:t>
      </w:r>
      <w:r>
        <w:t xml:space="preserve"> Dienst läuft ein</w:t>
      </w:r>
      <w:r w:rsidR="00FE391C">
        <w:t xml:space="preserve"> NodeRED Server</w:t>
      </w:r>
      <w:r w:rsidR="009D4FCF">
        <w:t>.</w:t>
      </w:r>
    </w:p>
    <w:p w14:paraId="799A0AFD" w14:textId="744D09BA" w:rsidR="007B431E" w:rsidRDefault="00FE391C" w:rsidP="00D07500">
      <w:pPr>
        <w:jc w:val="both"/>
      </w:pPr>
      <w:r>
        <w:t>Der NodeRED Server stellt die für die Kommunikation benötigte Dienste zur Verfügung.</w:t>
      </w:r>
      <w:r w:rsidR="009D4FCF">
        <w:t xml:space="preserve"> </w:t>
      </w:r>
      <w:r>
        <w:t xml:space="preserve">Dazu zählen </w:t>
      </w:r>
      <w:r w:rsidR="00B35C11">
        <w:t>zum einen ein</w:t>
      </w:r>
      <w:r w:rsidR="007B431E">
        <w:t xml:space="preserve"> MQTT</w:t>
      </w:r>
      <w:r w:rsidR="00B35C11">
        <w:t xml:space="preserve"> Broker in Richtung Node MCU,</w:t>
      </w:r>
      <w:r w:rsidR="007B431E">
        <w:t xml:space="preserve"> </w:t>
      </w:r>
      <w:r w:rsidR="00B35C11">
        <w:t>s</w:t>
      </w:r>
      <w:r w:rsidR="007B431E">
        <w:t>owie e</w:t>
      </w:r>
      <w:r>
        <w:t xml:space="preserve">in http </w:t>
      </w:r>
      <w:r w:rsidR="00B35C11">
        <w:t>Dienst,</w:t>
      </w:r>
      <w:r w:rsidR="007B431E">
        <w:t xml:space="preserve"> </w:t>
      </w:r>
      <w:r w:rsidR="00B35C11">
        <w:t xml:space="preserve">in </w:t>
      </w:r>
      <w:r w:rsidR="009D4FCF">
        <w:t>Richtung</w:t>
      </w:r>
      <w:r w:rsidR="00B35C11">
        <w:t xml:space="preserve"> der</w:t>
      </w:r>
      <w:r w:rsidR="007B431E">
        <w:t xml:space="preserve"> Flutter App auf dem Handy</w:t>
      </w:r>
      <w:r w:rsidR="00B35C11">
        <w:t>.</w:t>
      </w:r>
    </w:p>
    <w:p w14:paraId="49DB9270" w14:textId="4A7B0860" w:rsidR="006A7596" w:rsidRDefault="00B35C11" w:rsidP="00D07500">
      <w:pPr>
        <w:jc w:val="both"/>
      </w:pPr>
      <w:r>
        <w:t>Die Kommunikation zwischen der App und dem Raspberry findet über das „Öffentliche“ Wlan statt</w:t>
      </w:r>
      <w:r w:rsidR="009D4FCF">
        <w:t>. Bei bedarf kann die App aber auch uns Private Wlan und von dort Kommunizieren.</w:t>
      </w:r>
    </w:p>
    <w:p w14:paraId="1C99F23B" w14:textId="77777777" w:rsidR="006A7596" w:rsidRDefault="006A7596" w:rsidP="00D07500">
      <w:pPr>
        <w:pStyle w:val="berschrift3"/>
        <w:jc w:val="both"/>
      </w:pPr>
      <w:bookmarkStart w:id="19" w:name="_Toc24623948"/>
      <w:r>
        <w:t>Programmiersprache: Dart</w:t>
      </w:r>
      <w:bookmarkEnd w:id="19"/>
    </w:p>
    <w:p w14:paraId="58EE8B03" w14:textId="0C8472B5" w:rsidR="006A7596" w:rsidRDefault="006A7596" w:rsidP="00D07500">
      <w:pPr>
        <w:jc w:val="both"/>
      </w:pPr>
      <w:r>
        <w:t>Das Framework Flutter ist nur mit der eher selten verwendeten Programmiersprache Dart verbunden. Die neuste Dart Version ist stark typisiert. Die Syntax von Dart wurde stark von JavaScript beeinflusst. Dart unterstützt sowohl Objektorientierung sowie funktionale Programmierung. Diese Programmiersprache hat eine sehr mächtige Standardbibliothek an Funktionen. Zum Vergleich mit Java biete es einen knappen und ausdrucksstarken Code. Asynchronität ist direkt in die Standardbibliothek integriert ist ein Kernpunkt von Dart, während es bei der nativen Entwicklung häufig zu Hilfs Bibliotheken greifen muss.</w:t>
      </w:r>
    </w:p>
    <w:p w14:paraId="0F680B2E" w14:textId="77777777" w:rsidR="005B077F" w:rsidRDefault="005B077F" w:rsidP="005B077F">
      <w:pPr>
        <w:pStyle w:val="berschrift3"/>
      </w:pPr>
      <w:r>
        <w:t>Einleitung Flutter</w:t>
      </w:r>
    </w:p>
    <w:p w14:paraId="2581B04A" w14:textId="77777777" w:rsidR="005B077F" w:rsidRDefault="005B077F" w:rsidP="005B077F">
      <w:pPr>
        <w:jc w:val="both"/>
      </w:pPr>
      <w:r>
        <w:t xml:space="preserve">Google entwickelt aktiv neben Angular, Android und vielen weiteren Sprachen und Framework auch Flutter als Mobile-UI-Framework. Durch Flutter soll das Entwickeln von leistungsstarker plattformübergreifenden mobile-Apps einfacher gestaltet werden. </w:t>
      </w:r>
    </w:p>
    <w:p w14:paraId="7B54D2C8" w14:textId="77777777" w:rsidR="005B077F" w:rsidRDefault="005B077F" w:rsidP="005B077F">
      <w:pPr>
        <w:jc w:val="both"/>
      </w:pPr>
      <w:r>
        <w:t xml:space="preserve">Tausende von Packages funktionieren in Flutter schon, out oft </w:t>
      </w:r>
      <w:proofErr w:type="spellStart"/>
      <w:r>
        <w:t>the</w:t>
      </w:r>
      <w:proofErr w:type="spellEnd"/>
      <w:r>
        <w:t xml:space="preserve"> box. Flutter ist in der Lage native Funktionen von iOS und Android zu nutzen und somit perfekt für den Standard Anwendungsfall einer Multiplattform App geeignet. Ein aus unserer Sicht weiteres tolles ist, die just-in-Time Kompilierung der Apps. Somit trauten wir uns eine getrennte Lösung (App, Server) zu entwickeln und trotz unserem Traum mit Java.</w:t>
      </w:r>
    </w:p>
    <w:p w14:paraId="002742F0" w14:textId="77777777" w:rsidR="005B077F" w:rsidRDefault="005B077F" w:rsidP="005B077F">
      <w:pPr>
        <w:jc w:val="both"/>
      </w:pPr>
      <w:r>
        <w:t>Technisch wird das Realisiert indem der Größte Teil des Frameworks und des Anwendungscodes auf der Dart VM läuft.</w:t>
      </w:r>
      <w:r w:rsidRPr="00BD2733">
        <w:t xml:space="preserve"> Dart-Code wird </w:t>
      </w:r>
      <w:proofErr w:type="spellStart"/>
      <w:r w:rsidRPr="00BD2733">
        <w:t>Ahead</w:t>
      </w:r>
      <w:proofErr w:type="spellEnd"/>
      <w:r w:rsidRPr="00BD2733">
        <w:t>-</w:t>
      </w:r>
      <w:proofErr w:type="spellStart"/>
      <w:r w:rsidRPr="00BD2733">
        <w:t>of</w:t>
      </w:r>
      <w:proofErr w:type="spellEnd"/>
      <w:r w:rsidRPr="00BD2733">
        <w:t>-Time in nativen Code übersetzt</w:t>
      </w:r>
      <w:r>
        <w:t xml:space="preserve"> bei iOS</w:t>
      </w:r>
      <w:r w:rsidRPr="00BD2733">
        <w:t>.</w:t>
      </w:r>
      <w:r>
        <w:t xml:space="preserve"> Dabei wird während des Programmierens im Quellcode, die Veränderungen in den Apps werden sofort dargestellt und die App stürzt nicht ab oder fährt nicht hoch wie es zum Beispiel bei Android Studio der Fall ist.</w:t>
      </w:r>
    </w:p>
    <w:p w14:paraId="7D3FA376" w14:textId="77777777" w:rsidR="005B077F" w:rsidRDefault="005B077F" w:rsidP="005B077F">
      <w:pPr>
        <w:jc w:val="both"/>
      </w:pPr>
      <w:r>
        <w:t xml:space="preserve">Flutter basiert auf C, C++, Dart, der 2D-Rendering-Engine-Skia, Mojo IPC und der in Chromium zum Einsatz kommenden Rendering-Engine </w:t>
      </w:r>
      <w:proofErr w:type="gramStart"/>
      <w:r>
        <w:t>Blink</w:t>
      </w:r>
      <w:proofErr w:type="gramEnd"/>
      <w:r>
        <w:t xml:space="preserve">. </w:t>
      </w:r>
    </w:p>
    <w:p w14:paraId="503153C8" w14:textId="77777777" w:rsidR="005B077F" w:rsidRPr="00BD2733" w:rsidRDefault="005B077F" w:rsidP="00D07500">
      <w:pPr>
        <w:jc w:val="both"/>
      </w:pPr>
    </w:p>
    <w:p w14:paraId="5257DA2A" w14:textId="0F7E1375" w:rsidR="006A7596" w:rsidRDefault="006A7596" w:rsidP="00610C38">
      <w:pPr>
        <w:pStyle w:val="berschrift3"/>
      </w:pPr>
      <w:bookmarkStart w:id="20" w:name="_Toc24623949"/>
      <w:r>
        <w:t xml:space="preserve">Node-Red </w:t>
      </w:r>
      <w:r w:rsidR="00610C38">
        <w:t>Framework</w:t>
      </w:r>
      <w:bookmarkEnd w:id="20"/>
    </w:p>
    <w:p w14:paraId="0F596290" w14:textId="77777777" w:rsidR="006A7596" w:rsidRDefault="006A7596" w:rsidP="005A1A18">
      <w:pPr>
        <w:jc w:val="both"/>
      </w:pPr>
      <w:r>
        <w:t>„</w:t>
      </w:r>
      <w:r w:rsidRPr="009D4FCF">
        <w:t>Node-RED ist ein von IBM entwickeltes grafisches Entwicklungswerkzeug.</w:t>
      </w:r>
      <w:r>
        <w:t>“</w:t>
      </w:r>
    </w:p>
    <w:p w14:paraId="7326F7F7" w14:textId="77777777" w:rsidR="006A7596" w:rsidRDefault="006A7596" w:rsidP="005A1A18">
      <w:pPr>
        <w:jc w:val="both"/>
      </w:pPr>
      <w:r>
        <w:t>Quelle: wikipedia</w:t>
      </w:r>
    </w:p>
    <w:p w14:paraId="3903ADC6" w14:textId="77777777" w:rsidR="006A7596" w:rsidRDefault="006A7596" w:rsidP="00D07500">
      <w:pPr>
        <w:jc w:val="both"/>
      </w:pPr>
      <w:r w:rsidRPr="00A13A93">
        <w:lastRenderedPageBreak/>
        <w:t>NodeRed verarbeite Abfragen der Dart Applikation. Und stellt so die Kommunikation zwischen dem Smartphone und des NodeMCU her.</w:t>
      </w:r>
    </w:p>
    <w:p w14:paraId="5D2E6643" w14:textId="77777777" w:rsidR="006A7596" w:rsidRPr="00A13A93" w:rsidRDefault="006A7596" w:rsidP="00D07500">
      <w:pPr>
        <w:jc w:val="both"/>
      </w:pPr>
      <w:r w:rsidRPr="00A13A93">
        <w:t>NodeRED biete die Möglichkeit mithilfe von Bausteinen eine Ablaufsteuerung zu generieren.</w:t>
      </w:r>
    </w:p>
    <w:p w14:paraId="5815F04E" w14:textId="77777777" w:rsidR="006A7596" w:rsidRDefault="006A7596" w:rsidP="00D07500">
      <w:pPr>
        <w:jc w:val="both"/>
      </w:pPr>
      <w:r>
        <w:t xml:space="preserve">Ablaufsteuerung haben vordefinierte Verarbeitungswege um REQUEST’s </w:t>
      </w:r>
      <w:r w:rsidRPr="00A13A93">
        <w:t>handle</w:t>
      </w:r>
      <w:r>
        <w:t>n</w:t>
      </w:r>
      <w:r w:rsidRPr="00A13A93">
        <w:t xml:space="preserve"> </w:t>
      </w:r>
      <w:r>
        <w:t>zu können.</w:t>
      </w:r>
    </w:p>
    <w:p w14:paraId="5CB0C39D" w14:textId="758FCD65" w:rsidR="006A7596" w:rsidRDefault="006A7596" w:rsidP="00D07500">
      <w:pPr>
        <w:jc w:val="both"/>
      </w:pPr>
      <w:r>
        <w:t>Die Ablaufsteuerung werden über einen Webinterface Grafisches erstellt.</w:t>
      </w:r>
    </w:p>
    <w:p w14:paraId="044D51BA" w14:textId="77777777" w:rsidR="006A7596" w:rsidRDefault="006A7596" w:rsidP="00610C38">
      <w:pPr>
        <w:pStyle w:val="berschrift3"/>
      </w:pPr>
      <w:bookmarkStart w:id="21" w:name="_Toc24623950"/>
      <w:r>
        <w:t>Wled Framework</w:t>
      </w:r>
      <w:bookmarkEnd w:id="21"/>
    </w:p>
    <w:p w14:paraId="65BA8007" w14:textId="6CFD229D" w:rsidR="006A7596" w:rsidRPr="00FA124A" w:rsidRDefault="006A7596" w:rsidP="00D07500">
      <w:pPr>
        <w:jc w:val="both"/>
      </w:pPr>
      <w:r>
        <w:t>Auf dem NodeMCU wird, d</w:t>
      </w:r>
      <w:r w:rsidRPr="0044360E">
        <w:t>as WLED Framework (WiFi Lighting Effects Driver)</w:t>
      </w:r>
      <w:r>
        <w:t xml:space="preserve"> eingesetz.um die Kommunikation zwischen LED und Hardware herzustellen.</w:t>
      </w:r>
    </w:p>
    <w:p w14:paraId="0F9C4AE1" w14:textId="4625D5C6" w:rsidR="006A7596" w:rsidRDefault="006A7596" w:rsidP="00D07500">
      <w:pPr>
        <w:jc w:val="both"/>
      </w:pPr>
      <w:r w:rsidRPr="0044360E">
        <w:t xml:space="preserve">Das WLED Framework </w:t>
      </w:r>
      <w:r>
        <w:t>steht</w:t>
      </w:r>
      <w:r w:rsidRPr="0044360E">
        <w:t xml:space="preserve"> unter der MIT-Lizenz </w:t>
      </w:r>
      <w:r>
        <w:t xml:space="preserve">zur Verfügung und kann über Github heruntergeladen werden. Und bietet die Möglichkeit bis 1500 Led anzusteuern. Die Bibliothek des verwendeten </w:t>
      </w:r>
      <w:r w:rsidRPr="004B724B">
        <w:t>WS2812FX</w:t>
      </w:r>
      <w:r>
        <w:t xml:space="preserve"> LED Streifens steht vollständig zur Verfügung und bietet 80 Spezial Effekte. Zudem biete das Framework die Möglichkeit des OTA (Over the air) Updates. Es werden Native </w:t>
      </w:r>
      <w:r w:rsidRPr="004B724B">
        <w:t xml:space="preserve">JSON </w:t>
      </w:r>
      <w:r>
        <w:t>und</w:t>
      </w:r>
      <w:r w:rsidRPr="004B724B">
        <w:t xml:space="preserve"> HTTP </w:t>
      </w:r>
      <w:r>
        <w:t>R</w:t>
      </w:r>
      <w:r w:rsidRPr="004B724B">
        <w:t>equest APIs</w:t>
      </w:r>
      <w:r>
        <w:t xml:space="preserve"> sowie eine </w:t>
      </w:r>
      <w:r w:rsidRPr="004B724B">
        <w:t>MQTT</w:t>
      </w:r>
      <w:r>
        <w:t xml:space="preserve"> schnittstell zur Verfügung gestellt.</w:t>
      </w:r>
    </w:p>
    <w:p w14:paraId="17C8C948" w14:textId="1C224F17" w:rsidR="006A7596" w:rsidRDefault="006A7596" w:rsidP="00D07500">
      <w:pPr>
        <w:jc w:val="both"/>
      </w:pPr>
      <w:r>
        <w:t xml:space="preserve">Der größte Vorteil, des Framework ist, das er in neben der Verwendung in unserem Project parallel aus anderen Diensten angesteuert werden kann. Um ein Beispiel zu nennen kann nachdem der Licht Wecker angegangen ist, </w:t>
      </w:r>
      <w:r w:rsidR="00F2563F">
        <w:t xml:space="preserve">kann </w:t>
      </w:r>
      <w:r>
        <w:t xml:space="preserve">per Alexa abgeschaltet werden. Oder </w:t>
      </w:r>
      <w:r w:rsidR="00F2563F">
        <w:t xml:space="preserve">es </w:t>
      </w:r>
      <w:r>
        <w:t xml:space="preserve">dazu verwendet werden eine </w:t>
      </w:r>
      <w:r w:rsidRPr="004B724B">
        <w:t>Philips hue lights</w:t>
      </w:r>
      <w:r>
        <w:t xml:space="preserve"> Steuerung anzuschalten. Um nochmal ein Beispiel zu nennen könnte das Auslösen des Weckers auch das Licht nach Zeit X einschalten umso sicher zugehen das aufgestanden wird.</w:t>
      </w:r>
    </w:p>
    <w:p w14:paraId="009C5BE3" w14:textId="2906A2D7" w:rsidR="00522384" w:rsidRPr="00D07500" w:rsidRDefault="007B431E" w:rsidP="00D07500">
      <w:pPr>
        <w:pStyle w:val="berschrift1"/>
        <w:jc w:val="both"/>
        <w:rPr>
          <w:rStyle w:val="Quelltext"/>
          <w:rFonts w:ascii="Times New Roman" w:hAnsi="Times New Roman" w:cs="Arial"/>
        </w:rPr>
      </w:pPr>
      <w:bookmarkStart w:id="22" w:name="_Toc24623952"/>
      <w:proofErr w:type="spellStart"/>
      <w:r w:rsidRPr="00D07500">
        <w:rPr>
          <w:rStyle w:val="Quelltext"/>
          <w:rFonts w:ascii="Times New Roman" w:hAnsi="Times New Roman" w:cs="Arial"/>
        </w:rPr>
        <w:t>NodeRED</w:t>
      </w:r>
      <w:proofErr w:type="spellEnd"/>
      <w:r w:rsidR="00610C38">
        <w:rPr>
          <w:rStyle w:val="Quelltext"/>
          <w:rFonts w:ascii="Times New Roman" w:hAnsi="Times New Roman" w:cs="Arial"/>
        </w:rPr>
        <w:t xml:space="preserve"> Implementierung</w:t>
      </w:r>
      <w:bookmarkEnd w:id="22"/>
    </w:p>
    <w:p w14:paraId="0FF1E651" w14:textId="364FE53D" w:rsidR="00D065A6" w:rsidRPr="00A13A93" w:rsidRDefault="00A13A93" w:rsidP="00D07500">
      <w:pPr>
        <w:jc w:val="both"/>
      </w:pPr>
      <w:r w:rsidRPr="00A13A93">
        <w:t xml:space="preserve">Auf </w:t>
      </w:r>
      <w:r w:rsidR="00522384" w:rsidRPr="00A13A93">
        <w:t>Raspberry PI</w:t>
      </w:r>
      <w:r w:rsidRPr="00A13A93">
        <w:t>,</w:t>
      </w:r>
      <w:r w:rsidR="0037752C" w:rsidRPr="00A13A93">
        <w:t xml:space="preserve"> ist unter der Distribution Debian</w:t>
      </w:r>
      <w:r w:rsidR="00522384" w:rsidRPr="00A13A93">
        <w:t xml:space="preserve"> Stretch </w:t>
      </w:r>
      <w:r w:rsidRPr="00A13A93">
        <w:t>das Node-Red Paket installiert.</w:t>
      </w:r>
      <w:r>
        <w:t xml:space="preserve"> </w:t>
      </w:r>
    </w:p>
    <w:p w14:paraId="6B1B6C66" w14:textId="72FBEFC2" w:rsidR="00A13A93" w:rsidRDefault="00D065A6" w:rsidP="00D07500">
      <w:pPr>
        <w:jc w:val="both"/>
      </w:pPr>
      <w:r>
        <w:t>Das NodeRED</w:t>
      </w:r>
      <w:r w:rsidR="00A13A93">
        <w:t xml:space="preserve"> </w:t>
      </w:r>
      <w:r>
        <w:t xml:space="preserve">Paket </w:t>
      </w:r>
      <w:r w:rsidR="00A13A93">
        <w:t>steht über</w:t>
      </w:r>
      <w:r w:rsidR="00E00E5B" w:rsidRPr="00A13A93">
        <w:t xml:space="preserve"> </w:t>
      </w:r>
      <w:r w:rsidR="00A13A93">
        <w:t xml:space="preserve">die </w:t>
      </w:r>
      <w:r w:rsidR="00E00E5B" w:rsidRPr="00A13A93">
        <w:t>GitHub Seite des NodeRed Projektes</w:t>
      </w:r>
      <w:r w:rsidR="00A13A93">
        <w:t xml:space="preserve"> zur Verfügung</w:t>
      </w:r>
      <w:r w:rsidR="00E00E5B" w:rsidRPr="00A13A93">
        <w:t>. Für den Verwendeten Pi gibt es ein kompiliertes Paket</w:t>
      </w:r>
      <w:r w:rsidR="00A13A93">
        <w:t>.</w:t>
      </w:r>
    </w:p>
    <w:p w14:paraId="57C1E60F" w14:textId="583393F6" w:rsidR="00A13A93" w:rsidRDefault="00A13A93" w:rsidP="00D07500">
      <w:pPr>
        <w:jc w:val="both"/>
      </w:pPr>
      <w:r w:rsidRPr="00A13A93">
        <w:t xml:space="preserve">Die Instanz ist nach der Installation des node-red </w:t>
      </w:r>
      <w:r w:rsidR="00BE3965" w:rsidRPr="00A13A93">
        <w:t>Package,</w:t>
      </w:r>
      <w:r w:rsidRPr="00A13A93">
        <w:t xml:space="preserve"> über den Port 1880 erreichbar. Der Zugriff ist über alle aktiven Interfaces möglich.</w:t>
      </w:r>
      <w:r>
        <w:t xml:space="preserve"> So ist es möglich im „privaten“ Wlan mit dem NodeMCU zu</w:t>
      </w:r>
      <w:r w:rsidR="00D065A6">
        <w:t xml:space="preserve"> sein</w:t>
      </w:r>
      <w:r>
        <w:t xml:space="preserve"> u</w:t>
      </w:r>
      <w:r w:rsidR="00273793">
        <w:t>nd</w:t>
      </w:r>
      <w:r>
        <w:t xml:space="preserve"> im „öffentlichen“ mit dem Smartphone.</w:t>
      </w:r>
    </w:p>
    <w:p w14:paraId="076375FB" w14:textId="3137D528" w:rsidR="00762F06" w:rsidRDefault="00E00E5B" w:rsidP="00D07500">
      <w:pPr>
        <w:jc w:val="both"/>
      </w:pPr>
      <w:r w:rsidRPr="00273793">
        <w:t>(</w:t>
      </w:r>
      <w:r w:rsidR="00060863" w:rsidRPr="00273793">
        <w:t xml:space="preserve">Von uns wir das Paket von : </w:t>
      </w:r>
      <w:hyperlink r:id="rId20" w:history="1">
        <w:r w:rsidR="00060863" w:rsidRPr="00273793">
          <w:t>https://raw.githubusercontent.com/node-red/raspbian-deb-package/master/resources/update-nodejs-and-nodered</w:t>
        </w:r>
      </w:hyperlink>
      <w:r w:rsidR="00060863" w:rsidRPr="00273793">
        <w:t xml:space="preserve"> genutzt</w:t>
      </w:r>
      <w:r w:rsidR="00273793" w:rsidRPr="00273793">
        <w:t>)</w:t>
      </w:r>
      <w:r w:rsidR="00060863" w:rsidRPr="00273793">
        <w:t>.</w:t>
      </w:r>
    </w:p>
    <w:p w14:paraId="574C12E1" w14:textId="1C5DC1DE" w:rsidR="00522384" w:rsidRPr="007E41A9" w:rsidRDefault="00522384" w:rsidP="00D07500">
      <w:pPr>
        <w:pStyle w:val="berschrift2"/>
        <w:jc w:val="both"/>
      </w:pPr>
      <w:bookmarkStart w:id="23" w:name="_Toc24623953"/>
      <w:r w:rsidRPr="007E41A9">
        <w:t xml:space="preserve">NodeRED </w:t>
      </w:r>
      <w:r w:rsidR="00D065A6" w:rsidRPr="007E41A9">
        <w:t>MQTT BROKER</w:t>
      </w:r>
      <w:bookmarkEnd w:id="23"/>
      <w:r w:rsidRPr="007E41A9">
        <w:t xml:space="preserve"> </w:t>
      </w:r>
    </w:p>
    <w:p w14:paraId="7BE6DB7E" w14:textId="6EB83F09" w:rsidR="00D065A6" w:rsidRDefault="00D065A6" w:rsidP="00D07500">
      <w:pPr>
        <w:jc w:val="both"/>
      </w:pPr>
      <w:r>
        <w:t xml:space="preserve">Für unsere Kommunikation </w:t>
      </w:r>
      <w:r w:rsidR="00762F06">
        <w:t>verwenden wir einen</w:t>
      </w:r>
      <w:r>
        <w:t xml:space="preserve"> MQTT Broker, diese</w:t>
      </w:r>
      <w:r w:rsidR="00762F06">
        <w:t>r</w:t>
      </w:r>
      <w:r>
        <w:t xml:space="preserve"> </w:t>
      </w:r>
      <w:r w:rsidR="00762F06">
        <w:t xml:space="preserve">stellt die </w:t>
      </w:r>
      <w:r w:rsidR="00E75267">
        <w:t>Kommunikation</w:t>
      </w:r>
      <w:r>
        <w:t xml:space="preserve"> </w:t>
      </w:r>
      <w:r w:rsidR="00762F06">
        <w:t xml:space="preserve">zwischen Pi und </w:t>
      </w:r>
      <w:r>
        <w:t>NodeMCU</w:t>
      </w:r>
      <w:r w:rsidR="00762F06">
        <w:t xml:space="preserve"> her</w:t>
      </w:r>
      <w:r>
        <w:t>.</w:t>
      </w:r>
    </w:p>
    <w:p w14:paraId="627F5866" w14:textId="5700E10F" w:rsidR="00D065A6" w:rsidRDefault="00D065A6" w:rsidP="00D07500">
      <w:pPr>
        <w:jc w:val="both"/>
      </w:pPr>
      <w:r>
        <w:t>NodeRed stellt über das Mossca Framework ein out of the box Broker zur Verfügung.</w:t>
      </w:r>
    </w:p>
    <w:p w14:paraId="57C6D65D" w14:textId="71070AE4" w:rsidR="00762F06" w:rsidRDefault="00762F06" w:rsidP="00D07500">
      <w:pPr>
        <w:jc w:val="both"/>
      </w:pPr>
      <w:r>
        <w:t>Welchen wir nur noch konfigurieren müssen.</w:t>
      </w:r>
    </w:p>
    <w:p w14:paraId="53E31892" w14:textId="399FFD32" w:rsidR="00D065A6" w:rsidRDefault="00D065A6" w:rsidP="00D07500">
      <w:pPr>
        <w:jc w:val="both"/>
      </w:pPr>
    </w:p>
    <w:p w14:paraId="0D3FC9F9" w14:textId="3F24C435" w:rsidR="00D065A6" w:rsidRDefault="00D065A6" w:rsidP="00D07500">
      <w:pPr>
        <w:jc w:val="both"/>
      </w:pPr>
    </w:p>
    <w:p w14:paraId="3B1D489F" w14:textId="6D91680B" w:rsidR="00EE461F" w:rsidRDefault="00EE461F" w:rsidP="00D07500">
      <w:pPr>
        <w:jc w:val="both"/>
      </w:pPr>
    </w:p>
    <w:p w14:paraId="7E51608F" w14:textId="12F243D1" w:rsidR="00060FCE" w:rsidRDefault="00060FCE" w:rsidP="00D07500">
      <w:pPr>
        <w:jc w:val="both"/>
      </w:pPr>
    </w:p>
    <w:p w14:paraId="732051C2" w14:textId="39ED7F74" w:rsidR="00060FCE" w:rsidRDefault="00060FCE" w:rsidP="00D07500">
      <w:pPr>
        <w:jc w:val="both"/>
      </w:pPr>
    </w:p>
    <w:p w14:paraId="673F6845" w14:textId="069004D3" w:rsidR="00060FCE" w:rsidRDefault="00060FCE" w:rsidP="00D07500">
      <w:pPr>
        <w:jc w:val="both"/>
      </w:pPr>
    </w:p>
    <w:p w14:paraId="5E15B964" w14:textId="77777777" w:rsidR="00060FCE" w:rsidRDefault="00060FCE" w:rsidP="00D07500">
      <w:pPr>
        <w:jc w:val="both"/>
      </w:pPr>
    </w:p>
    <w:p w14:paraId="7138B529" w14:textId="3A23AE47" w:rsidR="00522384" w:rsidRDefault="00522384" w:rsidP="00D07500">
      <w:pPr>
        <w:jc w:val="both"/>
      </w:pPr>
      <w:r>
        <w:lastRenderedPageBreak/>
        <w:t>Um MQTT auf dem PI zu verwenden ist es erforderlich einen MQTT Broker zu starten.</w:t>
      </w:r>
    </w:p>
    <w:p w14:paraId="278ACE1F" w14:textId="7AAB7CEC" w:rsidR="00522384" w:rsidRDefault="00EE461F" w:rsidP="00D07500">
      <w:pPr>
        <w:jc w:val="both"/>
      </w:pPr>
      <w:r>
        <w:t xml:space="preserve">Der </w:t>
      </w:r>
      <w:r w:rsidR="00522384">
        <w:t>MQTT Broker stell</w:t>
      </w:r>
      <w:r>
        <w:t xml:space="preserve">t </w:t>
      </w:r>
      <w:r w:rsidR="00522384">
        <w:t>die Kommunikation zwischen den Teilnehmern sicher.</w:t>
      </w:r>
    </w:p>
    <w:p w14:paraId="13124837" w14:textId="5AE4FAC0" w:rsidR="00522384" w:rsidRDefault="00522384" w:rsidP="00D07500">
      <w:pPr>
        <w:jc w:val="both"/>
      </w:pPr>
      <w:r>
        <w:t xml:space="preserve">Wir verwenden für die Implementierung des Node-RED </w:t>
      </w:r>
      <w:proofErr w:type="gramStart"/>
      <w:r>
        <w:t>Frameworke( Mosca</w:t>
      </w:r>
      <w:proofErr w:type="gramEnd"/>
      <w:r>
        <w:t xml:space="preserve">) , hier könnte man auch </w:t>
      </w:r>
    </w:p>
    <w:p w14:paraId="775AA8FA" w14:textId="7A41BE2F" w:rsidR="00EE461F" w:rsidRDefault="00060FCE" w:rsidP="00D07500">
      <w:pPr>
        <w:jc w:val="both"/>
        <w:rPr>
          <w:color w:val="FF0000"/>
        </w:rPr>
      </w:pPr>
      <w:r w:rsidRPr="00EE461F">
        <w:rPr>
          <w:noProof/>
        </w:rPr>
        <w:drawing>
          <wp:inline distT="0" distB="0" distL="0" distR="0" wp14:anchorId="75CF3EDD" wp14:editId="2AABAC6E">
            <wp:extent cx="3107055" cy="666115"/>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7055" cy="666115"/>
                    </a:xfrm>
                    <a:prstGeom prst="rect">
                      <a:avLst/>
                    </a:prstGeom>
                  </pic:spPr>
                </pic:pic>
              </a:graphicData>
            </a:graphic>
          </wp:inline>
        </w:drawing>
      </w:r>
      <w:r w:rsidRPr="00EE461F">
        <w:rPr>
          <w:noProof/>
        </w:rPr>
        <w:drawing>
          <wp:inline distT="0" distB="0" distL="0" distR="0" wp14:anchorId="472A104D" wp14:editId="33C0444C">
            <wp:extent cx="2807970" cy="1273810"/>
            <wp:effectExtent l="0" t="0" r="0"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7970" cy="1273810"/>
                    </a:xfrm>
                    <a:prstGeom prst="rect">
                      <a:avLst/>
                    </a:prstGeom>
                  </pic:spPr>
                </pic:pic>
              </a:graphicData>
            </a:graphic>
          </wp:inline>
        </w:drawing>
      </w:r>
    </w:p>
    <w:p w14:paraId="1C51C61F" w14:textId="77777777" w:rsidR="00D065A6" w:rsidRDefault="00D065A6" w:rsidP="00D07500">
      <w:pPr>
        <w:jc w:val="both"/>
      </w:pPr>
    </w:p>
    <w:p w14:paraId="082A4C70" w14:textId="42CE90A5" w:rsidR="00D065A6" w:rsidRDefault="00D065A6" w:rsidP="00D07500">
      <w:pPr>
        <w:jc w:val="both"/>
      </w:pPr>
    </w:p>
    <w:p w14:paraId="2A2A0FF6" w14:textId="77777777" w:rsidR="00D065A6" w:rsidRDefault="00D065A6" w:rsidP="00D07500">
      <w:pPr>
        <w:tabs>
          <w:tab w:val="left" w:pos="830"/>
        </w:tabs>
        <w:jc w:val="both"/>
      </w:pPr>
      <w:r>
        <w:rPr>
          <w:noProof/>
        </w:rPr>
        <w:drawing>
          <wp:anchor distT="0" distB="0" distL="114300" distR="114300" simplePos="0" relativeHeight="251671552" behindDoc="0" locked="0" layoutInCell="1" allowOverlap="1" wp14:anchorId="16E2CB2C" wp14:editId="159901C5">
            <wp:simplePos x="900803" y="900803"/>
            <wp:positionH relativeFrom="margin">
              <wp:align>left</wp:align>
            </wp:positionH>
            <wp:positionV relativeFrom="paragraph">
              <wp:align>top</wp:align>
            </wp:positionV>
            <wp:extent cx="2185670" cy="1827530"/>
            <wp:effectExtent l="0" t="0" r="5080" b="127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85670" cy="1827530"/>
                    </a:xfrm>
                    <a:prstGeom prst="rect">
                      <a:avLst/>
                    </a:prstGeom>
                  </pic:spPr>
                </pic:pic>
              </a:graphicData>
            </a:graphic>
            <wp14:sizeRelH relativeFrom="margin">
              <wp14:pctWidth>0</wp14:pctWidth>
            </wp14:sizeRelH>
            <wp14:sizeRelV relativeFrom="margin">
              <wp14:pctHeight>0</wp14:pctHeight>
            </wp14:sizeRelV>
          </wp:anchor>
        </w:drawing>
      </w:r>
      <w:r>
        <w:rPr>
          <w:noProof/>
        </w:rPr>
        <w:tab/>
        <w:t xml:space="preserve">Dem </w:t>
      </w:r>
      <w:r>
        <w:t>Mosca Framework übergibt man:</w:t>
      </w:r>
    </w:p>
    <w:p w14:paraId="2AB314B4" w14:textId="77777777" w:rsidR="00D065A6" w:rsidRDefault="00D065A6" w:rsidP="00D07500">
      <w:pPr>
        <w:tabs>
          <w:tab w:val="left" w:pos="830"/>
        </w:tabs>
        <w:ind w:left="708"/>
        <w:jc w:val="both"/>
      </w:pPr>
      <w:r>
        <w:tab/>
        <w:t>Einen Zugriffsport sowie, einen Usernamen und ein</w:t>
      </w:r>
    </w:p>
    <w:p w14:paraId="332E0A0B" w14:textId="77777777" w:rsidR="00D065A6" w:rsidRDefault="00D065A6" w:rsidP="00D07500">
      <w:pPr>
        <w:tabs>
          <w:tab w:val="left" w:pos="830"/>
        </w:tabs>
        <w:ind w:left="708"/>
        <w:jc w:val="both"/>
      </w:pPr>
      <w:r>
        <w:tab/>
        <w:t>Password. Über den MQTT Port 1883 findet</w:t>
      </w:r>
    </w:p>
    <w:p w14:paraId="08441ADF" w14:textId="77777777" w:rsidR="00D065A6" w:rsidRDefault="00D065A6" w:rsidP="00D07500">
      <w:pPr>
        <w:tabs>
          <w:tab w:val="left" w:pos="830"/>
        </w:tabs>
        <w:ind w:left="708"/>
        <w:jc w:val="both"/>
      </w:pPr>
      <w:r>
        <w:tab/>
        <w:t xml:space="preserve">die Kommunikation mit dem MCU Statt. </w:t>
      </w:r>
    </w:p>
    <w:p w14:paraId="37C78C71" w14:textId="77777777" w:rsidR="00D065A6" w:rsidRDefault="00D065A6" w:rsidP="00D07500">
      <w:pPr>
        <w:tabs>
          <w:tab w:val="left" w:pos="830"/>
        </w:tabs>
        <w:ind w:left="708"/>
        <w:jc w:val="both"/>
        <w:rPr>
          <w:noProof/>
        </w:rPr>
      </w:pPr>
      <w:r>
        <w:tab/>
      </w:r>
    </w:p>
    <w:p w14:paraId="7D63A410" w14:textId="77777777" w:rsidR="00D065A6" w:rsidRDefault="00D065A6" w:rsidP="00D07500">
      <w:pPr>
        <w:jc w:val="both"/>
        <w:rPr>
          <w:noProof/>
        </w:rPr>
      </w:pPr>
      <w:r>
        <w:rPr>
          <w:noProof/>
        </w:rPr>
        <w:br w:type="textWrapping" w:clear="all"/>
      </w:r>
    </w:p>
    <w:p w14:paraId="7299F1EB" w14:textId="77777777" w:rsidR="00D065A6" w:rsidRDefault="00D065A6" w:rsidP="00D07500">
      <w:pPr>
        <w:jc w:val="both"/>
        <w:rPr>
          <w:noProof/>
        </w:rPr>
      </w:pPr>
      <w:r>
        <w:rPr>
          <w:noProof/>
        </w:rPr>
        <w:drawing>
          <wp:anchor distT="0" distB="0" distL="114300" distR="114300" simplePos="0" relativeHeight="251672576" behindDoc="0" locked="0" layoutInCell="1" allowOverlap="1" wp14:anchorId="29E5B18B" wp14:editId="6BD8E634">
            <wp:simplePos x="900803" y="3586216"/>
            <wp:positionH relativeFrom="column">
              <wp:align>left</wp:align>
            </wp:positionH>
            <wp:positionV relativeFrom="paragraph">
              <wp:align>top</wp:align>
            </wp:positionV>
            <wp:extent cx="2345055" cy="1228725"/>
            <wp:effectExtent l="0" t="0" r="0" b="9525"/>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45055" cy="1228725"/>
                    </a:xfrm>
                    <a:prstGeom prst="rect">
                      <a:avLst/>
                    </a:prstGeom>
                  </pic:spPr>
                </pic:pic>
              </a:graphicData>
            </a:graphic>
          </wp:anchor>
        </w:drawing>
      </w:r>
      <w:r>
        <w:rPr>
          <w:noProof/>
        </w:rPr>
        <w:t>Sehr hielfreich ist es die Ausgabe in das Debugfenster um mögliche fehler zufinden.</w:t>
      </w:r>
      <w:r w:rsidRPr="0045346B">
        <w:rPr>
          <w:noProof/>
        </w:rPr>
        <w:t xml:space="preserve"> </w:t>
      </w:r>
      <w:r>
        <w:rPr>
          <w:noProof/>
        </w:rPr>
        <w:t>Nach erfolgreicher erst Impelmentierung kann diese Funktion deaktivert werden.</w:t>
      </w:r>
    </w:p>
    <w:p w14:paraId="41246B18" w14:textId="1E57AF11" w:rsidR="00522384" w:rsidRDefault="00522384" w:rsidP="00D07500">
      <w:pPr>
        <w:jc w:val="both"/>
      </w:pPr>
    </w:p>
    <w:p w14:paraId="24E3DF8B" w14:textId="55038C18" w:rsidR="00762F06" w:rsidRDefault="00762F06" w:rsidP="00D07500">
      <w:pPr>
        <w:jc w:val="both"/>
      </w:pPr>
    </w:p>
    <w:p w14:paraId="04226231" w14:textId="361DB3BD" w:rsidR="00762F06" w:rsidRDefault="00762F06" w:rsidP="00D07500">
      <w:pPr>
        <w:jc w:val="both"/>
      </w:pPr>
    </w:p>
    <w:p w14:paraId="2C852D82" w14:textId="77777777" w:rsidR="00762F06" w:rsidRDefault="00762F06" w:rsidP="00D07500">
      <w:pPr>
        <w:jc w:val="both"/>
      </w:pPr>
    </w:p>
    <w:p w14:paraId="0EF2B5EB" w14:textId="6799F9A5" w:rsidR="008300BB" w:rsidRPr="00D07500" w:rsidRDefault="00D065A6" w:rsidP="00D07500">
      <w:pPr>
        <w:pStyle w:val="berschrift2"/>
        <w:jc w:val="both"/>
      </w:pPr>
      <w:bookmarkStart w:id="24" w:name="_Toc24623954"/>
      <w:r w:rsidRPr="00D07500">
        <w:t>NodeRED Flow</w:t>
      </w:r>
      <w:bookmarkEnd w:id="24"/>
    </w:p>
    <w:p w14:paraId="190B1B97" w14:textId="78F72920" w:rsidR="00762F06" w:rsidRPr="00762F06" w:rsidRDefault="008874D4" w:rsidP="00D07500">
      <w:pPr>
        <w:jc w:val="both"/>
      </w:pPr>
      <w:r>
        <w:rPr>
          <w:highlight w:val="yellow"/>
        </w:rPr>
        <w:t xml:space="preserve">Erläuterungen zu den </w:t>
      </w:r>
      <w:proofErr w:type="gramStart"/>
      <w:r>
        <w:rPr>
          <w:highlight w:val="yellow"/>
        </w:rPr>
        <w:t xml:space="preserve">Grafiken </w:t>
      </w:r>
      <w:r w:rsidRPr="008874D4">
        <w:rPr>
          <w:highlight w:val="yellow"/>
        </w:rPr>
        <w:t>!Folgt</w:t>
      </w:r>
      <w:proofErr w:type="gramEnd"/>
      <w:r w:rsidRPr="008874D4">
        <w:rPr>
          <w:highlight w:val="yellow"/>
        </w:rPr>
        <w:t>!</w:t>
      </w:r>
    </w:p>
    <w:p w14:paraId="3A3CB776" w14:textId="5062B80C" w:rsidR="008300BB" w:rsidRDefault="008300BB" w:rsidP="00D07500">
      <w:pPr>
        <w:jc w:val="both"/>
        <w:rPr>
          <w:lang w:val="en-US"/>
        </w:rPr>
      </w:pPr>
      <w:r>
        <w:rPr>
          <w:noProof/>
        </w:rPr>
        <w:drawing>
          <wp:inline distT="0" distB="0" distL="0" distR="0" wp14:anchorId="2CA7AD19" wp14:editId="50A0463E">
            <wp:extent cx="2785110" cy="12858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1496"/>
                    <a:stretch/>
                  </pic:blipFill>
                  <pic:spPr bwMode="auto">
                    <a:xfrm>
                      <a:off x="0" y="0"/>
                      <a:ext cx="2801864" cy="1293610"/>
                    </a:xfrm>
                    <a:prstGeom prst="rect">
                      <a:avLst/>
                    </a:prstGeom>
                    <a:ln>
                      <a:noFill/>
                    </a:ln>
                    <a:extLst>
                      <a:ext uri="{53640926-AAD7-44D8-BBD7-CCE9431645EC}">
                        <a14:shadowObscured xmlns:a14="http://schemas.microsoft.com/office/drawing/2010/main"/>
                      </a:ext>
                    </a:extLst>
                  </pic:spPr>
                </pic:pic>
              </a:graphicData>
            </a:graphic>
          </wp:inline>
        </w:drawing>
      </w:r>
      <w:r w:rsidR="00762F06">
        <w:rPr>
          <w:noProof/>
        </w:rPr>
        <w:drawing>
          <wp:inline distT="0" distB="0" distL="0" distR="0" wp14:anchorId="763B72F5" wp14:editId="73AAC8BB">
            <wp:extent cx="3124200" cy="1250964"/>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2614" cy="1262341"/>
                    </a:xfrm>
                    <a:prstGeom prst="rect">
                      <a:avLst/>
                    </a:prstGeom>
                  </pic:spPr>
                </pic:pic>
              </a:graphicData>
            </a:graphic>
          </wp:inline>
        </w:drawing>
      </w:r>
      <w:r>
        <w:rPr>
          <w:noProof/>
        </w:rPr>
        <w:br w:type="textWrapping" w:clear="all"/>
      </w:r>
    </w:p>
    <w:p w14:paraId="465703A2" w14:textId="2CB40D16" w:rsidR="008300BB" w:rsidRDefault="008300BB" w:rsidP="00D07500">
      <w:pPr>
        <w:keepNext/>
        <w:jc w:val="both"/>
      </w:pPr>
    </w:p>
    <w:p w14:paraId="1333288F" w14:textId="77777777" w:rsidR="008300BB" w:rsidRDefault="008300BB" w:rsidP="00D07500">
      <w:pPr>
        <w:pStyle w:val="Beschriftung"/>
        <w:jc w:val="both"/>
        <w:rPr>
          <w:lang w:val="en-US"/>
        </w:rPr>
      </w:pPr>
      <w:r>
        <w:t xml:space="preserve">Figure </w:t>
      </w:r>
      <w:r w:rsidR="00A61FE3">
        <w:fldChar w:fldCharType="begin"/>
      </w:r>
      <w:r w:rsidR="00A61FE3">
        <w:instrText xml:space="preserve"> SEQ Figure \* ARABIC </w:instrText>
      </w:r>
      <w:r w:rsidR="00A61FE3">
        <w:fldChar w:fldCharType="separate"/>
      </w:r>
      <w:r>
        <w:rPr>
          <w:noProof/>
        </w:rPr>
        <w:t>1</w:t>
      </w:r>
      <w:r w:rsidR="00A61FE3">
        <w:rPr>
          <w:noProof/>
        </w:rPr>
        <w:fldChar w:fldCharType="end"/>
      </w:r>
      <w:r w:rsidRPr="008C3A34">
        <w:t>wled/led</w:t>
      </w:r>
    </w:p>
    <w:p w14:paraId="0FEFB098" w14:textId="79566718" w:rsidR="008300BB" w:rsidRDefault="008300BB" w:rsidP="00D07500">
      <w:pPr>
        <w:jc w:val="both"/>
      </w:pPr>
    </w:p>
    <w:p w14:paraId="02BE068C" w14:textId="4F0DE207" w:rsidR="008300BB" w:rsidRDefault="008300BB" w:rsidP="00D07500">
      <w:pPr>
        <w:jc w:val="both"/>
      </w:pPr>
    </w:p>
    <w:p w14:paraId="62A51716" w14:textId="72739117" w:rsidR="008300BB" w:rsidRDefault="008300BB" w:rsidP="00D07500">
      <w:pPr>
        <w:jc w:val="both"/>
      </w:pPr>
    </w:p>
    <w:p w14:paraId="569200FC" w14:textId="77777777" w:rsidR="008300BB" w:rsidRPr="008300BB" w:rsidRDefault="008300BB" w:rsidP="00D07500">
      <w:pPr>
        <w:jc w:val="both"/>
      </w:pPr>
    </w:p>
    <w:p w14:paraId="5BDC4453" w14:textId="7938AC9D" w:rsidR="00D065A6" w:rsidRPr="00D065A6" w:rsidRDefault="00762F06" w:rsidP="00D07500">
      <w:pPr>
        <w:jc w:val="both"/>
      </w:pPr>
      <w:r>
        <w:rPr>
          <w:noProof/>
        </w:rPr>
        <w:drawing>
          <wp:inline distT="0" distB="0" distL="0" distR="0" wp14:anchorId="6F5BEA40" wp14:editId="45AF824A">
            <wp:extent cx="3705225" cy="406327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5261" cy="4074276"/>
                    </a:xfrm>
                    <a:prstGeom prst="rect">
                      <a:avLst/>
                    </a:prstGeom>
                  </pic:spPr>
                </pic:pic>
              </a:graphicData>
            </a:graphic>
          </wp:inline>
        </w:drawing>
      </w:r>
    </w:p>
    <w:p w14:paraId="2D2D523C" w14:textId="77777777" w:rsidR="00522384" w:rsidRDefault="00522384" w:rsidP="00D07500">
      <w:pPr>
        <w:jc w:val="both"/>
        <w:rPr>
          <w:noProof/>
        </w:rPr>
      </w:pPr>
    </w:p>
    <w:p w14:paraId="4594DA33" w14:textId="77777777" w:rsidR="00762F06" w:rsidRPr="00762F06" w:rsidRDefault="00762F06" w:rsidP="00D07500">
      <w:pPr>
        <w:jc w:val="both"/>
      </w:pPr>
      <w:r>
        <w:t>TEXTTEXTTEXTTEXTTEX</w:t>
      </w:r>
    </w:p>
    <w:p w14:paraId="7A83BA7A" w14:textId="77777777" w:rsidR="00762F06" w:rsidRPr="00762F06" w:rsidRDefault="00762F06" w:rsidP="00D07500">
      <w:pPr>
        <w:jc w:val="both"/>
      </w:pPr>
      <w:r>
        <w:t>TEXTTEXTTEXTTEXTTEX</w:t>
      </w:r>
    </w:p>
    <w:p w14:paraId="2A95E65D" w14:textId="77777777" w:rsidR="00762F06" w:rsidRPr="00762F06" w:rsidRDefault="00762F06" w:rsidP="00D07500">
      <w:pPr>
        <w:jc w:val="both"/>
      </w:pPr>
      <w:r>
        <w:t>TEXTTEXTTEXTTEXTTEX</w:t>
      </w:r>
    </w:p>
    <w:p w14:paraId="2F3AD2D1" w14:textId="454D67D3" w:rsidR="00522384" w:rsidRDefault="00522384" w:rsidP="00D07500">
      <w:pPr>
        <w:jc w:val="both"/>
        <w:rPr>
          <w:noProof/>
        </w:rPr>
      </w:pPr>
    </w:p>
    <w:p w14:paraId="46832052" w14:textId="4F08ADC8" w:rsidR="00962B6B" w:rsidRDefault="00962B6B" w:rsidP="00D07500">
      <w:pPr>
        <w:jc w:val="both"/>
        <w:rPr>
          <w:lang w:val="en-US"/>
        </w:rPr>
      </w:pPr>
    </w:p>
    <w:p w14:paraId="1AFFBA42" w14:textId="7E3846C1" w:rsidR="00D065A6" w:rsidRDefault="00762F06" w:rsidP="00D07500">
      <w:pPr>
        <w:jc w:val="both"/>
        <w:rPr>
          <w:lang w:val="en-US"/>
        </w:rPr>
      </w:pPr>
      <w:r>
        <w:rPr>
          <w:noProof/>
        </w:rPr>
        <w:drawing>
          <wp:inline distT="0" distB="0" distL="0" distR="0" wp14:anchorId="1E6ECE47" wp14:editId="1BEC2D92">
            <wp:extent cx="4019550" cy="14287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9550" cy="1428750"/>
                    </a:xfrm>
                    <a:prstGeom prst="rect">
                      <a:avLst/>
                    </a:prstGeom>
                  </pic:spPr>
                </pic:pic>
              </a:graphicData>
            </a:graphic>
          </wp:inline>
        </w:drawing>
      </w:r>
    </w:p>
    <w:p w14:paraId="40825C37" w14:textId="77777777" w:rsidR="00762F06" w:rsidRPr="005154D4" w:rsidRDefault="00762F06" w:rsidP="00D07500">
      <w:pPr>
        <w:jc w:val="both"/>
        <w:rPr>
          <w:lang w:val="en-US"/>
        </w:rPr>
      </w:pPr>
      <w:r w:rsidRPr="005154D4">
        <w:rPr>
          <w:lang w:val="en-US"/>
        </w:rPr>
        <w:t>TEXTTEXTTEXTTEXTTEX</w:t>
      </w:r>
    </w:p>
    <w:p w14:paraId="641870A3" w14:textId="77777777" w:rsidR="00762F06" w:rsidRPr="005154D4" w:rsidRDefault="00762F06" w:rsidP="00D07500">
      <w:pPr>
        <w:jc w:val="both"/>
        <w:rPr>
          <w:lang w:val="en-US"/>
        </w:rPr>
      </w:pPr>
      <w:r w:rsidRPr="005154D4">
        <w:rPr>
          <w:lang w:val="en-US"/>
        </w:rPr>
        <w:t>TEXTTEXTTEXTTEXTTEX</w:t>
      </w:r>
    </w:p>
    <w:p w14:paraId="18A60212" w14:textId="77777777" w:rsidR="00762F06" w:rsidRPr="005154D4" w:rsidRDefault="00762F06" w:rsidP="00D07500">
      <w:pPr>
        <w:jc w:val="both"/>
        <w:rPr>
          <w:lang w:val="en-US"/>
        </w:rPr>
      </w:pPr>
      <w:r w:rsidRPr="005154D4">
        <w:rPr>
          <w:lang w:val="en-US"/>
        </w:rPr>
        <w:t>TEXTTEXTTEXTTEXTTEX</w:t>
      </w:r>
    </w:p>
    <w:p w14:paraId="33AA32BF" w14:textId="77777777" w:rsidR="00762F06" w:rsidRPr="005154D4" w:rsidRDefault="00762F06" w:rsidP="00D07500">
      <w:pPr>
        <w:jc w:val="both"/>
        <w:rPr>
          <w:lang w:val="en-US"/>
        </w:rPr>
      </w:pPr>
      <w:r w:rsidRPr="005154D4">
        <w:rPr>
          <w:lang w:val="en-US"/>
        </w:rPr>
        <w:t>TEXTTEXTTEXTTEXTTEX</w:t>
      </w:r>
    </w:p>
    <w:p w14:paraId="2369AACC" w14:textId="77777777" w:rsidR="00762F06" w:rsidRPr="005154D4" w:rsidRDefault="00762F06" w:rsidP="00D07500">
      <w:pPr>
        <w:jc w:val="both"/>
        <w:rPr>
          <w:lang w:val="en-US"/>
        </w:rPr>
      </w:pPr>
      <w:r w:rsidRPr="005154D4">
        <w:rPr>
          <w:lang w:val="en-US"/>
        </w:rPr>
        <w:lastRenderedPageBreak/>
        <w:t>TEXTTEXTTEXTTEXTTEX</w:t>
      </w:r>
    </w:p>
    <w:p w14:paraId="27CA0CAF" w14:textId="77777777" w:rsidR="00762F06" w:rsidRPr="005154D4" w:rsidRDefault="00762F06" w:rsidP="00D07500">
      <w:pPr>
        <w:jc w:val="both"/>
        <w:rPr>
          <w:lang w:val="en-US"/>
        </w:rPr>
      </w:pPr>
      <w:r w:rsidRPr="005154D4">
        <w:rPr>
          <w:lang w:val="en-US"/>
        </w:rPr>
        <w:t>TEXTTEXTTEXTTEXTTEX</w:t>
      </w:r>
    </w:p>
    <w:p w14:paraId="06D215FF" w14:textId="1DB0D285" w:rsidR="00962B6B" w:rsidRDefault="00962B6B" w:rsidP="00D07500">
      <w:pPr>
        <w:jc w:val="both"/>
        <w:rPr>
          <w:lang w:val="en-US"/>
        </w:rPr>
      </w:pPr>
    </w:p>
    <w:p w14:paraId="2388FBE7" w14:textId="624F3510" w:rsidR="005D02EB" w:rsidRDefault="008874D4" w:rsidP="008874D4">
      <w:pPr>
        <w:pStyle w:val="berschrift1"/>
        <w:rPr>
          <w:lang w:val="en-US"/>
        </w:rPr>
      </w:pPr>
      <w:r>
        <w:rPr>
          <w:lang w:val="en-US"/>
        </w:rPr>
        <w:t xml:space="preserve">Aufbau Flutter </w:t>
      </w:r>
      <w:proofErr w:type="spellStart"/>
      <w:r>
        <w:rPr>
          <w:lang w:val="en-US"/>
        </w:rPr>
        <w:t>Applikation</w:t>
      </w:r>
      <w:proofErr w:type="spellEnd"/>
    </w:p>
    <w:p w14:paraId="13B3884C" w14:textId="715446D9" w:rsidR="008874D4" w:rsidRPr="008874D4" w:rsidRDefault="008874D4" w:rsidP="008874D4">
      <w:pPr>
        <w:rPr>
          <w:lang w:val="en-US"/>
        </w:rPr>
      </w:pPr>
      <w:proofErr w:type="gramStart"/>
      <w:r w:rsidRPr="008874D4">
        <w:rPr>
          <w:highlight w:val="yellow"/>
          <w:lang w:val="en-US"/>
        </w:rPr>
        <w:t>!FOLGT</w:t>
      </w:r>
      <w:proofErr w:type="gramEnd"/>
      <w:r w:rsidRPr="008874D4">
        <w:rPr>
          <w:highlight w:val="yellow"/>
          <w:lang w:val="en-US"/>
        </w:rPr>
        <w:t>!</w:t>
      </w:r>
    </w:p>
    <w:p w14:paraId="1BAD0721" w14:textId="77777777" w:rsidR="00962B6B" w:rsidRDefault="00962B6B" w:rsidP="00D07500">
      <w:pPr>
        <w:jc w:val="both"/>
        <w:rPr>
          <w:lang w:val="en-US"/>
        </w:rPr>
      </w:pPr>
    </w:p>
    <w:p w14:paraId="2A073543" w14:textId="49A1EFFD" w:rsidR="00962B6B" w:rsidRPr="00D07500" w:rsidRDefault="00962B6B" w:rsidP="00D07500">
      <w:pPr>
        <w:pStyle w:val="berschrift1"/>
        <w:jc w:val="both"/>
      </w:pPr>
      <w:bookmarkStart w:id="25" w:name="_Toc24623955"/>
      <w:r w:rsidRPr="00D07500">
        <w:t>Quellen</w:t>
      </w:r>
      <w:bookmarkEnd w:id="25"/>
    </w:p>
    <w:p w14:paraId="7179428A" w14:textId="27DB792B" w:rsidR="00962B6B" w:rsidRPr="000E6F58" w:rsidRDefault="00C67F01" w:rsidP="00D07500">
      <w:pPr>
        <w:jc w:val="both"/>
      </w:pPr>
      <w:r w:rsidRPr="000E6F58">
        <w:t>[1] Android Studio</w:t>
      </w:r>
      <w:r w:rsidR="000E6F58" w:rsidRPr="000E6F58">
        <w:t xml:space="preserve"> </w:t>
      </w:r>
      <w:r w:rsidR="000E6F58">
        <w:t xml:space="preserve">- </w:t>
      </w:r>
      <w:r w:rsidR="00B95EE7">
        <w:t>letzter</w:t>
      </w:r>
      <w:r w:rsidR="000E6F58">
        <w:t xml:space="preserve"> </w:t>
      </w:r>
      <w:r w:rsidR="00B95EE7">
        <w:t>Aufruf</w:t>
      </w:r>
      <w:r w:rsidR="000E6F58">
        <w:t xml:space="preserve"> am </w:t>
      </w:r>
      <w:proofErr w:type="gramStart"/>
      <w:r w:rsidR="000E6F58">
        <w:t xml:space="preserve">10.05.2019 </w:t>
      </w:r>
      <w:r w:rsidRPr="000E6F58">
        <w:t xml:space="preserve"> -</w:t>
      </w:r>
      <w:proofErr w:type="gramEnd"/>
      <w:r w:rsidRPr="000E6F58">
        <w:t xml:space="preserve"> </w:t>
      </w:r>
      <w:hyperlink r:id="rId29" w:history="1">
        <w:r w:rsidRPr="000E6F58">
          <w:rPr>
            <w:rStyle w:val="Hyperlink"/>
          </w:rPr>
          <w:t>https://www.dev-insider.de/was-ist-android-studio-a-605428/</w:t>
        </w:r>
      </w:hyperlink>
    </w:p>
    <w:p w14:paraId="456668E9" w14:textId="0967BD32" w:rsidR="00C67F01" w:rsidRPr="000E6F58" w:rsidRDefault="00C67F01" w:rsidP="00D07500">
      <w:pPr>
        <w:jc w:val="both"/>
      </w:pPr>
      <w:r w:rsidRPr="000E6F58">
        <w:t>[2] Raspberry Pi 3B+</w:t>
      </w:r>
      <w:r w:rsidR="000E6F58" w:rsidRPr="000E6F58">
        <w:t xml:space="preserve"> </w:t>
      </w:r>
      <w:r w:rsidR="000E6F58">
        <w:t xml:space="preserve">- </w:t>
      </w:r>
      <w:r w:rsidR="00B95EE7">
        <w:t>letzter</w:t>
      </w:r>
      <w:r w:rsidR="000E6F58">
        <w:t xml:space="preserve"> </w:t>
      </w:r>
      <w:r w:rsidR="00B95EE7">
        <w:t>Aufruf</w:t>
      </w:r>
      <w:r w:rsidR="000E6F58">
        <w:t xml:space="preserve"> am </w:t>
      </w:r>
      <w:proofErr w:type="gramStart"/>
      <w:r w:rsidR="000E6F58">
        <w:t xml:space="preserve">04.05.2019 </w:t>
      </w:r>
      <w:r w:rsidRPr="000E6F58">
        <w:t xml:space="preserve"> -</w:t>
      </w:r>
      <w:proofErr w:type="gramEnd"/>
      <w:r w:rsidRPr="000E6F58">
        <w:t xml:space="preserve"> </w:t>
      </w:r>
      <w:hyperlink r:id="rId30" w:history="1">
        <w:r w:rsidRPr="000E6F58">
          <w:rPr>
            <w:rStyle w:val="Hyperlink"/>
          </w:rPr>
          <w:t>https://www.elektronik-kompendium.de/sites/raspberry-pi/2102291.htm</w:t>
        </w:r>
      </w:hyperlink>
    </w:p>
    <w:p w14:paraId="6FCB035B" w14:textId="291A2F00" w:rsidR="00C67F01" w:rsidRPr="000E6F58" w:rsidRDefault="00C67F01" w:rsidP="00D07500">
      <w:pPr>
        <w:jc w:val="both"/>
      </w:pPr>
      <w:r w:rsidRPr="000E6F58">
        <w:t xml:space="preserve">[3] Flutter </w:t>
      </w:r>
      <w:r w:rsidR="00B95EE7">
        <w:t>Dev</w:t>
      </w:r>
      <w:r w:rsidR="000E6F58" w:rsidRPr="000E6F58">
        <w:t xml:space="preserve"> </w:t>
      </w:r>
      <w:r w:rsidR="000E6F58">
        <w:t xml:space="preserve">- </w:t>
      </w:r>
      <w:r w:rsidR="00B95EE7">
        <w:t>letzter</w:t>
      </w:r>
      <w:r w:rsidR="000E6F58">
        <w:t xml:space="preserve"> </w:t>
      </w:r>
      <w:r w:rsidR="00B95EE7">
        <w:t>Aufruf</w:t>
      </w:r>
      <w:r w:rsidR="000E6F58">
        <w:t xml:space="preserve"> am </w:t>
      </w:r>
      <w:proofErr w:type="gramStart"/>
      <w:r w:rsidR="000E6F58">
        <w:t xml:space="preserve">13.05.2019 </w:t>
      </w:r>
      <w:r w:rsidRPr="000E6F58">
        <w:t xml:space="preserve"> -</w:t>
      </w:r>
      <w:proofErr w:type="gramEnd"/>
      <w:r w:rsidRPr="000E6F58">
        <w:t xml:space="preserve"> </w:t>
      </w:r>
      <w:hyperlink r:id="rId31" w:history="1">
        <w:r w:rsidRPr="000E6F58">
          <w:rPr>
            <w:rStyle w:val="Hyperlink"/>
          </w:rPr>
          <w:t>https://flutter.dev/</w:t>
        </w:r>
      </w:hyperlink>
    </w:p>
    <w:p w14:paraId="5282AC62" w14:textId="61673FD1" w:rsidR="00C67F01" w:rsidRPr="000E6F58" w:rsidRDefault="00C67F01" w:rsidP="00D07500">
      <w:pPr>
        <w:jc w:val="both"/>
      </w:pPr>
      <w:r w:rsidRPr="000E6F58">
        <w:t>[4] Node – RED</w:t>
      </w:r>
      <w:r w:rsidR="000E6F58" w:rsidRPr="000E6F58">
        <w:t xml:space="preserve"> </w:t>
      </w:r>
      <w:r w:rsidR="000E6F58">
        <w:t xml:space="preserve">- </w:t>
      </w:r>
      <w:r w:rsidR="00B95EE7">
        <w:t>letzter</w:t>
      </w:r>
      <w:r w:rsidR="000E6F58">
        <w:t xml:space="preserve"> </w:t>
      </w:r>
      <w:r w:rsidR="00B95EE7">
        <w:t>Aufruf</w:t>
      </w:r>
      <w:r w:rsidR="000E6F58">
        <w:t xml:space="preserve"> am </w:t>
      </w:r>
      <w:proofErr w:type="gramStart"/>
      <w:r w:rsidR="000E6F58">
        <w:t xml:space="preserve">13.05.2019 </w:t>
      </w:r>
      <w:r w:rsidRPr="000E6F58">
        <w:t xml:space="preserve"> -</w:t>
      </w:r>
      <w:proofErr w:type="gramEnd"/>
      <w:r w:rsidRPr="000E6F58">
        <w:t xml:space="preserve"> </w:t>
      </w:r>
      <w:hyperlink r:id="rId32" w:history="1">
        <w:r w:rsidRPr="000E6F58">
          <w:rPr>
            <w:rStyle w:val="Hyperlink"/>
          </w:rPr>
          <w:t>https://nodered.org/docs/</w:t>
        </w:r>
      </w:hyperlink>
    </w:p>
    <w:p w14:paraId="76ECFC30" w14:textId="65646952" w:rsidR="00C67F01" w:rsidRPr="00DB3FE4" w:rsidRDefault="006803ED" w:rsidP="00D07500">
      <w:pPr>
        <w:jc w:val="both"/>
      </w:pPr>
      <w:r w:rsidRPr="00DB3FE4">
        <w:t>[5] nodeMCU</w:t>
      </w:r>
      <w:r w:rsidR="000E6F58">
        <w:t xml:space="preserve"> - </w:t>
      </w:r>
      <w:r w:rsidR="00B95EE7">
        <w:t>letzter</w:t>
      </w:r>
      <w:r w:rsidR="000E6F58">
        <w:t xml:space="preserve"> </w:t>
      </w:r>
      <w:r w:rsidR="00B95EE7">
        <w:t>Aufruf</w:t>
      </w:r>
      <w:r w:rsidR="000E6F58">
        <w:t xml:space="preserve"> am 13.05.2019 </w:t>
      </w:r>
      <w:r w:rsidRPr="00DB3FE4">
        <w:t xml:space="preserve"> - </w:t>
      </w:r>
      <w:hyperlink r:id="rId33" w:history="1">
        <w:r w:rsidRPr="00DB3FE4">
          <w:rPr>
            <w:rStyle w:val="Hyperlink"/>
          </w:rPr>
          <w:t>https://www.mikrocontroller-elektronik.de/nodemcu-esp8266-tutorial-wlan-board-arduino-ide/</w:t>
        </w:r>
      </w:hyperlink>
    </w:p>
    <w:p w14:paraId="304FB27E" w14:textId="32569789" w:rsidR="006803ED" w:rsidRDefault="00DB3FE4" w:rsidP="00D07500">
      <w:pPr>
        <w:jc w:val="both"/>
      </w:pPr>
      <w:r w:rsidRPr="00DB3FE4">
        <w:t>[6] Flutter Geschichte</w:t>
      </w:r>
      <w:r w:rsidR="000E6F58">
        <w:t xml:space="preserve"> - </w:t>
      </w:r>
      <w:r w:rsidR="00B95EE7">
        <w:t>letzter</w:t>
      </w:r>
      <w:r w:rsidR="000E6F58">
        <w:t xml:space="preserve"> </w:t>
      </w:r>
      <w:r w:rsidR="00B95EE7">
        <w:t>Aufruf</w:t>
      </w:r>
      <w:r w:rsidR="000E6F58">
        <w:t xml:space="preserve"> am </w:t>
      </w:r>
      <w:proofErr w:type="gramStart"/>
      <w:r w:rsidR="000E6F58">
        <w:t xml:space="preserve">13.05.2019 </w:t>
      </w:r>
      <w:r w:rsidRPr="00DB3FE4">
        <w:t xml:space="preserve"> -</w:t>
      </w:r>
      <w:proofErr w:type="gramEnd"/>
      <w:r w:rsidRPr="00DB3FE4">
        <w:t xml:space="preserve"> </w:t>
      </w:r>
      <w:hyperlink r:id="rId34" w:history="1">
        <w:r w:rsidRPr="005D494D">
          <w:rPr>
            <w:rStyle w:val="Hyperlink"/>
          </w:rPr>
          <w:t>https://google.fandom.com/wiki/Flutter</w:t>
        </w:r>
      </w:hyperlink>
    </w:p>
    <w:p w14:paraId="3EB33707" w14:textId="119A1194" w:rsidR="00DB3FE4" w:rsidRDefault="000E6F58" w:rsidP="00D07500">
      <w:pPr>
        <w:jc w:val="both"/>
      </w:pPr>
      <w:r>
        <w:t xml:space="preserve">[7] Flutter-Widgets- </w:t>
      </w:r>
      <w:r w:rsidR="00B95EE7">
        <w:t>letzter</w:t>
      </w:r>
      <w:r>
        <w:t xml:space="preserve"> </w:t>
      </w:r>
      <w:r w:rsidR="00B95EE7">
        <w:t>Aufruf</w:t>
      </w:r>
      <w:r>
        <w:t xml:space="preserve"> am 14.05.2019 - </w:t>
      </w:r>
      <w:hyperlink r:id="rId35" w:history="1">
        <w:r w:rsidR="003510F5" w:rsidRPr="005D494D">
          <w:rPr>
            <w:rStyle w:val="Hyperlink"/>
          </w:rPr>
          <w:t>https://docs.flutter.io/flutter/widgets/Widget-class.html</w:t>
        </w:r>
      </w:hyperlink>
    </w:p>
    <w:p w14:paraId="5FFEAE9D" w14:textId="3EFF4F01" w:rsidR="003510F5" w:rsidRDefault="003510F5" w:rsidP="00D07500">
      <w:pPr>
        <w:jc w:val="both"/>
      </w:pPr>
      <w:r>
        <w:t xml:space="preserve">[8] Dart-Programmiersprache- letzter Aufruf am 14.05.2019- </w:t>
      </w:r>
      <w:hyperlink r:id="rId36" w:history="1">
        <w:r w:rsidRPr="005D494D">
          <w:rPr>
            <w:rStyle w:val="Hyperlink"/>
          </w:rPr>
          <w:t>https://de.wikipedia.org/wiki/Dart_(Programmiersprache)</w:t>
        </w:r>
      </w:hyperlink>
    </w:p>
    <w:p w14:paraId="2F375E07" w14:textId="77777777" w:rsidR="003510F5" w:rsidRPr="00DB3FE4" w:rsidRDefault="003510F5" w:rsidP="00D07500">
      <w:pPr>
        <w:jc w:val="both"/>
      </w:pPr>
    </w:p>
    <w:sectPr w:rsidR="003510F5" w:rsidRPr="00DB3FE4" w:rsidSect="00A53575">
      <w:headerReference w:type="default" r:id="rId37"/>
      <w:footerReference w:type="even" r:id="rId38"/>
      <w:footerReference w:type="default" r:id="rId39"/>
      <w:pgSz w:w="11906" w:h="16838"/>
      <w:pgMar w:top="1418" w:right="1133" w:bottom="1134"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7ADBF8" w14:textId="77777777" w:rsidR="00A61FE3" w:rsidRDefault="00A61FE3">
      <w:r>
        <w:separator/>
      </w:r>
    </w:p>
  </w:endnote>
  <w:endnote w:type="continuationSeparator" w:id="0">
    <w:p w14:paraId="37263EA9" w14:textId="77777777" w:rsidR="00A61FE3" w:rsidRDefault="00A61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0"/>
    <w:family w:val="modern"/>
    <w:pitch w:val="fixed"/>
    <w:sig w:usb0="E0000AFF" w:usb1="400078FF" w:usb2="00000001" w:usb3="00000000" w:csb0="000001BF" w:csb1="00000000"/>
  </w:font>
  <w:font w:name="Cambria">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68567F" w14:textId="77777777" w:rsidR="0022493C" w:rsidRDefault="0022493C" w:rsidP="00362B2A">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5CB266C" w14:textId="77777777" w:rsidR="0022493C" w:rsidRDefault="0022493C" w:rsidP="00165BCB">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9CCC3" w14:textId="6E3046DA" w:rsidR="0022493C" w:rsidRPr="005E329C" w:rsidRDefault="0022493C" w:rsidP="00165BCB">
    <w:pPr>
      <w:pStyle w:val="Fuzeile"/>
      <w:pBdr>
        <w:top w:val="single" w:sz="4" w:space="1" w:color="auto"/>
      </w:pBdr>
      <w:ind w:right="360"/>
      <w:rPr>
        <w:snapToGrid w:val="0"/>
      </w:rPr>
    </w:pPr>
    <w:r>
      <w:rPr>
        <w:snapToGrid w:val="0"/>
      </w:rPr>
      <w:tab/>
      <w:t xml:space="preserve">Seite </w:t>
    </w:r>
    <w:r w:rsidRPr="00E40576">
      <w:rPr>
        <w:snapToGrid w:val="0"/>
      </w:rPr>
      <w:fldChar w:fldCharType="begin"/>
    </w:r>
    <w:r w:rsidRPr="00E40576">
      <w:rPr>
        <w:snapToGrid w:val="0"/>
      </w:rPr>
      <w:instrText>PAGE   \* MERGEFORMAT</w:instrText>
    </w:r>
    <w:r w:rsidRPr="00E40576">
      <w:rPr>
        <w:snapToGrid w:val="0"/>
      </w:rPr>
      <w:fldChar w:fldCharType="separate"/>
    </w:r>
    <w:r>
      <w:rPr>
        <w:noProof/>
        <w:snapToGrid w:val="0"/>
      </w:rPr>
      <w:t>6</w:t>
    </w:r>
    <w:r w:rsidRPr="00E40576">
      <w:rPr>
        <w:snapToGrid w:val="0"/>
      </w:rPr>
      <w:fldChar w:fldCharType="end"/>
    </w:r>
    <w:r>
      <w:rPr>
        <w:snapToGrid w:val="0"/>
      </w:rPr>
      <w:t xml:space="preserve"> von </w:t>
    </w:r>
    <w:r>
      <w:rPr>
        <w:snapToGrid w:val="0"/>
      </w:rPr>
      <w:fldChar w:fldCharType="begin"/>
    </w:r>
    <w:r>
      <w:rPr>
        <w:snapToGrid w:val="0"/>
      </w:rPr>
      <w:instrText xml:space="preserve"> NUMPAGES </w:instrText>
    </w:r>
    <w:r>
      <w:rPr>
        <w:snapToGrid w:val="0"/>
      </w:rPr>
      <w:fldChar w:fldCharType="separate"/>
    </w:r>
    <w:r>
      <w:rPr>
        <w:noProof/>
        <w:snapToGrid w:val="0"/>
      </w:rPr>
      <w:t>15</w:t>
    </w:r>
    <w:r>
      <w:rPr>
        <w:snapToGrid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469FDF" w14:textId="77777777" w:rsidR="00A61FE3" w:rsidRDefault="00A61FE3">
      <w:r>
        <w:separator/>
      </w:r>
    </w:p>
  </w:footnote>
  <w:footnote w:type="continuationSeparator" w:id="0">
    <w:p w14:paraId="6D84677B" w14:textId="77777777" w:rsidR="00A61FE3" w:rsidRDefault="00A61F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C2DD4" w14:textId="2E87A70D" w:rsidR="0022493C" w:rsidRDefault="0022493C">
    <w:pPr>
      <w:pStyle w:val="Kopfzeile"/>
      <w:pBdr>
        <w:bottom w:val="single" w:sz="12" w:space="0" w:color="808080"/>
      </w:pBdr>
    </w:pPr>
    <w:r>
      <w:t>14.05.2019</w:t>
    </w:r>
    <w:r>
      <w:tab/>
      <w:t>ALED Controller</w:t>
    </w:r>
    <w:r>
      <w:tab/>
    </w:r>
    <w:r>
      <w:rPr>
        <w:noProof/>
      </w:rPr>
      <w:drawing>
        <wp:inline distT="0" distB="0" distL="0" distR="0" wp14:anchorId="4B8780D7" wp14:editId="5235F9E3">
          <wp:extent cx="937459" cy="413628"/>
          <wp:effectExtent l="0" t="0" r="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1006540" cy="444108"/>
                  </a:xfrm>
                  <a:prstGeom prst="rect">
                    <a:avLst/>
                  </a:prstGeom>
                  <a:noFill/>
                </pic:spPr>
              </pic:pic>
            </a:graphicData>
          </a:graphic>
        </wp:inline>
      </w:drawing>
    </w:r>
    <w:r>
      <w:rPr>
        <w:color w:val="000080"/>
        <w:bdr w:val="single" w:sz="8" w:space="0" w:color="808000"/>
      </w:rPr>
      <w:t xml:space="preserve"> </w:t>
    </w:r>
  </w:p>
  <w:p w14:paraId="0E970C77" w14:textId="3D7E3684" w:rsidR="0022493C" w:rsidRDefault="0022493C">
    <w:pPr>
      <w:pStyle w:val="Kopfzeile"/>
      <w:tabs>
        <w:tab w:val="left" w:pos="7371"/>
      </w:tabs>
    </w:pPr>
    <w:r>
      <w:t>Schiemann / Görzen</w:t>
    </w:r>
    <w:r>
      <w:tab/>
      <w:t>Android App zur Steuerung einer LED am RPI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2FE0"/>
    <w:multiLevelType w:val="hybridMultilevel"/>
    <w:tmpl w:val="C6E862D4"/>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76A1CBF"/>
    <w:multiLevelType w:val="multilevel"/>
    <w:tmpl w:val="01B03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0E7302"/>
    <w:multiLevelType w:val="multilevel"/>
    <w:tmpl w:val="E6CE1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CE0A1A"/>
    <w:multiLevelType w:val="hybridMultilevel"/>
    <w:tmpl w:val="70D03D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DC6E40"/>
    <w:multiLevelType w:val="hybridMultilevel"/>
    <w:tmpl w:val="AD6ED2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F2B408F"/>
    <w:multiLevelType w:val="hybridMultilevel"/>
    <w:tmpl w:val="E8F45BA0"/>
    <w:lvl w:ilvl="0" w:tplc="04070001">
      <w:start w:val="1"/>
      <w:numFmt w:val="bullet"/>
      <w:lvlText w:val=""/>
      <w:lvlJc w:val="left"/>
      <w:pPr>
        <w:ind w:left="945" w:hanging="360"/>
      </w:pPr>
      <w:rPr>
        <w:rFonts w:ascii="Symbol" w:hAnsi="Symbol" w:hint="default"/>
      </w:rPr>
    </w:lvl>
    <w:lvl w:ilvl="1" w:tplc="04070003" w:tentative="1">
      <w:start w:val="1"/>
      <w:numFmt w:val="bullet"/>
      <w:lvlText w:val="o"/>
      <w:lvlJc w:val="left"/>
      <w:pPr>
        <w:ind w:left="1665" w:hanging="360"/>
      </w:pPr>
      <w:rPr>
        <w:rFonts w:ascii="Courier New" w:hAnsi="Courier New" w:cs="Courier New" w:hint="default"/>
      </w:rPr>
    </w:lvl>
    <w:lvl w:ilvl="2" w:tplc="04070005" w:tentative="1">
      <w:start w:val="1"/>
      <w:numFmt w:val="bullet"/>
      <w:lvlText w:val=""/>
      <w:lvlJc w:val="left"/>
      <w:pPr>
        <w:ind w:left="2385" w:hanging="360"/>
      </w:pPr>
      <w:rPr>
        <w:rFonts w:ascii="Wingdings" w:hAnsi="Wingdings" w:hint="default"/>
      </w:rPr>
    </w:lvl>
    <w:lvl w:ilvl="3" w:tplc="04070001" w:tentative="1">
      <w:start w:val="1"/>
      <w:numFmt w:val="bullet"/>
      <w:lvlText w:val=""/>
      <w:lvlJc w:val="left"/>
      <w:pPr>
        <w:ind w:left="3105" w:hanging="360"/>
      </w:pPr>
      <w:rPr>
        <w:rFonts w:ascii="Symbol" w:hAnsi="Symbol" w:hint="default"/>
      </w:rPr>
    </w:lvl>
    <w:lvl w:ilvl="4" w:tplc="04070003" w:tentative="1">
      <w:start w:val="1"/>
      <w:numFmt w:val="bullet"/>
      <w:lvlText w:val="o"/>
      <w:lvlJc w:val="left"/>
      <w:pPr>
        <w:ind w:left="3825" w:hanging="360"/>
      </w:pPr>
      <w:rPr>
        <w:rFonts w:ascii="Courier New" w:hAnsi="Courier New" w:cs="Courier New" w:hint="default"/>
      </w:rPr>
    </w:lvl>
    <w:lvl w:ilvl="5" w:tplc="04070005" w:tentative="1">
      <w:start w:val="1"/>
      <w:numFmt w:val="bullet"/>
      <w:lvlText w:val=""/>
      <w:lvlJc w:val="left"/>
      <w:pPr>
        <w:ind w:left="4545" w:hanging="360"/>
      </w:pPr>
      <w:rPr>
        <w:rFonts w:ascii="Wingdings" w:hAnsi="Wingdings" w:hint="default"/>
      </w:rPr>
    </w:lvl>
    <w:lvl w:ilvl="6" w:tplc="04070001" w:tentative="1">
      <w:start w:val="1"/>
      <w:numFmt w:val="bullet"/>
      <w:lvlText w:val=""/>
      <w:lvlJc w:val="left"/>
      <w:pPr>
        <w:ind w:left="5265" w:hanging="360"/>
      </w:pPr>
      <w:rPr>
        <w:rFonts w:ascii="Symbol" w:hAnsi="Symbol" w:hint="default"/>
      </w:rPr>
    </w:lvl>
    <w:lvl w:ilvl="7" w:tplc="04070003" w:tentative="1">
      <w:start w:val="1"/>
      <w:numFmt w:val="bullet"/>
      <w:lvlText w:val="o"/>
      <w:lvlJc w:val="left"/>
      <w:pPr>
        <w:ind w:left="5985" w:hanging="360"/>
      </w:pPr>
      <w:rPr>
        <w:rFonts w:ascii="Courier New" w:hAnsi="Courier New" w:cs="Courier New" w:hint="default"/>
      </w:rPr>
    </w:lvl>
    <w:lvl w:ilvl="8" w:tplc="04070005" w:tentative="1">
      <w:start w:val="1"/>
      <w:numFmt w:val="bullet"/>
      <w:lvlText w:val=""/>
      <w:lvlJc w:val="left"/>
      <w:pPr>
        <w:ind w:left="6705" w:hanging="360"/>
      </w:pPr>
      <w:rPr>
        <w:rFonts w:ascii="Wingdings" w:hAnsi="Wingdings" w:hint="default"/>
      </w:rPr>
    </w:lvl>
  </w:abstractNum>
  <w:abstractNum w:abstractNumId="6" w15:restartNumberingAfterBreak="0">
    <w:nsid w:val="31263FD2"/>
    <w:multiLevelType w:val="multilevel"/>
    <w:tmpl w:val="1FF6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0C22EB"/>
    <w:multiLevelType w:val="multilevel"/>
    <w:tmpl w:val="8CBEB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8E3A07"/>
    <w:multiLevelType w:val="multilevel"/>
    <w:tmpl w:val="D4020498"/>
    <w:lvl w:ilvl="0">
      <w:start w:val="1"/>
      <w:numFmt w:val="decimal"/>
      <w:lvlText w:val="%1."/>
      <w:lvlJc w:val="left"/>
      <w:pPr>
        <w:ind w:left="360" w:hanging="360"/>
      </w:pPr>
      <w:rPr>
        <w:rFonts w:hint="default"/>
      </w:rPr>
    </w:lvl>
    <w:lvl w:ilvl="1">
      <w:start w:val="1"/>
      <w:numFmt w:val="decimal"/>
      <w:lvlText w:val="%1.%2"/>
      <w:lvlJc w:val="left"/>
      <w:pPr>
        <w:tabs>
          <w:tab w:val="num" w:pos="576"/>
        </w:tabs>
        <w:ind w:left="576" w:hanging="576"/>
      </w:pPr>
    </w:lvl>
    <w:lvl w:ilvl="2">
      <w:start w:val="1"/>
      <w:numFmt w:val="bullet"/>
      <w:lvlText w:val=""/>
      <w:lvlJc w:val="left"/>
      <w:pPr>
        <w:tabs>
          <w:tab w:val="num" w:pos="720"/>
        </w:tabs>
        <w:ind w:left="720" w:hanging="720"/>
      </w:pPr>
      <w:rPr>
        <w:rFonts w:ascii="Symbol" w:hAnsi="Symbol" w:hint="default"/>
      </w:rPr>
    </w:lvl>
    <w:lvl w:ilvl="3">
      <w:start w:val="1"/>
      <w:numFmt w:val="decimal"/>
      <w:lvlText w:val="%1.%2.%3.%4"/>
      <w:lvlJc w:val="left"/>
      <w:pPr>
        <w:tabs>
          <w:tab w:val="num" w:pos="1006"/>
        </w:tabs>
        <w:ind w:left="1006"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43FE1F47"/>
    <w:multiLevelType w:val="multilevel"/>
    <w:tmpl w:val="5FFA6F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459C2694"/>
    <w:multiLevelType w:val="hybridMultilevel"/>
    <w:tmpl w:val="C3C4DDE6"/>
    <w:lvl w:ilvl="0" w:tplc="04070001">
      <w:start w:val="1"/>
      <w:numFmt w:val="bullet"/>
      <w:lvlText w:val=""/>
      <w:lvlJc w:val="left"/>
      <w:pPr>
        <w:ind w:left="945" w:hanging="360"/>
      </w:pPr>
      <w:rPr>
        <w:rFonts w:ascii="Symbol" w:hAnsi="Symbol" w:hint="default"/>
      </w:rPr>
    </w:lvl>
    <w:lvl w:ilvl="1" w:tplc="04070003" w:tentative="1">
      <w:start w:val="1"/>
      <w:numFmt w:val="bullet"/>
      <w:lvlText w:val="o"/>
      <w:lvlJc w:val="left"/>
      <w:pPr>
        <w:ind w:left="1665" w:hanging="360"/>
      </w:pPr>
      <w:rPr>
        <w:rFonts w:ascii="Courier New" w:hAnsi="Courier New" w:cs="Courier New" w:hint="default"/>
      </w:rPr>
    </w:lvl>
    <w:lvl w:ilvl="2" w:tplc="04070005" w:tentative="1">
      <w:start w:val="1"/>
      <w:numFmt w:val="bullet"/>
      <w:lvlText w:val=""/>
      <w:lvlJc w:val="left"/>
      <w:pPr>
        <w:ind w:left="2385" w:hanging="360"/>
      </w:pPr>
      <w:rPr>
        <w:rFonts w:ascii="Wingdings" w:hAnsi="Wingdings" w:hint="default"/>
      </w:rPr>
    </w:lvl>
    <w:lvl w:ilvl="3" w:tplc="04070001" w:tentative="1">
      <w:start w:val="1"/>
      <w:numFmt w:val="bullet"/>
      <w:lvlText w:val=""/>
      <w:lvlJc w:val="left"/>
      <w:pPr>
        <w:ind w:left="3105" w:hanging="360"/>
      </w:pPr>
      <w:rPr>
        <w:rFonts w:ascii="Symbol" w:hAnsi="Symbol" w:hint="default"/>
      </w:rPr>
    </w:lvl>
    <w:lvl w:ilvl="4" w:tplc="04070003" w:tentative="1">
      <w:start w:val="1"/>
      <w:numFmt w:val="bullet"/>
      <w:lvlText w:val="o"/>
      <w:lvlJc w:val="left"/>
      <w:pPr>
        <w:ind w:left="3825" w:hanging="360"/>
      </w:pPr>
      <w:rPr>
        <w:rFonts w:ascii="Courier New" w:hAnsi="Courier New" w:cs="Courier New" w:hint="default"/>
      </w:rPr>
    </w:lvl>
    <w:lvl w:ilvl="5" w:tplc="04070005" w:tentative="1">
      <w:start w:val="1"/>
      <w:numFmt w:val="bullet"/>
      <w:lvlText w:val=""/>
      <w:lvlJc w:val="left"/>
      <w:pPr>
        <w:ind w:left="4545" w:hanging="360"/>
      </w:pPr>
      <w:rPr>
        <w:rFonts w:ascii="Wingdings" w:hAnsi="Wingdings" w:hint="default"/>
      </w:rPr>
    </w:lvl>
    <w:lvl w:ilvl="6" w:tplc="04070001" w:tentative="1">
      <w:start w:val="1"/>
      <w:numFmt w:val="bullet"/>
      <w:lvlText w:val=""/>
      <w:lvlJc w:val="left"/>
      <w:pPr>
        <w:ind w:left="5265" w:hanging="360"/>
      </w:pPr>
      <w:rPr>
        <w:rFonts w:ascii="Symbol" w:hAnsi="Symbol" w:hint="default"/>
      </w:rPr>
    </w:lvl>
    <w:lvl w:ilvl="7" w:tplc="04070003" w:tentative="1">
      <w:start w:val="1"/>
      <w:numFmt w:val="bullet"/>
      <w:lvlText w:val="o"/>
      <w:lvlJc w:val="left"/>
      <w:pPr>
        <w:ind w:left="5985" w:hanging="360"/>
      </w:pPr>
      <w:rPr>
        <w:rFonts w:ascii="Courier New" w:hAnsi="Courier New" w:cs="Courier New" w:hint="default"/>
      </w:rPr>
    </w:lvl>
    <w:lvl w:ilvl="8" w:tplc="04070005" w:tentative="1">
      <w:start w:val="1"/>
      <w:numFmt w:val="bullet"/>
      <w:lvlText w:val=""/>
      <w:lvlJc w:val="left"/>
      <w:pPr>
        <w:ind w:left="6705" w:hanging="360"/>
      </w:pPr>
      <w:rPr>
        <w:rFonts w:ascii="Wingdings" w:hAnsi="Wingdings" w:hint="default"/>
      </w:rPr>
    </w:lvl>
  </w:abstractNum>
  <w:abstractNum w:abstractNumId="11" w15:restartNumberingAfterBreak="0">
    <w:nsid w:val="4E920502"/>
    <w:multiLevelType w:val="multilevel"/>
    <w:tmpl w:val="A48C2DD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51252CAB"/>
    <w:multiLevelType w:val="hybridMultilevel"/>
    <w:tmpl w:val="B966E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43F4D7B"/>
    <w:multiLevelType w:val="multilevel"/>
    <w:tmpl w:val="7302B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141EEB"/>
    <w:multiLevelType w:val="hybridMultilevel"/>
    <w:tmpl w:val="7D767932"/>
    <w:lvl w:ilvl="0" w:tplc="04070001">
      <w:start w:val="1"/>
      <w:numFmt w:val="bullet"/>
      <w:lvlText w:val=""/>
      <w:lvlJc w:val="left"/>
      <w:pPr>
        <w:ind w:left="945" w:hanging="360"/>
      </w:pPr>
      <w:rPr>
        <w:rFonts w:ascii="Symbol" w:hAnsi="Symbol" w:hint="default"/>
      </w:rPr>
    </w:lvl>
    <w:lvl w:ilvl="1" w:tplc="04070003" w:tentative="1">
      <w:start w:val="1"/>
      <w:numFmt w:val="bullet"/>
      <w:lvlText w:val="o"/>
      <w:lvlJc w:val="left"/>
      <w:pPr>
        <w:ind w:left="1665" w:hanging="360"/>
      </w:pPr>
      <w:rPr>
        <w:rFonts w:ascii="Courier New" w:hAnsi="Courier New" w:cs="Courier New" w:hint="default"/>
      </w:rPr>
    </w:lvl>
    <w:lvl w:ilvl="2" w:tplc="04070005" w:tentative="1">
      <w:start w:val="1"/>
      <w:numFmt w:val="bullet"/>
      <w:lvlText w:val=""/>
      <w:lvlJc w:val="left"/>
      <w:pPr>
        <w:ind w:left="2385" w:hanging="360"/>
      </w:pPr>
      <w:rPr>
        <w:rFonts w:ascii="Wingdings" w:hAnsi="Wingdings" w:hint="default"/>
      </w:rPr>
    </w:lvl>
    <w:lvl w:ilvl="3" w:tplc="04070001" w:tentative="1">
      <w:start w:val="1"/>
      <w:numFmt w:val="bullet"/>
      <w:lvlText w:val=""/>
      <w:lvlJc w:val="left"/>
      <w:pPr>
        <w:ind w:left="3105" w:hanging="360"/>
      </w:pPr>
      <w:rPr>
        <w:rFonts w:ascii="Symbol" w:hAnsi="Symbol" w:hint="default"/>
      </w:rPr>
    </w:lvl>
    <w:lvl w:ilvl="4" w:tplc="04070003" w:tentative="1">
      <w:start w:val="1"/>
      <w:numFmt w:val="bullet"/>
      <w:lvlText w:val="o"/>
      <w:lvlJc w:val="left"/>
      <w:pPr>
        <w:ind w:left="3825" w:hanging="360"/>
      </w:pPr>
      <w:rPr>
        <w:rFonts w:ascii="Courier New" w:hAnsi="Courier New" w:cs="Courier New" w:hint="default"/>
      </w:rPr>
    </w:lvl>
    <w:lvl w:ilvl="5" w:tplc="04070005" w:tentative="1">
      <w:start w:val="1"/>
      <w:numFmt w:val="bullet"/>
      <w:lvlText w:val=""/>
      <w:lvlJc w:val="left"/>
      <w:pPr>
        <w:ind w:left="4545" w:hanging="360"/>
      </w:pPr>
      <w:rPr>
        <w:rFonts w:ascii="Wingdings" w:hAnsi="Wingdings" w:hint="default"/>
      </w:rPr>
    </w:lvl>
    <w:lvl w:ilvl="6" w:tplc="04070001" w:tentative="1">
      <w:start w:val="1"/>
      <w:numFmt w:val="bullet"/>
      <w:lvlText w:val=""/>
      <w:lvlJc w:val="left"/>
      <w:pPr>
        <w:ind w:left="5265" w:hanging="360"/>
      </w:pPr>
      <w:rPr>
        <w:rFonts w:ascii="Symbol" w:hAnsi="Symbol" w:hint="default"/>
      </w:rPr>
    </w:lvl>
    <w:lvl w:ilvl="7" w:tplc="04070003" w:tentative="1">
      <w:start w:val="1"/>
      <w:numFmt w:val="bullet"/>
      <w:lvlText w:val="o"/>
      <w:lvlJc w:val="left"/>
      <w:pPr>
        <w:ind w:left="5985" w:hanging="360"/>
      </w:pPr>
      <w:rPr>
        <w:rFonts w:ascii="Courier New" w:hAnsi="Courier New" w:cs="Courier New" w:hint="default"/>
      </w:rPr>
    </w:lvl>
    <w:lvl w:ilvl="8" w:tplc="04070005" w:tentative="1">
      <w:start w:val="1"/>
      <w:numFmt w:val="bullet"/>
      <w:lvlText w:val=""/>
      <w:lvlJc w:val="left"/>
      <w:pPr>
        <w:ind w:left="6705" w:hanging="360"/>
      </w:pPr>
      <w:rPr>
        <w:rFonts w:ascii="Wingdings" w:hAnsi="Wingdings" w:hint="default"/>
      </w:rPr>
    </w:lvl>
  </w:abstractNum>
  <w:abstractNum w:abstractNumId="15" w15:restartNumberingAfterBreak="0">
    <w:nsid w:val="663851B1"/>
    <w:multiLevelType w:val="hybridMultilevel"/>
    <w:tmpl w:val="8FD68EE6"/>
    <w:lvl w:ilvl="0" w:tplc="04070001">
      <w:start w:val="1"/>
      <w:numFmt w:val="bullet"/>
      <w:lvlText w:val=""/>
      <w:lvlJc w:val="left"/>
      <w:pPr>
        <w:ind w:left="945" w:hanging="360"/>
      </w:pPr>
      <w:rPr>
        <w:rFonts w:ascii="Symbol" w:hAnsi="Symbol" w:hint="default"/>
      </w:rPr>
    </w:lvl>
    <w:lvl w:ilvl="1" w:tplc="04070003" w:tentative="1">
      <w:start w:val="1"/>
      <w:numFmt w:val="bullet"/>
      <w:lvlText w:val="o"/>
      <w:lvlJc w:val="left"/>
      <w:pPr>
        <w:ind w:left="1665" w:hanging="360"/>
      </w:pPr>
      <w:rPr>
        <w:rFonts w:ascii="Courier New" w:hAnsi="Courier New" w:cs="Courier New" w:hint="default"/>
      </w:rPr>
    </w:lvl>
    <w:lvl w:ilvl="2" w:tplc="04070005" w:tentative="1">
      <w:start w:val="1"/>
      <w:numFmt w:val="bullet"/>
      <w:lvlText w:val=""/>
      <w:lvlJc w:val="left"/>
      <w:pPr>
        <w:ind w:left="2385" w:hanging="360"/>
      </w:pPr>
      <w:rPr>
        <w:rFonts w:ascii="Wingdings" w:hAnsi="Wingdings" w:hint="default"/>
      </w:rPr>
    </w:lvl>
    <w:lvl w:ilvl="3" w:tplc="04070001" w:tentative="1">
      <w:start w:val="1"/>
      <w:numFmt w:val="bullet"/>
      <w:lvlText w:val=""/>
      <w:lvlJc w:val="left"/>
      <w:pPr>
        <w:ind w:left="3105" w:hanging="360"/>
      </w:pPr>
      <w:rPr>
        <w:rFonts w:ascii="Symbol" w:hAnsi="Symbol" w:hint="default"/>
      </w:rPr>
    </w:lvl>
    <w:lvl w:ilvl="4" w:tplc="04070003" w:tentative="1">
      <w:start w:val="1"/>
      <w:numFmt w:val="bullet"/>
      <w:lvlText w:val="o"/>
      <w:lvlJc w:val="left"/>
      <w:pPr>
        <w:ind w:left="3825" w:hanging="360"/>
      </w:pPr>
      <w:rPr>
        <w:rFonts w:ascii="Courier New" w:hAnsi="Courier New" w:cs="Courier New" w:hint="default"/>
      </w:rPr>
    </w:lvl>
    <w:lvl w:ilvl="5" w:tplc="04070005" w:tentative="1">
      <w:start w:val="1"/>
      <w:numFmt w:val="bullet"/>
      <w:lvlText w:val=""/>
      <w:lvlJc w:val="left"/>
      <w:pPr>
        <w:ind w:left="4545" w:hanging="360"/>
      </w:pPr>
      <w:rPr>
        <w:rFonts w:ascii="Wingdings" w:hAnsi="Wingdings" w:hint="default"/>
      </w:rPr>
    </w:lvl>
    <w:lvl w:ilvl="6" w:tplc="04070001" w:tentative="1">
      <w:start w:val="1"/>
      <w:numFmt w:val="bullet"/>
      <w:lvlText w:val=""/>
      <w:lvlJc w:val="left"/>
      <w:pPr>
        <w:ind w:left="5265" w:hanging="360"/>
      </w:pPr>
      <w:rPr>
        <w:rFonts w:ascii="Symbol" w:hAnsi="Symbol" w:hint="default"/>
      </w:rPr>
    </w:lvl>
    <w:lvl w:ilvl="7" w:tplc="04070003" w:tentative="1">
      <w:start w:val="1"/>
      <w:numFmt w:val="bullet"/>
      <w:lvlText w:val="o"/>
      <w:lvlJc w:val="left"/>
      <w:pPr>
        <w:ind w:left="5985" w:hanging="360"/>
      </w:pPr>
      <w:rPr>
        <w:rFonts w:ascii="Courier New" w:hAnsi="Courier New" w:cs="Courier New" w:hint="default"/>
      </w:rPr>
    </w:lvl>
    <w:lvl w:ilvl="8" w:tplc="04070005" w:tentative="1">
      <w:start w:val="1"/>
      <w:numFmt w:val="bullet"/>
      <w:lvlText w:val=""/>
      <w:lvlJc w:val="left"/>
      <w:pPr>
        <w:ind w:left="6705" w:hanging="360"/>
      </w:pPr>
      <w:rPr>
        <w:rFonts w:ascii="Wingdings" w:hAnsi="Wingdings" w:hint="default"/>
      </w:rPr>
    </w:lvl>
  </w:abstractNum>
  <w:abstractNum w:abstractNumId="16" w15:restartNumberingAfterBreak="0">
    <w:nsid w:val="674B6765"/>
    <w:multiLevelType w:val="hybridMultilevel"/>
    <w:tmpl w:val="67C2E060"/>
    <w:lvl w:ilvl="0" w:tplc="82E400FE">
      <w:start w:val="8"/>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BEC1843"/>
    <w:multiLevelType w:val="multilevel"/>
    <w:tmpl w:val="BB4CCD1A"/>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tabs>
          <w:tab w:val="num" w:pos="6246"/>
        </w:tabs>
        <w:ind w:left="6246"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1006"/>
        </w:tabs>
        <w:ind w:left="1006"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18" w15:restartNumberingAfterBreak="0">
    <w:nsid w:val="70BA539E"/>
    <w:multiLevelType w:val="hybridMultilevel"/>
    <w:tmpl w:val="F9D85AC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0E665D6"/>
    <w:multiLevelType w:val="hybridMultilevel"/>
    <w:tmpl w:val="BD66625C"/>
    <w:lvl w:ilvl="0" w:tplc="6E4CE0DA">
      <w:start w:val="8"/>
      <w:numFmt w:val="decimal"/>
      <w:lvlText w:val="%1"/>
      <w:lvlJc w:val="left"/>
      <w:pPr>
        <w:ind w:left="936" w:hanging="360"/>
      </w:pPr>
      <w:rPr>
        <w:rFonts w:hint="default"/>
      </w:rPr>
    </w:lvl>
    <w:lvl w:ilvl="1" w:tplc="04070019" w:tentative="1">
      <w:start w:val="1"/>
      <w:numFmt w:val="lowerLetter"/>
      <w:lvlText w:val="%2."/>
      <w:lvlJc w:val="left"/>
      <w:pPr>
        <w:ind w:left="1656" w:hanging="360"/>
      </w:pPr>
    </w:lvl>
    <w:lvl w:ilvl="2" w:tplc="0407001B" w:tentative="1">
      <w:start w:val="1"/>
      <w:numFmt w:val="lowerRoman"/>
      <w:lvlText w:val="%3."/>
      <w:lvlJc w:val="right"/>
      <w:pPr>
        <w:ind w:left="2376" w:hanging="180"/>
      </w:pPr>
    </w:lvl>
    <w:lvl w:ilvl="3" w:tplc="0407000F" w:tentative="1">
      <w:start w:val="1"/>
      <w:numFmt w:val="decimal"/>
      <w:lvlText w:val="%4."/>
      <w:lvlJc w:val="left"/>
      <w:pPr>
        <w:ind w:left="3096" w:hanging="360"/>
      </w:pPr>
    </w:lvl>
    <w:lvl w:ilvl="4" w:tplc="04070019" w:tentative="1">
      <w:start w:val="1"/>
      <w:numFmt w:val="lowerLetter"/>
      <w:lvlText w:val="%5."/>
      <w:lvlJc w:val="left"/>
      <w:pPr>
        <w:ind w:left="3816" w:hanging="360"/>
      </w:pPr>
    </w:lvl>
    <w:lvl w:ilvl="5" w:tplc="0407001B" w:tentative="1">
      <w:start w:val="1"/>
      <w:numFmt w:val="lowerRoman"/>
      <w:lvlText w:val="%6."/>
      <w:lvlJc w:val="right"/>
      <w:pPr>
        <w:ind w:left="4536" w:hanging="180"/>
      </w:pPr>
    </w:lvl>
    <w:lvl w:ilvl="6" w:tplc="0407000F" w:tentative="1">
      <w:start w:val="1"/>
      <w:numFmt w:val="decimal"/>
      <w:lvlText w:val="%7."/>
      <w:lvlJc w:val="left"/>
      <w:pPr>
        <w:ind w:left="5256" w:hanging="360"/>
      </w:pPr>
    </w:lvl>
    <w:lvl w:ilvl="7" w:tplc="04070019" w:tentative="1">
      <w:start w:val="1"/>
      <w:numFmt w:val="lowerLetter"/>
      <w:lvlText w:val="%8."/>
      <w:lvlJc w:val="left"/>
      <w:pPr>
        <w:ind w:left="5976" w:hanging="360"/>
      </w:pPr>
    </w:lvl>
    <w:lvl w:ilvl="8" w:tplc="0407001B" w:tentative="1">
      <w:start w:val="1"/>
      <w:numFmt w:val="lowerRoman"/>
      <w:lvlText w:val="%9."/>
      <w:lvlJc w:val="right"/>
      <w:pPr>
        <w:ind w:left="6696" w:hanging="180"/>
      </w:pPr>
    </w:lvl>
  </w:abstractNum>
  <w:abstractNum w:abstractNumId="20" w15:restartNumberingAfterBreak="0">
    <w:nsid w:val="74176748"/>
    <w:multiLevelType w:val="hybridMultilevel"/>
    <w:tmpl w:val="1BA6FB82"/>
    <w:lvl w:ilvl="0" w:tplc="04070001">
      <w:start w:val="1"/>
      <w:numFmt w:val="bullet"/>
      <w:lvlText w:val=""/>
      <w:lvlJc w:val="left"/>
      <w:pPr>
        <w:ind w:left="945" w:hanging="360"/>
      </w:pPr>
      <w:rPr>
        <w:rFonts w:ascii="Symbol" w:hAnsi="Symbol" w:hint="default"/>
      </w:rPr>
    </w:lvl>
    <w:lvl w:ilvl="1" w:tplc="04070003" w:tentative="1">
      <w:start w:val="1"/>
      <w:numFmt w:val="bullet"/>
      <w:lvlText w:val="o"/>
      <w:lvlJc w:val="left"/>
      <w:pPr>
        <w:ind w:left="1665" w:hanging="360"/>
      </w:pPr>
      <w:rPr>
        <w:rFonts w:ascii="Courier New" w:hAnsi="Courier New" w:cs="Courier New" w:hint="default"/>
      </w:rPr>
    </w:lvl>
    <w:lvl w:ilvl="2" w:tplc="04070005" w:tentative="1">
      <w:start w:val="1"/>
      <w:numFmt w:val="bullet"/>
      <w:lvlText w:val=""/>
      <w:lvlJc w:val="left"/>
      <w:pPr>
        <w:ind w:left="2385" w:hanging="360"/>
      </w:pPr>
      <w:rPr>
        <w:rFonts w:ascii="Wingdings" w:hAnsi="Wingdings" w:hint="default"/>
      </w:rPr>
    </w:lvl>
    <w:lvl w:ilvl="3" w:tplc="04070001" w:tentative="1">
      <w:start w:val="1"/>
      <w:numFmt w:val="bullet"/>
      <w:lvlText w:val=""/>
      <w:lvlJc w:val="left"/>
      <w:pPr>
        <w:ind w:left="3105" w:hanging="360"/>
      </w:pPr>
      <w:rPr>
        <w:rFonts w:ascii="Symbol" w:hAnsi="Symbol" w:hint="default"/>
      </w:rPr>
    </w:lvl>
    <w:lvl w:ilvl="4" w:tplc="04070003" w:tentative="1">
      <w:start w:val="1"/>
      <w:numFmt w:val="bullet"/>
      <w:lvlText w:val="o"/>
      <w:lvlJc w:val="left"/>
      <w:pPr>
        <w:ind w:left="3825" w:hanging="360"/>
      </w:pPr>
      <w:rPr>
        <w:rFonts w:ascii="Courier New" w:hAnsi="Courier New" w:cs="Courier New" w:hint="default"/>
      </w:rPr>
    </w:lvl>
    <w:lvl w:ilvl="5" w:tplc="04070005" w:tentative="1">
      <w:start w:val="1"/>
      <w:numFmt w:val="bullet"/>
      <w:lvlText w:val=""/>
      <w:lvlJc w:val="left"/>
      <w:pPr>
        <w:ind w:left="4545" w:hanging="360"/>
      </w:pPr>
      <w:rPr>
        <w:rFonts w:ascii="Wingdings" w:hAnsi="Wingdings" w:hint="default"/>
      </w:rPr>
    </w:lvl>
    <w:lvl w:ilvl="6" w:tplc="04070001" w:tentative="1">
      <w:start w:val="1"/>
      <w:numFmt w:val="bullet"/>
      <w:lvlText w:val=""/>
      <w:lvlJc w:val="left"/>
      <w:pPr>
        <w:ind w:left="5265" w:hanging="360"/>
      </w:pPr>
      <w:rPr>
        <w:rFonts w:ascii="Symbol" w:hAnsi="Symbol" w:hint="default"/>
      </w:rPr>
    </w:lvl>
    <w:lvl w:ilvl="7" w:tplc="04070003" w:tentative="1">
      <w:start w:val="1"/>
      <w:numFmt w:val="bullet"/>
      <w:lvlText w:val="o"/>
      <w:lvlJc w:val="left"/>
      <w:pPr>
        <w:ind w:left="5985" w:hanging="360"/>
      </w:pPr>
      <w:rPr>
        <w:rFonts w:ascii="Courier New" w:hAnsi="Courier New" w:cs="Courier New" w:hint="default"/>
      </w:rPr>
    </w:lvl>
    <w:lvl w:ilvl="8" w:tplc="04070005" w:tentative="1">
      <w:start w:val="1"/>
      <w:numFmt w:val="bullet"/>
      <w:lvlText w:val=""/>
      <w:lvlJc w:val="left"/>
      <w:pPr>
        <w:ind w:left="6705" w:hanging="360"/>
      </w:pPr>
      <w:rPr>
        <w:rFonts w:ascii="Wingdings" w:hAnsi="Wingdings" w:hint="default"/>
      </w:rPr>
    </w:lvl>
  </w:abstractNum>
  <w:abstractNum w:abstractNumId="21" w15:restartNumberingAfterBreak="0">
    <w:nsid w:val="76056B8E"/>
    <w:multiLevelType w:val="multilevel"/>
    <w:tmpl w:val="E28A5AA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571"/>
        </w:tabs>
        <w:ind w:left="1571"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7BAE16CF"/>
    <w:multiLevelType w:val="multilevel"/>
    <w:tmpl w:val="5BC2BB1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571"/>
        </w:tabs>
        <w:ind w:left="1571"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17"/>
  </w:num>
  <w:num w:numId="2">
    <w:abstractNumId w:val="21"/>
  </w:num>
  <w:num w:numId="3">
    <w:abstractNumId w:val="11"/>
  </w:num>
  <w:num w:numId="4">
    <w:abstractNumId w:val="9"/>
  </w:num>
  <w:num w:numId="5">
    <w:abstractNumId w:val="22"/>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6"/>
  </w:num>
  <w:num w:numId="9">
    <w:abstractNumId w:val="7"/>
  </w:num>
  <w:num w:numId="10">
    <w:abstractNumId w:val="13"/>
  </w:num>
  <w:num w:numId="11">
    <w:abstractNumId w:val="2"/>
  </w:num>
  <w:num w:numId="12">
    <w:abstractNumId w:val="12"/>
  </w:num>
  <w:num w:numId="13">
    <w:abstractNumId w:val="0"/>
  </w:num>
  <w:num w:numId="14">
    <w:abstractNumId w:val="4"/>
  </w:num>
  <w:num w:numId="15">
    <w:abstractNumId w:val="3"/>
  </w:num>
  <w:num w:numId="16">
    <w:abstractNumId w:val="5"/>
  </w:num>
  <w:num w:numId="17">
    <w:abstractNumId w:val="15"/>
  </w:num>
  <w:num w:numId="18">
    <w:abstractNumId w:val="20"/>
  </w:num>
  <w:num w:numId="19">
    <w:abstractNumId w:val="14"/>
  </w:num>
  <w:num w:numId="20">
    <w:abstractNumId w:val="10"/>
  </w:num>
  <w:num w:numId="21">
    <w:abstractNumId w:val="18"/>
  </w:num>
  <w:num w:numId="22">
    <w:abstractNumId w:val="17"/>
  </w:num>
  <w:num w:numId="23">
    <w:abstractNumId w:val="17"/>
  </w:num>
  <w:num w:numId="24">
    <w:abstractNumId w:val="17"/>
  </w:num>
  <w:num w:numId="25">
    <w:abstractNumId w:val="19"/>
  </w:num>
  <w:num w:numId="26">
    <w:abstractNumId w:val="17"/>
  </w:num>
  <w:num w:numId="27">
    <w:abstractNumId w:val="16"/>
  </w:num>
  <w:num w:numId="28">
    <w:abstractNumId w:val="17"/>
  </w:num>
  <w:num w:numId="29">
    <w:abstractNumId w:val="8"/>
  </w:num>
  <w:num w:numId="30">
    <w:abstractNumId w:val="17"/>
  </w:num>
  <w:num w:numId="31">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de-DE" w:vendorID="64" w:dllVersion="6" w:nlCheck="1" w:checkStyle="0"/>
  <w:activeWritingStyle w:appName="MSWord" w:lang="en-GB" w:vendorID="64" w:dllVersion="6" w:nlCheck="1" w:checkStyle="0"/>
  <w:activeWritingStyle w:appName="MSWord" w:lang="fr-FR" w:vendorID="64" w:dllVersion="6" w:nlCheck="1" w:checkStyle="1"/>
  <w:activeWritingStyle w:appName="MSWord" w:lang="en-US" w:vendorID="64" w:dllVersion="6" w:nlCheck="1" w:checkStyle="0"/>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135"/>
    <w:rsid w:val="00000D0C"/>
    <w:rsid w:val="00001C4D"/>
    <w:rsid w:val="00004878"/>
    <w:rsid w:val="000059F5"/>
    <w:rsid w:val="00005E0B"/>
    <w:rsid w:val="000066CE"/>
    <w:rsid w:val="00006C24"/>
    <w:rsid w:val="00007206"/>
    <w:rsid w:val="000102A4"/>
    <w:rsid w:val="00010C59"/>
    <w:rsid w:val="0001130A"/>
    <w:rsid w:val="00011853"/>
    <w:rsid w:val="00011FAE"/>
    <w:rsid w:val="0001242C"/>
    <w:rsid w:val="00012E6A"/>
    <w:rsid w:val="00013BA4"/>
    <w:rsid w:val="0001639A"/>
    <w:rsid w:val="00020399"/>
    <w:rsid w:val="00020D72"/>
    <w:rsid w:val="00020F06"/>
    <w:rsid w:val="00022762"/>
    <w:rsid w:val="00022BE4"/>
    <w:rsid w:val="00023ED2"/>
    <w:rsid w:val="000246FF"/>
    <w:rsid w:val="00024E1E"/>
    <w:rsid w:val="00026126"/>
    <w:rsid w:val="00026455"/>
    <w:rsid w:val="00030221"/>
    <w:rsid w:val="000306A3"/>
    <w:rsid w:val="0003113A"/>
    <w:rsid w:val="000314C2"/>
    <w:rsid w:val="000334A0"/>
    <w:rsid w:val="00034CA1"/>
    <w:rsid w:val="00034E46"/>
    <w:rsid w:val="00036C49"/>
    <w:rsid w:val="00041425"/>
    <w:rsid w:val="000428F9"/>
    <w:rsid w:val="000433DF"/>
    <w:rsid w:val="000435AE"/>
    <w:rsid w:val="000437FE"/>
    <w:rsid w:val="00043CB6"/>
    <w:rsid w:val="00044438"/>
    <w:rsid w:val="00045669"/>
    <w:rsid w:val="0004567E"/>
    <w:rsid w:val="000466D7"/>
    <w:rsid w:val="00047373"/>
    <w:rsid w:val="00050F34"/>
    <w:rsid w:val="000535EA"/>
    <w:rsid w:val="00053A93"/>
    <w:rsid w:val="0005408F"/>
    <w:rsid w:val="0005411C"/>
    <w:rsid w:val="000544D8"/>
    <w:rsid w:val="00054E13"/>
    <w:rsid w:val="00056BE7"/>
    <w:rsid w:val="000570FC"/>
    <w:rsid w:val="0005796E"/>
    <w:rsid w:val="00060580"/>
    <w:rsid w:val="000606F7"/>
    <w:rsid w:val="00060863"/>
    <w:rsid w:val="00060FCE"/>
    <w:rsid w:val="00062110"/>
    <w:rsid w:val="0006256B"/>
    <w:rsid w:val="00063ED6"/>
    <w:rsid w:val="00064604"/>
    <w:rsid w:val="00066E28"/>
    <w:rsid w:val="000707AC"/>
    <w:rsid w:val="0007348E"/>
    <w:rsid w:val="00074444"/>
    <w:rsid w:val="00074C28"/>
    <w:rsid w:val="00074DE1"/>
    <w:rsid w:val="000754FC"/>
    <w:rsid w:val="00082868"/>
    <w:rsid w:val="000839ED"/>
    <w:rsid w:val="00084972"/>
    <w:rsid w:val="0008559F"/>
    <w:rsid w:val="00087890"/>
    <w:rsid w:val="00087FCD"/>
    <w:rsid w:val="00090E56"/>
    <w:rsid w:val="0009125C"/>
    <w:rsid w:val="00094F93"/>
    <w:rsid w:val="00095389"/>
    <w:rsid w:val="0009749E"/>
    <w:rsid w:val="0009756B"/>
    <w:rsid w:val="000979B1"/>
    <w:rsid w:val="000A0ECD"/>
    <w:rsid w:val="000A14BE"/>
    <w:rsid w:val="000A30F2"/>
    <w:rsid w:val="000A31FA"/>
    <w:rsid w:val="000A3EE8"/>
    <w:rsid w:val="000A44F8"/>
    <w:rsid w:val="000A7406"/>
    <w:rsid w:val="000B0607"/>
    <w:rsid w:val="000B1005"/>
    <w:rsid w:val="000B2C9D"/>
    <w:rsid w:val="000B5FC0"/>
    <w:rsid w:val="000B673C"/>
    <w:rsid w:val="000C23BE"/>
    <w:rsid w:val="000C4238"/>
    <w:rsid w:val="000C6BCF"/>
    <w:rsid w:val="000C6E07"/>
    <w:rsid w:val="000C7630"/>
    <w:rsid w:val="000D02A7"/>
    <w:rsid w:val="000D3EA1"/>
    <w:rsid w:val="000D5F05"/>
    <w:rsid w:val="000D6921"/>
    <w:rsid w:val="000E030C"/>
    <w:rsid w:val="000E2980"/>
    <w:rsid w:val="000E2C50"/>
    <w:rsid w:val="000E358D"/>
    <w:rsid w:val="000E4DEC"/>
    <w:rsid w:val="000E6414"/>
    <w:rsid w:val="000E6F58"/>
    <w:rsid w:val="000E7EF6"/>
    <w:rsid w:val="000F18C3"/>
    <w:rsid w:val="000F21E3"/>
    <w:rsid w:val="000F4122"/>
    <w:rsid w:val="000F5084"/>
    <w:rsid w:val="000F6257"/>
    <w:rsid w:val="00100983"/>
    <w:rsid w:val="00101D9B"/>
    <w:rsid w:val="00105081"/>
    <w:rsid w:val="001050DC"/>
    <w:rsid w:val="00106E9C"/>
    <w:rsid w:val="001079A6"/>
    <w:rsid w:val="0011039E"/>
    <w:rsid w:val="001110DE"/>
    <w:rsid w:val="00112BFD"/>
    <w:rsid w:val="001146F8"/>
    <w:rsid w:val="00117EF4"/>
    <w:rsid w:val="001201A0"/>
    <w:rsid w:val="00121A55"/>
    <w:rsid w:val="001237B8"/>
    <w:rsid w:val="001237DC"/>
    <w:rsid w:val="00124F94"/>
    <w:rsid w:val="00125D1F"/>
    <w:rsid w:val="0012614A"/>
    <w:rsid w:val="00131EF6"/>
    <w:rsid w:val="00132C31"/>
    <w:rsid w:val="00133ADE"/>
    <w:rsid w:val="00134A6D"/>
    <w:rsid w:val="00135A7B"/>
    <w:rsid w:val="001363C0"/>
    <w:rsid w:val="0013711F"/>
    <w:rsid w:val="00140B18"/>
    <w:rsid w:val="00141E74"/>
    <w:rsid w:val="00142D25"/>
    <w:rsid w:val="0014363E"/>
    <w:rsid w:val="00143DA3"/>
    <w:rsid w:val="0014584B"/>
    <w:rsid w:val="001459C0"/>
    <w:rsid w:val="0014601F"/>
    <w:rsid w:val="0014653E"/>
    <w:rsid w:val="00150442"/>
    <w:rsid w:val="00150466"/>
    <w:rsid w:val="00150FD4"/>
    <w:rsid w:val="00151854"/>
    <w:rsid w:val="00151AF2"/>
    <w:rsid w:val="00152EC5"/>
    <w:rsid w:val="0015330A"/>
    <w:rsid w:val="001536E1"/>
    <w:rsid w:val="00155569"/>
    <w:rsid w:val="00156B8E"/>
    <w:rsid w:val="001570E5"/>
    <w:rsid w:val="00160AE7"/>
    <w:rsid w:val="00160E54"/>
    <w:rsid w:val="00161754"/>
    <w:rsid w:val="00163C37"/>
    <w:rsid w:val="00164696"/>
    <w:rsid w:val="00164A4A"/>
    <w:rsid w:val="001659D0"/>
    <w:rsid w:val="00165BCB"/>
    <w:rsid w:val="00165DBE"/>
    <w:rsid w:val="00166440"/>
    <w:rsid w:val="00166E9F"/>
    <w:rsid w:val="00167627"/>
    <w:rsid w:val="00167A69"/>
    <w:rsid w:val="001720A8"/>
    <w:rsid w:val="001729A7"/>
    <w:rsid w:val="001747F4"/>
    <w:rsid w:val="00175B45"/>
    <w:rsid w:val="00181C13"/>
    <w:rsid w:val="00182772"/>
    <w:rsid w:val="00182B0F"/>
    <w:rsid w:val="00184D0A"/>
    <w:rsid w:val="0018542E"/>
    <w:rsid w:val="001864A2"/>
    <w:rsid w:val="001874EF"/>
    <w:rsid w:val="0018767F"/>
    <w:rsid w:val="0019190D"/>
    <w:rsid w:val="00191D60"/>
    <w:rsid w:val="00192B09"/>
    <w:rsid w:val="00192F28"/>
    <w:rsid w:val="00192FBE"/>
    <w:rsid w:val="0019498B"/>
    <w:rsid w:val="00196000"/>
    <w:rsid w:val="00196104"/>
    <w:rsid w:val="001A003A"/>
    <w:rsid w:val="001A0316"/>
    <w:rsid w:val="001A0CEE"/>
    <w:rsid w:val="001A1F13"/>
    <w:rsid w:val="001A364F"/>
    <w:rsid w:val="001A4AF9"/>
    <w:rsid w:val="001A6AD6"/>
    <w:rsid w:val="001A74F8"/>
    <w:rsid w:val="001B1068"/>
    <w:rsid w:val="001B397B"/>
    <w:rsid w:val="001B3B2A"/>
    <w:rsid w:val="001B4516"/>
    <w:rsid w:val="001B54E2"/>
    <w:rsid w:val="001B5B8D"/>
    <w:rsid w:val="001B60CF"/>
    <w:rsid w:val="001B6CBB"/>
    <w:rsid w:val="001C1370"/>
    <w:rsid w:val="001C169E"/>
    <w:rsid w:val="001C32A6"/>
    <w:rsid w:val="001C3D5D"/>
    <w:rsid w:val="001C5A16"/>
    <w:rsid w:val="001C6863"/>
    <w:rsid w:val="001D0B10"/>
    <w:rsid w:val="001D4915"/>
    <w:rsid w:val="001D7A73"/>
    <w:rsid w:val="001E2BEF"/>
    <w:rsid w:val="001E2F67"/>
    <w:rsid w:val="001E2FF9"/>
    <w:rsid w:val="001E3958"/>
    <w:rsid w:val="001E7336"/>
    <w:rsid w:val="001E7752"/>
    <w:rsid w:val="001F054E"/>
    <w:rsid w:val="001F11DB"/>
    <w:rsid w:val="001F1323"/>
    <w:rsid w:val="001F32A9"/>
    <w:rsid w:val="001F4A6F"/>
    <w:rsid w:val="001F606F"/>
    <w:rsid w:val="001F6B87"/>
    <w:rsid w:val="0020058F"/>
    <w:rsid w:val="00200B28"/>
    <w:rsid w:val="00201600"/>
    <w:rsid w:val="0020215C"/>
    <w:rsid w:val="00202766"/>
    <w:rsid w:val="002033B1"/>
    <w:rsid w:val="00207478"/>
    <w:rsid w:val="00207B61"/>
    <w:rsid w:val="00210009"/>
    <w:rsid w:val="002100CF"/>
    <w:rsid w:val="00212E5A"/>
    <w:rsid w:val="00213BFD"/>
    <w:rsid w:val="00215ABF"/>
    <w:rsid w:val="0021631F"/>
    <w:rsid w:val="002201BA"/>
    <w:rsid w:val="0022043B"/>
    <w:rsid w:val="0022493C"/>
    <w:rsid w:val="00224F16"/>
    <w:rsid w:val="00225C2B"/>
    <w:rsid w:val="0022621B"/>
    <w:rsid w:val="00231355"/>
    <w:rsid w:val="0023381E"/>
    <w:rsid w:val="00233BB1"/>
    <w:rsid w:val="00235298"/>
    <w:rsid w:val="00240189"/>
    <w:rsid w:val="00240E7B"/>
    <w:rsid w:val="002413B8"/>
    <w:rsid w:val="00244AEA"/>
    <w:rsid w:val="00244B04"/>
    <w:rsid w:val="0024553A"/>
    <w:rsid w:val="00245F75"/>
    <w:rsid w:val="0024669D"/>
    <w:rsid w:val="00250255"/>
    <w:rsid w:val="00251F70"/>
    <w:rsid w:val="00252C28"/>
    <w:rsid w:val="00252E3E"/>
    <w:rsid w:val="00253570"/>
    <w:rsid w:val="00253F15"/>
    <w:rsid w:val="00257279"/>
    <w:rsid w:val="002574F7"/>
    <w:rsid w:val="0025760D"/>
    <w:rsid w:val="00263A07"/>
    <w:rsid w:val="002649AB"/>
    <w:rsid w:val="00264E2A"/>
    <w:rsid w:val="00266C86"/>
    <w:rsid w:val="002672E2"/>
    <w:rsid w:val="00271CF2"/>
    <w:rsid w:val="00273793"/>
    <w:rsid w:val="002740FA"/>
    <w:rsid w:val="00274542"/>
    <w:rsid w:val="00276786"/>
    <w:rsid w:val="0028119A"/>
    <w:rsid w:val="00281689"/>
    <w:rsid w:val="00281A49"/>
    <w:rsid w:val="00281D7E"/>
    <w:rsid w:val="00285959"/>
    <w:rsid w:val="0028764A"/>
    <w:rsid w:val="00287CD6"/>
    <w:rsid w:val="00290791"/>
    <w:rsid w:val="00290CFE"/>
    <w:rsid w:val="0029146D"/>
    <w:rsid w:val="00291717"/>
    <w:rsid w:val="0029305B"/>
    <w:rsid w:val="0029503D"/>
    <w:rsid w:val="002967E8"/>
    <w:rsid w:val="00297AB6"/>
    <w:rsid w:val="002A1D45"/>
    <w:rsid w:val="002A1D51"/>
    <w:rsid w:val="002A3394"/>
    <w:rsid w:val="002A382A"/>
    <w:rsid w:val="002A3DC9"/>
    <w:rsid w:val="002A4C10"/>
    <w:rsid w:val="002B1D6A"/>
    <w:rsid w:val="002B4206"/>
    <w:rsid w:val="002B5229"/>
    <w:rsid w:val="002B5D44"/>
    <w:rsid w:val="002C091C"/>
    <w:rsid w:val="002C096E"/>
    <w:rsid w:val="002C1E88"/>
    <w:rsid w:val="002C2598"/>
    <w:rsid w:val="002C371D"/>
    <w:rsid w:val="002D1DCF"/>
    <w:rsid w:val="002D2747"/>
    <w:rsid w:val="002D3007"/>
    <w:rsid w:val="002D390D"/>
    <w:rsid w:val="002D3D0F"/>
    <w:rsid w:val="002D752F"/>
    <w:rsid w:val="002D7800"/>
    <w:rsid w:val="002D7AD1"/>
    <w:rsid w:val="002D7CB3"/>
    <w:rsid w:val="002E39A8"/>
    <w:rsid w:val="002E5E5D"/>
    <w:rsid w:val="002E64B1"/>
    <w:rsid w:val="002E761D"/>
    <w:rsid w:val="002F28F2"/>
    <w:rsid w:val="002F3101"/>
    <w:rsid w:val="002F514C"/>
    <w:rsid w:val="002F53AF"/>
    <w:rsid w:val="002F5D94"/>
    <w:rsid w:val="002F7833"/>
    <w:rsid w:val="00302473"/>
    <w:rsid w:val="003027A1"/>
    <w:rsid w:val="00302CF1"/>
    <w:rsid w:val="00304387"/>
    <w:rsid w:val="0030521B"/>
    <w:rsid w:val="00305F4E"/>
    <w:rsid w:val="00306F6D"/>
    <w:rsid w:val="00306FB6"/>
    <w:rsid w:val="00310661"/>
    <w:rsid w:val="003108D4"/>
    <w:rsid w:val="00311732"/>
    <w:rsid w:val="0031214C"/>
    <w:rsid w:val="00312EAA"/>
    <w:rsid w:val="00313D8D"/>
    <w:rsid w:val="003146C5"/>
    <w:rsid w:val="003159A9"/>
    <w:rsid w:val="003163B0"/>
    <w:rsid w:val="00316614"/>
    <w:rsid w:val="0031695E"/>
    <w:rsid w:val="00316A28"/>
    <w:rsid w:val="003174C5"/>
    <w:rsid w:val="00317F64"/>
    <w:rsid w:val="00320EB3"/>
    <w:rsid w:val="00320FB8"/>
    <w:rsid w:val="003224C2"/>
    <w:rsid w:val="003224C3"/>
    <w:rsid w:val="00323336"/>
    <w:rsid w:val="00323666"/>
    <w:rsid w:val="0032383E"/>
    <w:rsid w:val="00325B9E"/>
    <w:rsid w:val="00325C88"/>
    <w:rsid w:val="00325D87"/>
    <w:rsid w:val="003272BF"/>
    <w:rsid w:val="00330760"/>
    <w:rsid w:val="00332701"/>
    <w:rsid w:val="0033299B"/>
    <w:rsid w:val="00333493"/>
    <w:rsid w:val="00333730"/>
    <w:rsid w:val="00335854"/>
    <w:rsid w:val="00336D05"/>
    <w:rsid w:val="00337A98"/>
    <w:rsid w:val="00340192"/>
    <w:rsid w:val="00340E03"/>
    <w:rsid w:val="00341BAE"/>
    <w:rsid w:val="00341BFB"/>
    <w:rsid w:val="003430C3"/>
    <w:rsid w:val="0034595C"/>
    <w:rsid w:val="00346565"/>
    <w:rsid w:val="00350587"/>
    <w:rsid w:val="00350CD2"/>
    <w:rsid w:val="00350D8A"/>
    <w:rsid w:val="003510F5"/>
    <w:rsid w:val="0035193A"/>
    <w:rsid w:val="00351D9E"/>
    <w:rsid w:val="00352A98"/>
    <w:rsid w:val="003542E8"/>
    <w:rsid w:val="00354AB8"/>
    <w:rsid w:val="003563E1"/>
    <w:rsid w:val="00356ED2"/>
    <w:rsid w:val="00356F05"/>
    <w:rsid w:val="0035793D"/>
    <w:rsid w:val="00360371"/>
    <w:rsid w:val="003614E3"/>
    <w:rsid w:val="00361AEF"/>
    <w:rsid w:val="00362576"/>
    <w:rsid w:val="00362B2A"/>
    <w:rsid w:val="00367452"/>
    <w:rsid w:val="00371AB1"/>
    <w:rsid w:val="00372534"/>
    <w:rsid w:val="00372E09"/>
    <w:rsid w:val="0037304E"/>
    <w:rsid w:val="00374937"/>
    <w:rsid w:val="00375267"/>
    <w:rsid w:val="00375CBB"/>
    <w:rsid w:val="0037683F"/>
    <w:rsid w:val="00376F4D"/>
    <w:rsid w:val="0037752C"/>
    <w:rsid w:val="003802E9"/>
    <w:rsid w:val="00380999"/>
    <w:rsid w:val="00382C85"/>
    <w:rsid w:val="00383D0F"/>
    <w:rsid w:val="00383DA1"/>
    <w:rsid w:val="00387DFB"/>
    <w:rsid w:val="00390C56"/>
    <w:rsid w:val="00390C74"/>
    <w:rsid w:val="00390D8B"/>
    <w:rsid w:val="003927D7"/>
    <w:rsid w:val="00392B3F"/>
    <w:rsid w:val="00392D8A"/>
    <w:rsid w:val="00394999"/>
    <w:rsid w:val="00394A43"/>
    <w:rsid w:val="0039547B"/>
    <w:rsid w:val="00395B79"/>
    <w:rsid w:val="0039702C"/>
    <w:rsid w:val="003A00EC"/>
    <w:rsid w:val="003A0E37"/>
    <w:rsid w:val="003A1F4D"/>
    <w:rsid w:val="003A201B"/>
    <w:rsid w:val="003A5CE4"/>
    <w:rsid w:val="003B020F"/>
    <w:rsid w:val="003B0661"/>
    <w:rsid w:val="003B0DBF"/>
    <w:rsid w:val="003B19C8"/>
    <w:rsid w:val="003B1A08"/>
    <w:rsid w:val="003B22F2"/>
    <w:rsid w:val="003B70D5"/>
    <w:rsid w:val="003B74BC"/>
    <w:rsid w:val="003B7F4E"/>
    <w:rsid w:val="003C3AA5"/>
    <w:rsid w:val="003C3BAD"/>
    <w:rsid w:val="003C43DA"/>
    <w:rsid w:val="003C4597"/>
    <w:rsid w:val="003C50AE"/>
    <w:rsid w:val="003C5750"/>
    <w:rsid w:val="003C5FBA"/>
    <w:rsid w:val="003C61F9"/>
    <w:rsid w:val="003D1F65"/>
    <w:rsid w:val="003D2477"/>
    <w:rsid w:val="003D644A"/>
    <w:rsid w:val="003D6B7B"/>
    <w:rsid w:val="003D722F"/>
    <w:rsid w:val="003D7A35"/>
    <w:rsid w:val="003E2C79"/>
    <w:rsid w:val="003E3378"/>
    <w:rsid w:val="003E37D0"/>
    <w:rsid w:val="003E4E99"/>
    <w:rsid w:val="003F028A"/>
    <w:rsid w:val="003F16CB"/>
    <w:rsid w:val="003F2908"/>
    <w:rsid w:val="003F2985"/>
    <w:rsid w:val="003F319F"/>
    <w:rsid w:val="003F3AA4"/>
    <w:rsid w:val="003F40C0"/>
    <w:rsid w:val="003F4631"/>
    <w:rsid w:val="003F4EC9"/>
    <w:rsid w:val="003F68C6"/>
    <w:rsid w:val="003F6A22"/>
    <w:rsid w:val="003F6ACE"/>
    <w:rsid w:val="00401E15"/>
    <w:rsid w:val="0040378F"/>
    <w:rsid w:val="00404DE9"/>
    <w:rsid w:val="00405098"/>
    <w:rsid w:val="00405A88"/>
    <w:rsid w:val="004073B0"/>
    <w:rsid w:val="00407A42"/>
    <w:rsid w:val="00407F12"/>
    <w:rsid w:val="004111F5"/>
    <w:rsid w:val="00412108"/>
    <w:rsid w:val="00413158"/>
    <w:rsid w:val="004142D1"/>
    <w:rsid w:val="00414C75"/>
    <w:rsid w:val="00414F1E"/>
    <w:rsid w:val="0041693E"/>
    <w:rsid w:val="00417380"/>
    <w:rsid w:val="004173B0"/>
    <w:rsid w:val="004200F9"/>
    <w:rsid w:val="0042158F"/>
    <w:rsid w:val="004238E8"/>
    <w:rsid w:val="00423ACE"/>
    <w:rsid w:val="0042500A"/>
    <w:rsid w:val="004261E1"/>
    <w:rsid w:val="00427020"/>
    <w:rsid w:val="00430A2D"/>
    <w:rsid w:val="004316B3"/>
    <w:rsid w:val="0043225E"/>
    <w:rsid w:val="00432E75"/>
    <w:rsid w:val="00433001"/>
    <w:rsid w:val="0043573D"/>
    <w:rsid w:val="00435A4D"/>
    <w:rsid w:val="00437823"/>
    <w:rsid w:val="00440004"/>
    <w:rsid w:val="004404BB"/>
    <w:rsid w:val="00441BF0"/>
    <w:rsid w:val="0044360E"/>
    <w:rsid w:val="0044676C"/>
    <w:rsid w:val="00447A4C"/>
    <w:rsid w:val="00451269"/>
    <w:rsid w:val="0045156B"/>
    <w:rsid w:val="00451AC3"/>
    <w:rsid w:val="00452CC1"/>
    <w:rsid w:val="00453B2B"/>
    <w:rsid w:val="00455D94"/>
    <w:rsid w:val="00456077"/>
    <w:rsid w:val="0045620D"/>
    <w:rsid w:val="00456578"/>
    <w:rsid w:val="00456DB1"/>
    <w:rsid w:val="004570D4"/>
    <w:rsid w:val="004574A0"/>
    <w:rsid w:val="00461644"/>
    <w:rsid w:val="0046255F"/>
    <w:rsid w:val="00462711"/>
    <w:rsid w:val="00463168"/>
    <w:rsid w:val="004632B6"/>
    <w:rsid w:val="004718D7"/>
    <w:rsid w:val="0047208D"/>
    <w:rsid w:val="00472A35"/>
    <w:rsid w:val="00475590"/>
    <w:rsid w:val="0047565F"/>
    <w:rsid w:val="004767EF"/>
    <w:rsid w:val="00476D41"/>
    <w:rsid w:val="004774C7"/>
    <w:rsid w:val="00480386"/>
    <w:rsid w:val="0048173F"/>
    <w:rsid w:val="004826B2"/>
    <w:rsid w:val="0048342D"/>
    <w:rsid w:val="00483C5E"/>
    <w:rsid w:val="00484C16"/>
    <w:rsid w:val="004855B1"/>
    <w:rsid w:val="00485656"/>
    <w:rsid w:val="00486143"/>
    <w:rsid w:val="004864BF"/>
    <w:rsid w:val="0049191F"/>
    <w:rsid w:val="00492E00"/>
    <w:rsid w:val="0049325E"/>
    <w:rsid w:val="00494E71"/>
    <w:rsid w:val="0049501E"/>
    <w:rsid w:val="004A09A0"/>
    <w:rsid w:val="004A0D20"/>
    <w:rsid w:val="004A20C4"/>
    <w:rsid w:val="004A324B"/>
    <w:rsid w:val="004A3E63"/>
    <w:rsid w:val="004A3F16"/>
    <w:rsid w:val="004A47D8"/>
    <w:rsid w:val="004A49EB"/>
    <w:rsid w:val="004A59D6"/>
    <w:rsid w:val="004B1AFE"/>
    <w:rsid w:val="004B289A"/>
    <w:rsid w:val="004B3440"/>
    <w:rsid w:val="004B36B6"/>
    <w:rsid w:val="004B451F"/>
    <w:rsid w:val="004B5246"/>
    <w:rsid w:val="004B6843"/>
    <w:rsid w:val="004B6CB7"/>
    <w:rsid w:val="004B70BC"/>
    <w:rsid w:val="004C03FE"/>
    <w:rsid w:val="004C1342"/>
    <w:rsid w:val="004C27D8"/>
    <w:rsid w:val="004C4813"/>
    <w:rsid w:val="004C495E"/>
    <w:rsid w:val="004C5AAC"/>
    <w:rsid w:val="004C5ACC"/>
    <w:rsid w:val="004C6CDA"/>
    <w:rsid w:val="004D1F08"/>
    <w:rsid w:val="004D23A7"/>
    <w:rsid w:val="004D287E"/>
    <w:rsid w:val="004D5C76"/>
    <w:rsid w:val="004E128E"/>
    <w:rsid w:val="004E25FF"/>
    <w:rsid w:val="004E4589"/>
    <w:rsid w:val="004E49EE"/>
    <w:rsid w:val="004E4CC4"/>
    <w:rsid w:val="004E5E69"/>
    <w:rsid w:val="004E7824"/>
    <w:rsid w:val="004E7F33"/>
    <w:rsid w:val="004F16DA"/>
    <w:rsid w:val="004F275C"/>
    <w:rsid w:val="004F3C4D"/>
    <w:rsid w:val="004F502B"/>
    <w:rsid w:val="004F532C"/>
    <w:rsid w:val="004F5DC2"/>
    <w:rsid w:val="004F6060"/>
    <w:rsid w:val="005002C5"/>
    <w:rsid w:val="0050092D"/>
    <w:rsid w:val="0050212C"/>
    <w:rsid w:val="00503205"/>
    <w:rsid w:val="00503862"/>
    <w:rsid w:val="00505A1A"/>
    <w:rsid w:val="00505E36"/>
    <w:rsid w:val="00506230"/>
    <w:rsid w:val="00506C69"/>
    <w:rsid w:val="005072A2"/>
    <w:rsid w:val="00507AEF"/>
    <w:rsid w:val="00507EE9"/>
    <w:rsid w:val="005114C0"/>
    <w:rsid w:val="00511958"/>
    <w:rsid w:val="0051264C"/>
    <w:rsid w:val="005148E3"/>
    <w:rsid w:val="00515415"/>
    <w:rsid w:val="005154D4"/>
    <w:rsid w:val="0051584D"/>
    <w:rsid w:val="0051690B"/>
    <w:rsid w:val="00516B35"/>
    <w:rsid w:val="00517ECA"/>
    <w:rsid w:val="00520F2E"/>
    <w:rsid w:val="00521257"/>
    <w:rsid w:val="005217EC"/>
    <w:rsid w:val="00521D68"/>
    <w:rsid w:val="00522384"/>
    <w:rsid w:val="00523A1E"/>
    <w:rsid w:val="00523F5B"/>
    <w:rsid w:val="00525CE9"/>
    <w:rsid w:val="00526104"/>
    <w:rsid w:val="0052760B"/>
    <w:rsid w:val="00531A47"/>
    <w:rsid w:val="00532E0D"/>
    <w:rsid w:val="00533A42"/>
    <w:rsid w:val="00533E8B"/>
    <w:rsid w:val="00535179"/>
    <w:rsid w:val="00536170"/>
    <w:rsid w:val="005377C8"/>
    <w:rsid w:val="00537D3B"/>
    <w:rsid w:val="00544677"/>
    <w:rsid w:val="00545172"/>
    <w:rsid w:val="00545471"/>
    <w:rsid w:val="005479D5"/>
    <w:rsid w:val="00547A3A"/>
    <w:rsid w:val="00550177"/>
    <w:rsid w:val="00551DEA"/>
    <w:rsid w:val="00552071"/>
    <w:rsid w:val="005538F4"/>
    <w:rsid w:val="00553DFC"/>
    <w:rsid w:val="00555627"/>
    <w:rsid w:val="00555BB6"/>
    <w:rsid w:val="00555C75"/>
    <w:rsid w:val="00556BA0"/>
    <w:rsid w:val="005609FF"/>
    <w:rsid w:val="00561149"/>
    <w:rsid w:val="00561C6D"/>
    <w:rsid w:val="0056237A"/>
    <w:rsid w:val="00562A0E"/>
    <w:rsid w:val="00563BE3"/>
    <w:rsid w:val="00564900"/>
    <w:rsid w:val="00565E70"/>
    <w:rsid w:val="00567CFC"/>
    <w:rsid w:val="00571730"/>
    <w:rsid w:val="00572751"/>
    <w:rsid w:val="00572FE6"/>
    <w:rsid w:val="00573E41"/>
    <w:rsid w:val="00573E86"/>
    <w:rsid w:val="005754F2"/>
    <w:rsid w:val="0057640A"/>
    <w:rsid w:val="00577115"/>
    <w:rsid w:val="005773CA"/>
    <w:rsid w:val="00580C1F"/>
    <w:rsid w:val="00581C64"/>
    <w:rsid w:val="00583A2F"/>
    <w:rsid w:val="00585A7E"/>
    <w:rsid w:val="00585CE7"/>
    <w:rsid w:val="00586DC8"/>
    <w:rsid w:val="00587B7B"/>
    <w:rsid w:val="00590B6A"/>
    <w:rsid w:val="0059203B"/>
    <w:rsid w:val="00594140"/>
    <w:rsid w:val="00594A04"/>
    <w:rsid w:val="005950B0"/>
    <w:rsid w:val="005950DE"/>
    <w:rsid w:val="0059584D"/>
    <w:rsid w:val="005958D0"/>
    <w:rsid w:val="00595A4A"/>
    <w:rsid w:val="00596346"/>
    <w:rsid w:val="005A118B"/>
    <w:rsid w:val="005A1330"/>
    <w:rsid w:val="005A1A18"/>
    <w:rsid w:val="005A1B5C"/>
    <w:rsid w:val="005A2672"/>
    <w:rsid w:val="005A2A84"/>
    <w:rsid w:val="005A5A14"/>
    <w:rsid w:val="005A5FEA"/>
    <w:rsid w:val="005A6C7D"/>
    <w:rsid w:val="005A7B22"/>
    <w:rsid w:val="005B077F"/>
    <w:rsid w:val="005B1510"/>
    <w:rsid w:val="005B1551"/>
    <w:rsid w:val="005B1ACA"/>
    <w:rsid w:val="005B447A"/>
    <w:rsid w:val="005B4A7F"/>
    <w:rsid w:val="005C0CF0"/>
    <w:rsid w:val="005C110F"/>
    <w:rsid w:val="005C252E"/>
    <w:rsid w:val="005C2D67"/>
    <w:rsid w:val="005C390F"/>
    <w:rsid w:val="005C39A2"/>
    <w:rsid w:val="005C688C"/>
    <w:rsid w:val="005C7339"/>
    <w:rsid w:val="005C7585"/>
    <w:rsid w:val="005C7C0A"/>
    <w:rsid w:val="005D02EB"/>
    <w:rsid w:val="005D426F"/>
    <w:rsid w:val="005D4AFE"/>
    <w:rsid w:val="005D5154"/>
    <w:rsid w:val="005D5604"/>
    <w:rsid w:val="005D6B7B"/>
    <w:rsid w:val="005D6C07"/>
    <w:rsid w:val="005D7F68"/>
    <w:rsid w:val="005E00F9"/>
    <w:rsid w:val="005E035A"/>
    <w:rsid w:val="005E0D17"/>
    <w:rsid w:val="005E2128"/>
    <w:rsid w:val="005E3117"/>
    <w:rsid w:val="005E319E"/>
    <w:rsid w:val="005E329C"/>
    <w:rsid w:val="005E3906"/>
    <w:rsid w:val="005E425F"/>
    <w:rsid w:val="005E69E0"/>
    <w:rsid w:val="005F03A3"/>
    <w:rsid w:val="005F0CA3"/>
    <w:rsid w:val="005F1567"/>
    <w:rsid w:val="005F29C0"/>
    <w:rsid w:val="005F53D8"/>
    <w:rsid w:val="005F7D5D"/>
    <w:rsid w:val="005F7EF1"/>
    <w:rsid w:val="00601F31"/>
    <w:rsid w:val="0060235C"/>
    <w:rsid w:val="006038E9"/>
    <w:rsid w:val="0060533D"/>
    <w:rsid w:val="00605CA0"/>
    <w:rsid w:val="00606743"/>
    <w:rsid w:val="00606854"/>
    <w:rsid w:val="006074EE"/>
    <w:rsid w:val="00607C3B"/>
    <w:rsid w:val="006102B2"/>
    <w:rsid w:val="0061079D"/>
    <w:rsid w:val="00610C38"/>
    <w:rsid w:val="00610F92"/>
    <w:rsid w:val="0061120D"/>
    <w:rsid w:val="006120F0"/>
    <w:rsid w:val="00614934"/>
    <w:rsid w:val="0061679E"/>
    <w:rsid w:val="006167A9"/>
    <w:rsid w:val="00616A3C"/>
    <w:rsid w:val="00617886"/>
    <w:rsid w:val="00617890"/>
    <w:rsid w:val="00617CA8"/>
    <w:rsid w:val="00620556"/>
    <w:rsid w:val="00620A19"/>
    <w:rsid w:val="006216FD"/>
    <w:rsid w:val="00621FF2"/>
    <w:rsid w:val="0062348B"/>
    <w:rsid w:val="006246B7"/>
    <w:rsid w:val="006250BD"/>
    <w:rsid w:val="00630278"/>
    <w:rsid w:val="00630B40"/>
    <w:rsid w:val="00630E96"/>
    <w:rsid w:val="00632CB7"/>
    <w:rsid w:val="00632F52"/>
    <w:rsid w:val="00634141"/>
    <w:rsid w:val="00636154"/>
    <w:rsid w:val="00636458"/>
    <w:rsid w:val="006365A7"/>
    <w:rsid w:val="00640408"/>
    <w:rsid w:val="00640723"/>
    <w:rsid w:val="00640B9D"/>
    <w:rsid w:val="00641065"/>
    <w:rsid w:val="00641AF2"/>
    <w:rsid w:val="00642FE1"/>
    <w:rsid w:val="006435D9"/>
    <w:rsid w:val="0064423F"/>
    <w:rsid w:val="00645DBD"/>
    <w:rsid w:val="006462E7"/>
    <w:rsid w:val="00646831"/>
    <w:rsid w:val="0064748D"/>
    <w:rsid w:val="00647C12"/>
    <w:rsid w:val="0065067C"/>
    <w:rsid w:val="00650F91"/>
    <w:rsid w:val="00656089"/>
    <w:rsid w:val="006564FB"/>
    <w:rsid w:val="0065790F"/>
    <w:rsid w:val="00660B67"/>
    <w:rsid w:val="006632E5"/>
    <w:rsid w:val="0067092A"/>
    <w:rsid w:val="00671A77"/>
    <w:rsid w:val="00672517"/>
    <w:rsid w:val="00672624"/>
    <w:rsid w:val="00672BDC"/>
    <w:rsid w:val="00672C80"/>
    <w:rsid w:val="00674E96"/>
    <w:rsid w:val="00675F52"/>
    <w:rsid w:val="0068018E"/>
    <w:rsid w:val="006803ED"/>
    <w:rsid w:val="00682735"/>
    <w:rsid w:val="00682BA0"/>
    <w:rsid w:val="00683511"/>
    <w:rsid w:val="006837F0"/>
    <w:rsid w:val="00684182"/>
    <w:rsid w:val="00684812"/>
    <w:rsid w:val="00684D59"/>
    <w:rsid w:val="006854C9"/>
    <w:rsid w:val="00686BFB"/>
    <w:rsid w:val="0068720A"/>
    <w:rsid w:val="00690EA8"/>
    <w:rsid w:val="006915AA"/>
    <w:rsid w:val="006915D8"/>
    <w:rsid w:val="006929EE"/>
    <w:rsid w:val="00692BDC"/>
    <w:rsid w:val="00692E37"/>
    <w:rsid w:val="00695D31"/>
    <w:rsid w:val="006963A1"/>
    <w:rsid w:val="0069699E"/>
    <w:rsid w:val="006A0441"/>
    <w:rsid w:val="006A19B8"/>
    <w:rsid w:val="006A26EF"/>
    <w:rsid w:val="006A296D"/>
    <w:rsid w:val="006A312A"/>
    <w:rsid w:val="006A49BA"/>
    <w:rsid w:val="006A5082"/>
    <w:rsid w:val="006A5B96"/>
    <w:rsid w:val="006A5EE4"/>
    <w:rsid w:val="006A7596"/>
    <w:rsid w:val="006A794B"/>
    <w:rsid w:val="006B0267"/>
    <w:rsid w:val="006B07F4"/>
    <w:rsid w:val="006B1B3E"/>
    <w:rsid w:val="006B1FF3"/>
    <w:rsid w:val="006B2F31"/>
    <w:rsid w:val="006B34D3"/>
    <w:rsid w:val="006B3C78"/>
    <w:rsid w:val="006B3F55"/>
    <w:rsid w:val="006B43F8"/>
    <w:rsid w:val="006B5127"/>
    <w:rsid w:val="006B668A"/>
    <w:rsid w:val="006B668E"/>
    <w:rsid w:val="006B69E3"/>
    <w:rsid w:val="006B731E"/>
    <w:rsid w:val="006C1A9D"/>
    <w:rsid w:val="006C3668"/>
    <w:rsid w:val="006C3B20"/>
    <w:rsid w:val="006C76A4"/>
    <w:rsid w:val="006D0150"/>
    <w:rsid w:val="006D2744"/>
    <w:rsid w:val="006D483B"/>
    <w:rsid w:val="006D4AA2"/>
    <w:rsid w:val="006D6262"/>
    <w:rsid w:val="006D7442"/>
    <w:rsid w:val="006E1284"/>
    <w:rsid w:val="006E309E"/>
    <w:rsid w:val="006E3F30"/>
    <w:rsid w:val="006E412C"/>
    <w:rsid w:val="006E434D"/>
    <w:rsid w:val="006E5594"/>
    <w:rsid w:val="006E6C30"/>
    <w:rsid w:val="006E772F"/>
    <w:rsid w:val="006E7830"/>
    <w:rsid w:val="006F0700"/>
    <w:rsid w:val="006F1AC1"/>
    <w:rsid w:val="006F2461"/>
    <w:rsid w:val="006F34FC"/>
    <w:rsid w:val="006F37F1"/>
    <w:rsid w:val="006F3FF9"/>
    <w:rsid w:val="006F543C"/>
    <w:rsid w:val="0070088D"/>
    <w:rsid w:val="00701A75"/>
    <w:rsid w:val="00702436"/>
    <w:rsid w:val="00703C77"/>
    <w:rsid w:val="007046C3"/>
    <w:rsid w:val="00710647"/>
    <w:rsid w:val="0071305F"/>
    <w:rsid w:val="007130AA"/>
    <w:rsid w:val="00715A85"/>
    <w:rsid w:val="00717645"/>
    <w:rsid w:val="0071793C"/>
    <w:rsid w:val="00717A40"/>
    <w:rsid w:val="00717AAA"/>
    <w:rsid w:val="00720D17"/>
    <w:rsid w:val="0072124E"/>
    <w:rsid w:val="00721887"/>
    <w:rsid w:val="00722C72"/>
    <w:rsid w:val="007233D4"/>
    <w:rsid w:val="00723D6A"/>
    <w:rsid w:val="00726FFA"/>
    <w:rsid w:val="00727A0E"/>
    <w:rsid w:val="0073057C"/>
    <w:rsid w:val="00730FC8"/>
    <w:rsid w:val="00731C87"/>
    <w:rsid w:val="00733039"/>
    <w:rsid w:val="007338F9"/>
    <w:rsid w:val="007344D7"/>
    <w:rsid w:val="00734DB7"/>
    <w:rsid w:val="00734E0D"/>
    <w:rsid w:val="007378C4"/>
    <w:rsid w:val="00741219"/>
    <w:rsid w:val="00741614"/>
    <w:rsid w:val="00741CCB"/>
    <w:rsid w:val="00742554"/>
    <w:rsid w:val="00742F8D"/>
    <w:rsid w:val="00744C99"/>
    <w:rsid w:val="00746032"/>
    <w:rsid w:val="0074691A"/>
    <w:rsid w:val="00746986"/>
    <w:rsid w:val="00746C4A"/>
    <w:rsid w:val="00752619"/>
    <w:rsid w:val="00755232"/>
    <w:rsid w:val="00755666"/>
    <w:rsid w:val="007556B8"/>
    <w:rsid w:val="00760F98"/>
    <w:rsid w:val="007610E0"/>
    <w:rsid w:val="00762F06"/>
    <w:rsid w:val="00763515"/>
    <w:rsid w:val="007637BF"/>
    <w:rsid w:val="00764A93"/>
    <w:rsid w:val="00766BA1"/>
    <w:rsid w:val="0077026A"/>
    <w:rsid w:val="007708F4"/>
    <w:rsid w:val="007773AA"/>
    <w:rsid w:val="00780F00"/>
    <w:rsid w:val="00781365"/>
    <w:rsid w:val="007821CD"/>
    <w:rsid w:val="00782DC3"/>
    <w:rsid w:val="007849CA"/>
    <w:rsid w:val="007856E5"/>
    <w:rsid w:val="00786139"/>
    <w:rsid w:val="00786B95"/>
    <w:rsid w:val="00787D1E"/>
    <w:rsid w:val="00791E2D"/>
    <w:rsid w:val="00792632"/>
    <w:rsid w:val="00792B1A"/>
    <w:rsid w:val="00793517"/>
    <w:rsid w:val="00794EF2"/>
    <w:rsid w:val="00795499"/>
    <w:rsid w:val="00795AAD"/>
    <w:rsid w:val="00796E7E"/>
    <w:rsid w:val="0079759F"/>
    <w:rsid w:val="007A1F45"/>
    <w:rsid w:val="007A3D3D"/>
    <w:rsid w:val="007A4ED1"/>
    <w:rsid w:val="007A6208"/>
    <w:rsid w:val="007B001F"/>
    <w:rsid w:val="007B178C"/>
    <w:rsid w:val="007B27D0"/>
    <w:rsid w:val="007B2B2B"/>
    <w:rsid w:val="007B312A"/>
    <w:rsid w:val="007B37AD"/>
    <w:rsid w:val="007B40FA"/>
    <w:rsid w:val="007B431E"/>
    <w:rsid w:val="007B7492"/>
    <w:rsid w:val="007B7F13"/>
    <w:rsid w:val="007C1C72"/>
    <w:rsid w:val="007C3600"/>
    <w:rsid w:val="007C3FF1"/>
    <w:rsid w:val="007C4130"/>
    <w:rsid w:val="007C4721"/>
    <w:rsid w:val="007C4AC0"/>
    <w:rsid w:val="007C586C"/>
    <w:rsid w:val="007C6001"/>
    <w:rsid w:val="007C61B4"/>
    <w:rsid w:val="007C77DE"/>
    <w:rsid w:val="007D18B2"/>
    <w:rsid w:val="007D1FF0"/>
    <w:rsid w:val="007D24A5"/>
    <w:rsid w:val="007D271D"/>
    <w:rsid w:val="007D2D51"/>
    <w:rsid w:val="007D5171"/>
    <w:rsid w:val="007D6375"/>
    <w:rsid w:val="007D6469"/>
    <w:rsid w:val="007D6E90"/>
    <w:rsid w:val="007E0821"/>
    <w:rsid w:val="007E0F8D"/>
    <w:rsid w:val="007E1816"/>
    <w:rsid w:val="007E1D9C"/>
    <w:rsid w:val="007E258C"/>
    <w:rsid w:val="007E41A9"/>
    <w:rsid w:val="007E5CDB"/>
    <w:rsid w:val="007E63FE"/>
    <w:rsid w:val="007F16CE"/>
    <w:rsid w:val="007F189D"/>
    <w:rsid w:val="007F18B1"/>
    <w:rsid w:val="007F2744"/>
    <w:rsid w:val="007F364D"/>
    <w:rsid w:val="007F5613"/>
    <w:rsid w:val="007F62D9"/>
    <w:rsid w:val="007F6B94"/>
    <w:rsid w:val="007F7DF0"/>
    <w:rsid w:val="008001CA"/>
    <w:rsid w:val="0080025B"/>
    <w:rsid w:val="00801214"/>
    <w:rsid w:val="00801609"/>
    <w:rsid w:val="00801677"/>
    <w:rsid w:val="00804B0D"/>
    <w:rsid w:val="00810163"/>
    <w:rsid w:val="008106C6"/>
    <w:rsid w:val="00810E9F"/>
    <w:rsid w:val="00811642"/>
    <w:rsid w:val="00812981"/>
    <w:rsid w:val="00812F0D"/>
    <w:rsid w:val="008154E8"/>
    <w:rsid w:val="008157F4"/>
    <w:rsid w:val="00815807"/>
    <w:rsid w:val="0081643F"/>
    <w:rsid w:val="008172F1"/>
    <w:rsid w:val="00821ECF"/>
    <w:rsid w:val="00825D72"/>
    <w:rsid w:val="0082784B"/>
    <w:rsid w:val="008300BB"/>
    <w:rsid w:val="008301E9"/>
    <w:rsid w:val="0083207E"/>
    <w:rsid w:val="0083281B"/>
    <w:rsid w:val="0083293A"/>
    <w:rsid w:val="00832AD6"/>
    <w:rsid w:val="00832F09"/>
    <w:rsid w:val="008349D9"/>
    <w:rsid w:val="00834A06"/>
    <w:rsid w:val="00836FC1"/>
    <w:rsid w:val="00837B3B"/>
    <w:rsid w:val="00840853"/>
    <w:rsid w:val="00840B64"/>
    <w:rsid w:val="00844713"/>
    <w:rsid w:val="00844FCF"/>
    <w:rsid w:val="008450F0"/>
    <w:rsid w:val="0085240A"/>
    <w:rsid w:val="0085413F"/>
    <w:rsid w:val="00855CB3"/>
    <w:rsid w:val="00855CF5"/>
    <w:rsid w:val="00856E55"/>
    <w:rsid w:val="00857A64"/>
    <w:rsid w:val="00860E6D"/>
    <w:rsid w:val="0086210A"/>
    <w:rsid w:val="0086251B"/>
    <w:rsid w:val="00862781"/>
    <w:rsid w:val="00862B58"/>
    <w:rsid w:val="00863242"/>
    <w:rsid w:val="008635CF"/>
    <w:rsid w:val="00863785"/>
    <w:rsid w:val="00864761"/>
    <w:rsid w:val="00864FC2"/>
    <w:rsid w:val="00866514"/>
    <w:rsid w:val="00867FCC"/>
    <w:rsid w:val="0087103E"/>
    <w:rsid w:val="00871525"/>
    <w:rsid w:val="008715BE"/>
    <w:rsid w:val="0087402F"/>
    <w:rsid w:val="00875ACE"/>
    <w:rsid w:val="008760DE"/>
    <w:rsid w:val="008763DF"/>
    <w:rsid w:val="00883826"/>
    <w:rsid w:val="00884BC8"/>
    <w:rsid w:val="0088550F"/>
    <w:rsid w:val="008874D4"/>
    <w:rsid w:val="00887924"/>
    <w:rsid w:val="0089046D"/>
    <w:rsid w:val="00891E93"/>
    <w:rsid w:val="00892D86"/>
    <w:rsid w:val="0089352D"/>
    <w:rsid w:val="00893714"/>
    <w:rsid w:val="008944DD"/>
    <w:rsid w:val="00895879"/>
    <w:rsid w:val="00897A65"/>
    <w:rsid w:val="008A188E"/>
    <w:rsid w:val="008A4862"/>
    <w:rsid w:val="008A6358"/>
    <w:rsid w:val="008A67D4"/>
    <w:rsid w:val="008A7014"/>
    <w:rsid w:val="008A7E89"/>
    <w:rsid w:val="008B068B"/>
    <w:rsid w:val="008B0693"/>
    <w:rsid w:val="008B0B9C"/>
    <w:rsid w:val="008B0C3F"/>
    <w:rsid w:val="008B1D84"/>
    <w:rsid w:val="008B221B"/>
    <w:rsid w:val="008B3EDE"/>
    <w:rsid w:val="008B4F23"/>
    <w:rsid w:val="008B5A80"/>
    <w:rsid w:val="008B5FAD"/>
    <w:rsid w:val="008C0363"/>
    <w:rsid w:val="008C1FE8"/>
    <w:rsid w:val="008C2CD9"/>
    <w:rsid w:val="008C311B"/>
    <w:rsid w:val="008C3B88"/>
    <w:rsid w:val="008C3E3E"/>
    <w:rsid w:val="008C4FD5"/>
    <w:rsid w:val="008C7593"/>
    <w:rsid w:val="008C79F2"/>
    <w:rsid w:val="008D27A1"/>
    <w:rsid w:val="008D2BF8"/>
    <w:rsid w:val="008D583F"/>
    <w:rsid w:val="008D5C83"/>
    <w:rsid w:val="008D64CF"/>
    <w:rsid w:val="008D6FA5"/>
    <w:rsid w:val="008E1767"/>
    <w:rsid w:val="008E2351"/>
    <w:rsid w:val="008E3A11"/>
    <w:rsid w:val="008E4ECC"/>
    <w:rsid w:val="008E7383"/>
    <w:rsid w:val="008F00F6"/>
    <w:rsid w:val="008F1A19"/>
    <w:rsid w:val="008F1C00"/>
    <w:rsid w:val="008F30DE"/>
    <w:rsid w:val="008F42D9"/>
    <w:rsid w:val="008F546B"/>
    <w:rsid w:val="008F61DA"/>
    <w:rsid w:val="008F61F6"/>
    <w:rsid w:val="008F6267"/>
    <w:rsid w:val="008F665C"/>
    <w:rsid w:val="008F72C4"/>
    <w:rsid w:val="00901BC3"/>
    <w:rsid w:val="009027E3"/>
    <w:rsid w:val="0090293C"/>
    <w:rsid w:val="0091215B"/>
    <w:rsid w:val="00913154"/>
    <w:rsid w:val="00913205"/>
    <w:rsid w:val="00915BA5"/>
    <w:rsid w:val="00916C2F"/>
    <w:rsid w:val="0091729D"/>
    <w:rsid w:val="0092121F"/>
    <w:rsid w:val="009212D0"/>
    <w:rsid w:val="00921C6A"/>
    <w:rsid w:val="00924D6C"/>
    <w:rsid w:val="00926A6F"/>
    <w:rsid w:val="00927076"/>
    <w:rsid w:val="009271B4"/>
    <w:rsid w:val="0092789F"/>
    <w:rsid w:val="00927A5B"/>
    <w:rsid w:val="00930A9E"/>
    <w:rsid w:val="00930B33"/>
    <w:rsid w:val="00932A90"/>
    <w:rsid w:val="009337B5"/>
    <w:rsid w:val="00934EE6"/>
    <w:rsid w:val="0093524E"/>
    <w:rsid w:val="00935D5E"/>
    <w:rsid w:val="00935D8B"/>
    <w:rsid w:val="00936D56"/>
    <w:rsid w:val="00937F4F"/>
    <w:rsid w:val="00941416"/>
    <w:rsid w:val="009423AC"/>
    <w:rsid w:val="00942A7A"/>
    <w:rsid w:val="00943C28"/>
    <w:rsid w:val="00944124"/>
    <w:rsid w:val="00944C36"/>
    <w:rsid w:val="00945568"/>
    <w:rsid w:val="009472F3"/>
    <w:rsid w:val="00947E25"/>
    <w:rsid w:val="0095361E"/>
    <w:rsid w:val="009544EA"/>
    <w:rsid w:val="00955965"/>
    <w:rsid w:val="00960FCE"/>
    <w:rsid w:val="00961964"/>
    <w:rsid w:val="00961C13"/>
    <w:rsid w:val="009624A4"/>
    <w:rsid w:val="00962B6B"/>
    <w:rsid w:val="00964042"/>
    <w:rsid w:val="00964FB8"/>
    <w:rsid w:val="0096547A"/>
    <w:rsid w:val="00965F8D"/>
    <w:rsid w:val="009666BF"/>
    <w:rsid w:val="00967C28"/>
    <w:rsid w:val="00967C76"/>
    <w:rsid w:val="009705A8"/>
    <w:rsid w:val="009707B2"/>
    <w:rsid w:val="00972C9A"/>
    <w:rsid w:val="00975AFE"/>
    <w:rsid w:val="009765A6"/>
    <w:rsid w:val="0098077A"/>
    <w:rsid w:val="00982A55"/>
    <w:rsid w:val="00983421"/>
    <w:rsid w:val="009834E5"/>
    <w:rsid w:val="00983AB1"/>
    <w:rsid w:val="00983D56"/>
    <w:rsid w:val="00985EE2"/>
    <w:rsid w:val="009866EF"/>
    <w:rsid w:val="00987884"/>
    <w:rsid w:val="00987909"/>
    <w:rsid w:val="00987B44"/>
    <w:rsid w:val="009906A5"/>
    <w:rsid w:val="009909E7"/>
    <w:rsid w:val="00990E62"/>
    <w:rsid w:val="009914E6"/>
    <w:rsid w:val="00991820"/>
    <w:rsid w:val="00991E3F"/>
    <w:rsid w:val="00995536"/>
    <w:rsid w:val="00997F16"/>
    <w:rsid w:val="009A0D74"/>
    <w:rsid w:val="009A3A5D"/>
    <w:rsid w:val="009A3E4D"/>
    <w:rsid w:val="009A3E85"/>
    <w:rsid w:val="009A5428"/>
    <w:rsid w:val="009A6FE5"/>
    <w:rsid w:val="009A7F4F"/>
    <w:rsid w:val="009B22F6"/>
    <w:rsid w:val="009B3E75"/>
    <w:rsid w:val="009B40C8"/>
    <w:rsid w:val="009B47F6"/>
    <w:rsid w:val="009B48BA"/>
    <w:rsid w:val="009B7E65"/>
    <w:rsid w:val="009C24B2"/>
    <w:rsid w:val="009C378E"/>
    <w:rsid w:val="009C4D9E"/>
    <w:rsid w:val="009C4EAE"/>
    <w:rsid w:val="009C5082"/>
    <w:rsid w:val="009C5E05"/>
    <w:rsid w:val="009C7000"/>
    <w:rsid w:val="009C771A"/>
    <w:rsid w:val="009D0C30"/>
    <w:rsid w:val="009D0F25"/>
    <w:rsid w:val="009D2618"/>
    <w:rsid w:val="009D4B9B"/>
    <w:rsid w:val="009D4E5A"/>
    <w:rsid w:val="009D4FCF"/>
    <w:rsid w:val="009D5F25"/>
    <w:rsid w:val="009D6996"/>
    <w:rsid w:val="009E0507"/>
    <w:rsid w:val="009E0B60"/>
    <w:rsid w:val="009E1003"/>
    <w:rsid w:val="009E25FA"/>
    <w:rsid w:val="009E28CD"/>
    <w:rsid w:val="009E5D57"/>
    <w:rsid w:val="009E73A5"/>
    <w:rsid w:val="009F0CB4"/>
    <w:rsid w:val="009F0CFB"/>
    <w:rsid w:val="009F4B84"/>
    <w:rsid w:val="009F4C1E"/>
    <w:rsid w:val="009F5972"/>
    <w:rsid w:val="009F5BA0"/>
    <w:rsid w:val="009F6925"/>
    <w:rsid w:val="009F6BFE"/>
    <w:rsid w:val="00A00B3C"/>
    <w:rsid w:val="00A01064"/>
    <w:rsid w:val="00A03A59"/>
    <w:rsid w:val="00A04C57"/>
    <w:rsid w:val="00A06093"/>
    <w:rsid w:val="00A06B44"/>
    <w:rsid w:val="00A076A2"/>
    <w:rsid w:val="00A10826"/>
    <w:rsid w:val="00A13A93"/>
    <w:rsid w:val="00A164CB"/>
    <w:rsid w:val="00A16AAB"/>
    <w:rsid w:val="00A17DE4"/>
    <w:rsid w:val="00A20C68"/>
    <w:rsid w:val="00A20DFC"/>
    <w:rsid w:val="00A235CB"/>
    <w:rsid w:val="00A26711"/>
    <w:rsid w:val="00A26837"/>
    <w:rsid w:val="00A26D53"/>
    <w:rsid w:val="00A27773"/>
    <w:rsid w:val="00A27820"/>
    <w:rsid w:val="00A30661"/>
    <w:rsid w:val="00A30782"/>
    <w:rsid w:val="00A3232A"/>
    <w:rsid w:val="00A33282"/>
    <w:rsid w:val="00A33EA5"/>
    <w:rsid w:val="00A33EB1"/>
    <w:rsid w:val="00A34634"/>
    <w:rsid w:val="00A36434"/>
    <w:rsid w:val="00A37CB0"/>
    <w:rsid w:val="00A40E1E"/>
    <w:rsid w:val="00A42F58"/>
    <w:rsid w:val="00A44FE4"/>
    <w:rsid w:val="00A45ED0"/>
    <w:rsid w:val="00A469BF"/>
    <w:rsid w:val="00A46C50"/>
    <w:rsid w:val="00A50772"/>
    <w:rsid w:val="00A507DF"/>
    <w:rsid w:val="00A5237E"/>
    <w:rsid w:val="00A5289C"/>
    <w:rsid w:val="00A52D75"/>
    <w:rsid w:val="00A53575"/>
    <w:rsid w:val="00A53A67"/>
    <w:rsid w:val="00A5486E"/>
    <w:rsid w:val="00A54BC5"/>
    <w:rsid w:val="00A54C2D"/>
    <w:rsid w:val="00A55829"/>
    <w:rsid w:val="00A61206"/>
    <w:rsid w:val="00A6198D"/>
    <w:rsid w:val="00A61FE3"/>
    <w:rsid w:val="00A62B75"/>
    <w:rsid w:val="00A62DE0"/>
    <w:rsid w:val="00A63C60"/>
    <w:rsid w:val="00A643FC"/>
    <w:rsid w:val="00A65F00"/>
    <w:rsid w:val="00A65F8B"/>
    <w:rsid w:val="00A663F2"/>
    <w:rsid w:val="00A67CCC"/>
    <w:rsid w:val="00A7115B"/>
    <w:rsid w:val="00A71305"/>
    <w:rsid w:val="00A71833"/>
    <w:rsid w:val="00A77F73"/>
    <w:rsid w:val="00A80927"/>
    <w:rsid w:val="00A80B97"/>
    <w:rsid w:val="00A80C1E"/>
    <w:rsid w:val="00A841EB"/>
    <w:rsid w:val="00A84B83"/>
    <w:rsid w:val="00A851F7"/>
    <w:rsid w:val="00A85BC3"/>
    <w:rsid w:val="00A9101D"/>
    <w:rsid w:val="00A91F60"/>
    <w:rsid w:val="00A9275B"/>
    <w:rsid w:val="00A9290E"/>
    <w:rsid w:val="00A9537A"/>
    <w:rsid w:val="00A95D46"/>
    <w:rsid w:val="00A963AD"/>
    <w:rsid w:val="00A9677F"/>
    <w:rsid w:val="00A9720D"/>
    <w:rsid w:val="00A97628"/>
    <w:rsid w:val="00A97C50"/>
    <w:rsid w:val="00AA0D5B"/>
    <w:rsid w:val="00AA1035"/>
    <w:rsid w:val="00AA14E5"/>
    <w:rsid w:val="00AA2FF5"/>
    <w:rsid w:val="00AA4340"/>
    <w:rsid w:val="00AA5B28"/>
    <w:rsid w:val="00AA6070"/>
    <w:rsid w:val="00AA6741"/>
    <w:rsid w:val="00AA77A0"/>
    <w:rsid w:val="00AA7BF2"/>
    <w:rsid w:val="00AB059E"/>
    <w:rsid w:val="00AB1ECE"/>
    <w:rsid w:val="00AB1ED5"/>
    <w:rsid w:val="00AB3146"/>
    <w:rsid w:val="00AC0521"/>
    <w:rsid w:val="00AC1B98"/>
    <w:rsid w:val="00AC1F7D"/>
    <w:rsid w:val="00AC2C6C"/>
    <w:rsid w:val="00AC2F29"/>
    <w:rsid w:val="00AC53D1"/>
    <w:rsid w:val="00AC5EE8"/>
    <w:rsid w:val="00AD24E2"/>
    <w:rsid w:val="00AD2533"/>
    <w:rsid w:val="00AD3948"/>
    <w:rsid w:val="00AD5901"/>
    <w:rsid w:val="00AD65B1"/>
    <w:rsid w:val="00AD6DAB"/>
    <w:rsid w:val="00AE17F1"/>
    <w:rsid w:val="00AE474A"/>
    <w:rsid w:val="00AE61D1"/>
    <w:rsid w:val="00AE63DF"/>
    <w:rsid w:val="00AF22F6"/>
    <w:rsid w:val="00AF4B8E"/>
    <w:rsid w:val="00AF60C0"/>
    <w:rsid w:val="00B01CA2"/>
    <w:rsid w:val="00B03A7D"/>
    <w:rsid w:val="00B04FF1"/>
    <w:rsid w:val="00B06FD5"/>
    <w:rsid w:val="00B0794E"/>
    <w:rsid w:val="00B1227E"/>
    <w:rsid w:val="00B1310A"/>
    <w:rsid w:val="00B135D7"/>
    <w:rsid w:val="00B13B9F"/>
    <w:rsid w:val="00B1569F"/>
    <w:rsid w:val="00B1625E"/>
    <w:rsid w:val="00B16705"/>
    <w:rsid w:val="00B177EC"/>
    <w:rsid w:val="00B17827"/>
    <w:rsid w:val="00B2001E"/>
    <w:rsid w:val="00B222C3"/>
    <w:rsid w:val="00B235F5"/>
    <w:rsid w:val="00B24243"/>
    <w:rsid w:val="00B26DFB"/>
    <w:rsid w:val="00B306C7"/>
    <w:rsid w:val="00B30A16"/>
    <w:rsid w:val="00B30D9A"/>
    <w:rsid w:val="00B31D90"/>
    <w:rsid w:val="00B32483"/>
    <w:rsid w:val="00B33C1E"/>
    <w:rsid w:val="00B3452C"/>
    <w:rsid w:val="00B355AF"/>
    <w:rsid w:val="00B35C11"/>
    <w:rsid w:val="00B37008"/>
    <w:rsid w:val="00B37703"/>
    <w:rsid w:val="00B40F8D"/>
    <w:rsid w:val="00B420F1"/>
    <w:rsid w:val="00B42D6E"/>
    <w:rsid w:val="00B44730"/>
    <w:rsid w:val="00B44913"/>
    <w:rsid w:val="00B45A62"/>
    <w:rsid w:val="00B51A74"/>
    <w:rsid w:val="00B51C40"/>
    <w:rsid w:val="00B5280C"/>
    <w:rsid w:val="00B52BB2"/>
    <w:rsid w:val="00B54599"/>
    <w:rsid w:val="00B55B2F"/>
    <w:rsid w:val="00B57279"/>
    <w:rsid w:val="00B6114B"/>
    <w:rsid w:val="00B61531"/>
    <w:rsid w:val="00B616E0"/>
    <w:rsid w:val="00B61B3E"/>
    <w:rsid w:val="00B64A92"/>
    <w:rsid w:val="00B676BC"/>
    <w:rsid w:val="00B67BAB"/>
    <w:rsid w:val="00B67C3F"/>
    <w:rsid w:val="00B67D40"/>
    <w:rsid w:val="00B67E1D"/>
    <w:rsid w:val="00B72234"/>
    <w:rsid w:val="00B73E19"/>
    <w:rsid w:val="00B762DD"/>
    <w:rsid w:val="00B77A63"/>
    <w:rsid w:val="00B81482"/>
    <w:rsid w:val="00B827DD"/>
    <w:rsid w:val="00B867E8"/>
    <w:rsid w:val="00B868D7"/>
    <w:rsid w:val="00B8768F"/>
    <w:rsid w:val="00B87885"/>
    <w:rsid w:val="00B904F4"/>
    <w:rsid w:val="00B915E0"/>
    <w:rsid w:val="00B93A8B"/>
    <w:rsid w:val="00B95EE7"/>
    <w:rsid w:val="00B96851"/>
    <w:rsid w:val="00B97243"/>
    <w:rsid w:val="00B974A3"/>
    <w:rsid w:val="00B97F80"/>
    <w:rsid w:val="00BA23D5"/>
    <w:rsid w:val="00BA34AE"/>
    <w:rsid w:val="00BA35C0"/>
    <w:rsid w:val="00BA3D84"/>
    <w:rsid w:val="00BA5AAA"/>
    <w:rsid w:val="00BA5BA3"/>
    <w:rsid w:val="00BB0596"/>
    <w:rsid w:val="00BB2B1A"/>
    <w:rsid w:val="00BB304E"/>
    <w:rsid w:val="00BB372B"/>
    <w:rsid w:val="00BC0800"/>
    <w:rsid w:val="00BC1557"/>
    <w:rsid w:val="00BC1748"/>
    <w:rsid w:val="00BC1E90"/>
    <w:rsid w:val="00BC292E"/>
    <w:rsid w:val="00BC39B0"/>
    <w:rsid w:val="00BC3BF3"/>
    <w:rsid w:val="00BC3F04"/>
    <w:rsid w:val="00BC4185"/>
    <w:rsid w:val="00BC4DAB"/>
    <w:rsid w:val="00BC4E1F"/>
    <w:rsid w:val="00BC5539"/>
    <w:rsid w:val="00BD0242"/>
    <w:rsid w:val="00BD1360"/>
    <w:rsid w:val="00BD1A54"/>
    <w:rsid w:val="00BD2733"/>
    <w:rsid w:val="00BD61BB"/>
    <w:rsid w:val="00BD73E4"/>
    <w:rsid w:val="00BD76D3"/>
    <w:rsid w:val="00BD7787"/>
    <w:rsid w:val="00BE0809"/>
    <w:rsid w:val="00BE27AD"/>
    <w:rsid w:val="00BE287B"/>
    <w:rsid w:val="00BE2911"/>
    <w:rsid w:val="00BE2E31"/>
    <w:rsid w:val="00BE30FE"/>
    <w:rsid w:val="00BE3797"/>
    <w:rsid w:val="00BE3965"/>
    <w:rsid w:val="00BE3E0D"/>
    <w:rsid w:val="00BE5875"/>
    <w:rsid w:val="00BE614B"/>
    <w:rsid w:val="00BE72CE"/>
    <w:rsid w:val="00BF02FA"/>
    <w:rsid w:val="00BF0B49"/>
    <w:rsid w:val="00BF0FB0"/>
    <w:rsid w:val="00BF1678"/>
    <w:rsid w:val="00BF297C"/>
    <w:rsid w:val="00BF2C81"/>
    <w:rsid w:val="00BF2CC6"/>
    <w:rsid w:val="00BF6448"/>
    <w:rsid w:val="00BF650A"/>
    <w:rsid w:val="00BF6B2F"/>
    <w:rsid w:val="00C00914"/>
    <w:rsid w:val="00C0127D"/>
    <w:rsid w:val="00C02122"/>
    <w:rsid w:val="00C03022"/>
    <w:rsid w:val="00C051BF"/>
    <w:rsid w:val="00C052D9"/>
    <w:rsid w:val="00C05BE4"/>
    <w:rsid w:val="00C06508"/>
    <w:rsid w:val="00C069C1"/>
    <w:rsid w:val="00C1140D"/>
    <w:rsid w:val="00C11C1B"/>
    <w:rsid w:val="00C164BC"/>
    <w:rsid w:val="00C171A0"/>
    <w:rsid w:val="00C21D3C"/>
    <w:rsid w:val="00C231BD"/>
    <w:rsid w:val="00C23843"/>
    <w:rsid w:val="00C23DD3"/>
    <w:rsid w:val="00C24FF6"/>
    <w:rsid w:val="00C25377"/>
    <w:rsid w:val="00C25F84"/>
    <w:rsid w:val="00C261CB"/>
    <w:rsid w:val="00C26A38"/>
    <w:rsid w:val="00C308CA"/>
    <w:rsid w:val="00C3098A"/>
    <w:rsid w:val="00C30A2F"/>
    <w:rsid w:val="00C31E2F"/>
    <w:rsid w:val="00C331BB"/>
    <w:rsid w:val="00C339CC"/>
    <w:rsid w:val="00C3637F"/>
    <w:rsid w:val="00C370AC"/>
    <w:rsid w:val="00C409C9"/>
    <w:rsid w:val="00C40C22"/>
    <w:rsid w:val="00C41CF6"/>
    <w:rsid w:val="00C4235A"/>
    <w:rsid w:val="00C43751"/>
    <w:rsid w:val="00C444F5"/>
    <w:rsid w:val="00C44B45"/>
    <w:rsid w:val="00C45494"/>
    <w:rsid w:val="00C469B8"/>
    <w:rsid w:val="00C47CB5"/>
    <w:rsid w:val="00C5023D"/>
    <w:rsid w:val="00C50775"/>
    <w:rsid w:val="00C5077F"/>
    <w:rsid w:val="00C52694"/>
    <w:rsid w:val="00C52E00"/>
    <w:rsid w:val="00C60820"/>
    <w:rsid w:val="00C6115C"/>
    <w:rsid w:val="00C616F9"/>
    <w:rsid w:val="00C625A0"/>
    <w:rsid w:val="00C62D9E"/>
    <w:rsid w:val="00C642E5"/>
    <w:rsid w:val="00C67548"/>
    <w:rsid w:val="00C67F01"/>
    <w:rsid w:val="00C7211D"/>
    <w:rsid w:val="00C7248A"/>
    <w:rsid w:val="00C73B54"/>
    <w:rsid w:val="00C74830"/>
    <w:rsid w:val="00C74C68"/>
    <w:rsid w:val="00C759AE"/>
    <w:rsid w:val="00C76A78"/>
    <w:rsid w:val="00C77682"/>
    <w:rsid w:val="00C777F2"/>
    <w:rsid w:val="00C779FA"/>
    <w:rsid w:val="00C77EE6"/>
    <w:rsid w:val="00C81C63"/>
    <w:rsid w:val="00C82D3B"/>
    <w:rsid w:val="00C8460C"/>
    <w:rsid w:val="00C859E7"/>
    <w:rsid w:val="00C86123"/>
    <w:rsid w:val="00C90135"/>
    <w:rsid w:val="00C912B0"/>
    <w:rsid w:val="00C91B9F"/>
    <w:rsid w:val="00C91ED3"/>
    <w:rsid w:val="00C92B48"/>
    <w:rsid w:val="00CA15EB"/>
    <w:rsid w:val="00CA2A6C"/>
    <w:rsid w:val="00CA2EFF"/>
    <w:rsid w:val="00CA37A9"/>
    <w:rsid w:val="00CA399E"/>
    <w:rsid w:val="00CA6065"/>
    <w:rsid w:val="00CA69E4"/>
    <w:rsid w:val="00CA7794"/>
    <w:rsid w:val="00CA7851"/>
    <w:rsid w:val="00CB2105"/>
    <w:rsid w:val="00CB2EF1"/>
    <w:rsid w:val="00CB3A02"/>
    <w:rsid w:val="00CB3A4B"/>
    <w:rsid w:val="00CB45BB"/>
    <w:rsid w:val="00CB48F9"/>
    <w:rsid w:val="00CB5690"/>
    <w:rsid w:val="00CB5F19"/>
    <w:rsid w:val="00CB639D"/>
    <w:rsid w:val="00CB79ED"/>
    <w:rsid w:val="00CC1DE8"/>
    <w:rsid w:val="00CC24D3"/>
    <w:rsid w:val="00CC474B"/>
    <w:rsid w:val="00CC6689"/>
    <w:rsid w:val="00CC7158"/>
    <w:rsid w:val="00CD1BBC"/>
    <w:rsid w:val="00CD2E0A"/>
    <w:rsid w:val="00CD3D13"/>
    <w:rsid w:val="00CD3EF5"/>
    <w:rsid w:val="00CD565B"/>
    <w:rsid w:val="00CE4E07"/>
    <w:rsid w:val="00CE52C9"/>
    <w:rsid w:val="00CE54DD"/>
    <w:rsid w:val="00CE6CFE"/>
    <w:rsid w:val="00CE7017"/>
    <w:rsid w:val="00CF029B"/>
    <w:rsid w:val="00CF1694"/>
    <w:rsid w:val="00CF1869"/>
    <w:rsid w:val="00CF35E7"/>
    <w:rsid w:val="00CF4DF4"/>
    <w:rsid w:val="00CF5D75"/>
    <w:rsid w:val="00CF601C"/>
    <w:rsid w:val="00CF6072"/>
    <w:rsid w:val="00CF60A0"/>
    <w:rsid w:val="00CF7405"/>
    <w:rsid w:val="00CF7CD5"/>
    <w:rsid w:val="00D00754"/>
    <w:rsid w:val="00D01633"/>
    <w:rsid w:val="00D01F90"/>
    <w:rsid w:val="00D021A6"/>
    <w:rsid w:val="00D03292"/>
    <w:rsid w:val="00D05985"/>
    <w:rsid w:val="00D06104"/>
    <w:rsid w:val="00D065A6"/>
    <w:rsid w:val="00D07500"/>
    <w:rsid w:val="00D10B34"/>
    <w:rsid w:val="00D114E5"/>
    <w:rsid w:val="00D11819"/>
    <w:rsid w:val="00D11C26"/>
    <w:rsid w:val="00D11DB2"/>
    <w:rsid w:val="00D11FBE"/>
    <w:rsid w:val="00D12D25"/>
    <w:rsid w:val="00D13D58"/>
    <w:rsid w:val="00D140E1"/>
    <w:rsid w:val="00D168CB"/>
    <w:rsid w:val="00D16EB9"/>
    <w:rsid w:val="00D17926"/>
    <w:rsid w:val="00D20550"/>
    <w:rsid w:val="00D225E3"/>
    <w:rsid w:val="00D234D3"/>
    <w:rsid w:val="00D23BF5"/>
    <w:rsid w:val="00D23D11"/>
    <w:rsid w:val="00D24A10"/>
    <w:rsid w:val="00D258E3"/>
    <w:rsid w:val="00D26D30"/>
    <w:rsid w:val="00D316A2"/>
    <w:rsid w:val="00D31804"/>
    <w:rsid w:val="00D322EE"/>
    <w:rsid w:val="00D32E54"/>
    <w:rsid w:val="00D340CA"/>
    <w:rsid w:val="00D34647"/>
    <w:rsid w:val="00D36FDE"/>
    <w:rsid w:val="00D40A72"/>
    <w:rsid w:val="00D41133"/>
    <w:rsid w:val="00D4236C"/>
    <w:rsid w:val="00D4450C"/>
    <w:rsid w:val="00D45653"/>
    <w:rsid w:val="00D45F96"/>
    <w:rsid w:val="00D463C0"/>
    <w:rsid w:val="00D474FE"/>
    <w:rsid w:val="00D510E9"/>
    <w:rsid w:val="00D516B7"/>
    <w:rsid w:val="00D51D3C"/>
    <w:rsid w:val="00D5217C"/>
    <w:rsid w:val="00D532D1"/>
    <w:rsid w:val="00D5471A"/>
    <w:rsid w:val="00D556C4"/>
    <w:rsid w:val="00D561B9"/>
    <w:rsid w:val="00D57159"/>
    <w:rsid w:val="00D60050"/>
    <w:rsid w:val="00D618B8"/>
    <w:rsid w:val="00D61AAF"/>
    <w:rsid w:val="00D62F3E"/>
    <w:rsid w:val="00D636B9"/>
    <w:rsid w:val="00D63954"/>
    <w:rsid w:val="00D6428B"/>
    <w:rsid w:val="00D64386"/>
    <w:rsid w:val="00D6684F"/>
    <w:rsid w:val="00D66FD2"/>
    <w:rsid w:val="00D67651"/>
    <w:rsid w:val="00D67F77"/>
    <w:rsid w:val="00D70C49"/>
    <w:rsid w:val="00D713C3"/>
    <w:rsid w:val="00D71BEE"/>
    <w:rsid w:val="00D76A79"/>
    <w:rsid w:val="00D81AF6"/>
    <w:rsid w:val="00D8264D"/>
    <w:rsid w:val="00D83D10"/>
    <w:rsid w:val="00D83D69"/>
    <w:rsid w:val="00D857A2"/>
    <w:rsid w:val="00D862AA"/>
    <w:rsid w:val="00D86D58"/>
    <w:rsid w:val="00D90647"/>
    <w:rsid w:val="00D90DFB"/>
    <w:rsid w:val="00D91C10"/>
    <w:rsid w:val="00D920FE"/>
    <w:rsid w:val="00D926EE"/>
    <w:rsid w:val="00D95508"/>
    <w:rsid w:val="00D96E55"/>
    <w:rsid w:val="00D97E36"/>
    <w:rsid w:val="00DA1C84"/>
    <w:rsid w:val="00DA3820"/>
    <w:rsid w:val="00DA52C6"/>
    <w:rsid w:val="00DA555A"/>
    <w:rsid w:val="00DA734E"/>
    <w:rsid w:val="00DA735C"/>
    <w:rsid w:val="00DB271E"/>
    <w:rsid w:val="00DB2A84"/>
    <w:rsid w:val="00DB2FCF"/>
    <w:rsid w:val="00DB329C"/>
    <w:rsid w:val="00DB3FE4"/>
    <w:rsid w:val="00DB43BE"/>
    <w:rsid w:val="00DB5FF5"/>
    <w:rsid w:val="00DB6A29"/>
    <w:rsid w:val="00DB704C"/>
    <w:rsid w:val="00DC0133"/>
    <w:rsid w:val="00DC02F0"/>
    <w:rsid w:val="00DC2A08"/>
    <w:rsid w:val="00DC3838"/>
    <w:rsid w:val="00DC383B"/>
    <w:rsid w:val="00DC4174"/>
    <w:rsid w:val="00DC4572"/>
    <w:rsid w:val="00DC54B9"/>
    <w:rsid w:val="00DC5DF6"/>
    <w:rsid w:val="00DC615C"/>
    <w:rsid w:val="00DC6AC2"/>
    <w:rsid w:val="00DC6F5A"/>
    <w:rsid w:val="00DC76CB"/>
    <w:rsid w:val="00DC79A6"/>
    <w:rsid w:val="00DC7E6F"/>
    <w:rsid w:val="00DD025A"/>
    <w:rsid w:val="00DD0D07"/>
    <w:rsid w:val="00DD3F98"/>
    <w:rsid w:val="00DD40B4"/>
    <w:rsid w:val="00DD6F8D"/>
    <w:rsid w:val="00DD7663"/>
    <w:rsid w:val="00DD7EDD"/>
    <w:rsid w:val="00DE106B"/>
    <w:rsid w:val="00DE1A77"/>
    <w:rsid w:val="00DE2503"/>
    <w:rsid w:val="00DE2580"/>
    <w:rsid w:val="00DE4387"/>
    <w:rsid w:val="00DE4697"/>
    <w:rsid w:val="00DE5696"/>
    <w:rsid w:val="00DE5C50"/>
    <w:rsid w:val="00DE6089"/>
    <w:rsid w:val="00DE67ED"/>
    <w:rsid w:val="00DE6BA8"/>
    <w:rsid w:val="00DF0820"/>
    <w:rsid w:val="00DF0A17"/>
    <w:rsid w:val="00DF1008"/>
    <w:rsid w:val="00DF137B"/>
    <w:rsid w:val="00DF1AF2"/>
    <w:rsid w:val="00DF22F2"/>
    <w:rsid w:val="00DF2A6D"/>
    <w:rsid w:val="00DF2B14"/>
    <w:rsid w:val="00DF2C1F"/>
    <w:rsid w:val="00DF2F0E"/>
    <w:rsid w:val="00DF3FA7"/>
    <w:rsid w:val="00DF3FCA"/>
    <w:rsid w:val="00DF425F"/>
    <w:rsid w:val="00DF5360"/>
    <w:rsid w:val="00DF55E8"/>
    <w:rsid w:val="00DF5E00"/>
    <w:rsid w:val="00DF605A"/>
    <w:rsid w:val="00DF6EE5"/>
    <w:rsid w:val="00DF70E7"/>
    <w:rsid w:val="00DF72E9"/>
    <w:rsid w:val="00DF745C"/>
    <w:rsid w:val="00E0004F"/>
    <w:rsid w:val="00E005C5"/>
    <w:rsid w:val="00E00E5B"/>
    <w:rsid w:val="00E0120B"/>
    <w:rsid w:val="00E04F36"/>
    <w:rsid w:val="00E066A3"/>
    <w:rsid w:val="00E06C73"/>
    <w:rsid w:val="00E07120"/>
    <w:rsid w:val="00E14629"/>
    <w:rsid w:val="00E14BA4"/>
    <w:rsid w:val="00E155AF"/>
    <w:rsid w:val="00E1796F"/>
    <w:rsid w:val="00E2125B"/>
    <w:rsid w:val="00E22DFD"/>
    <w:rsid w:val="00E22E12"/>
    <w:rsid w:val="00E23C27"/>
    <w:rsid w:val="00E24098"/>
    <w:rsid w:val="00E27789"/>
    <w:rsid w:val="00E30ECB"/>
    <w:rsid w:val="00E31428"/>
    <w:rsid w:val="00E33778"/>
    <w:rsid w:val="00E370E3"/>
    <w:rsid w:val="00E379F7"/>
    <w:rsid w:val="00E40576"/>
    <w:rsid w:val="00E414A2"/>
    <w:rsid w:val="00E41F90"/>
    <w:rsid w:val="00E42161"/>
    <w:rsid w:val="00E43895"/>
    <w:rsid w:val="00E43A2F"/>
    <w:rsid w:val="00E4467E"/>
    <w:rsid w:val="00E5035D"/>
    <w:rsid w:val="00E51578"/>
    <w:rsid w:val="00E55576"/>
    <w:rsid w:val="00E5600C"/>
    <w:rsid w:val="00E56135"/>
    <w:rsid w:val="00E5666A"/>
    <w:rsid w:val="00E57576"/>
    <w:rsid w:val="00E5787F"/>
    <w:rsid w:val="00E6093A"/>
    <w:rsid w:val="00E62774"/>
    <w:rsid w:val="00E63221"/>
    <w:rsid w:val="00E633B5"/>
    <w:rsid w:val="00E64198"/>
    <w:rsid w:val="00E662A8"/>
    <w:rsid w:val="00E66806"/>
    <w:rsid w:val="00E67344"/>
    <w:rsid w:val="00E67EBA"/>
    <w:rsid w:val="00E71387"/>
    <w:rsid w:val="00E71C9F"/>
    <w:rsid w:val="00E71EB8"/>
    <w:rsid w:val="00E724B0"/>
    <w:rsid w:val="00E7266E"/>
    <w:rsid w:val="00E72C66"/>
    <w:rsid w:val="00E7398A"/>
    <w:rsid w:val="00E73FA9"/>
    <w:rsid w:val="00E75267"/>
    <w:rsid w:val="00E7568C"/>
    <w:rsid w:val="00E769CB"/>
    <w:rsid w:val="00E810A8"/>
    <w:rsid w:val="00E824D5"/>
    <w:rsid w:val="00E829D9"/>
    <w:rsid w:val="00E83712"/>
    <w:rsid w:val="00E84179"/>
    <w:rsid w:val="00E842B9"/>
    <w:rsid w:val="00E8482E"/>
    <w:rsid w:val="00E84B13"/>
    <w:rsid w:val="00E84D49"/>
    <w:rsid w:val="00E84FD8"/>
    <w:rsid w:val="00E9000E"/>
    <w:rsid w:val="00E9100D"/>
    <w:rsid w:val="00E94D22"/>
    <w:rsid w:val="00E974EC"/>
    <w:rsid w:val="00E979DF"/>
    <w:rsid w:val="00E97EF2"/>
    <w:rsid w:val="00EA4D1D"/>
    <w:rsid w:val="00EA5AAD"/>
    <w:rsid w:val="00EA737D"/>
    <w:rsid w:val="00EB116D"/>
    <w:rsid w:val="00EB1CC7"/>
    <w:rsid w:val="00EB28E6"/>
    <w:rsid w:val="00EB2BC3"/>
    <w:rsid w:val="00EB420F"/>
    <w:rsid w:val="00EB4A4F"/>
    <w:rsid w:val="00EB5538"/>
    <w:rsid w:val="00EB58FB"/>
    <w:rsid w:val="00EB75BE"/>
    <w:rsid w:val="00EC1447"/>
    <w:rsid w:val="00EC174E"/>
    <w:rsid w:val="00EC1C49"/>
    <w:rsid w:val="00EC3451"/>
    <w:rsid w:val="00EC3802"/>
    <w:rsid w:val="00EC3A3A"/>
    <w:rsid w:val="00EC7652"/>
    <w:rsid w:val="00ED0037"/>
    <w:rsid w:val="00ED00FC"/>
    <w:rsid w:val="00ED1E6D"/>
    <w:rsid w:val="00ED1F7D"/>
    <w:rsid w:val="00ED2400"/>
    <w:rsid w:val="00ED2ABA"/>
    <w:rsid w:val="00ED3805"/>
    <w:rsid w:val="00ED480B"/>
    <w:rsid w:val="00ED566A"/>
    <w:rsid w:val="00ED6362"/>
    <w:rsid w:val="00ED6DDC"/>
    <w:rsid w:val="00EE0231"/>
    <w:rsid w:val="00EE1523"/>
    <w:rsid w:val="00EE187A"/>
    <w:rsid w:val="00EE1A8D"/>
    <w:rsid w:val="00EE242E"/>
    <w:rsid w:val="00EE2D12"/>
    <w:rsid w:val="00EE2D54"/>
    <w:rsid w:val="00EE2D6E"/>
    <w:rsid w:val="00EE461F"/>
    <w:rsid w:val="00EE489D"/>
    <w:rsid w:val="00EE5675"/>
    <w:rsid w:val="00EF13B7"/>
    <w:rsid w:val="00EF1452"/>
    <w:rsid w:val="00EF18A3"/>
    <w:rsid w:val="00EF1C52"/>
    <w:rsid w:val="00EF1C56"/>
    <w:rsid w:val="00EF1ECF"/>
    <w:rsid w:val="00EF24D9"/>
    <w:rsid w:val="00EF2AE2"/>
    <w:rsid w:val="00EF2F21"/>
    <w:rsid w:val="00EF44E2"/>
    <w:rsid w:val="00EF5624"/>
    <w:rsid w:val="00EF7FDB"/>
    <w:rsid w:val="00F00C9B"/>
    <w:rsid w:val="00F00CE5"/>
    <w:rsid w:val="00F0263E"/>
    <w:rsid w:val="00F03018"/>
    <w:rsid w:val="00F0425B"/>
    <w:rsid w:val="00F04ABF"/>
    <w:rsid w:val="00F064C3"/>
    <w:rsid w:val="00F06835"/>
    <w:rsid w:val="00F06845"/>
    <w:rsid w:val="00F100BB"/>
    <w:rsid w:val="00F107EF"/>
    <w:rsid w:val="00F1309F"/>
    <w:rsid w:val="00F13AC4"/>
    <w:rsid w:val="00F13BE4"/>
    <w:rsid w:val="00F149F0"/>
    <w:rsid w:val="00F16666"/>
    <w:rsid w:val="00F202BC"/>
    <w:rsid w:val="00F205A9"/>
    <w:rsid w:val="00F21102"/>
    <w:rsid w:val="00F219BD"/>
    <w:rsid w:val="00F21B54"/>
    <w:rsid w:val="00F21F88"/>
    <w:rsid w:val="00F22D6D"/>
    <w:rsid w:val="00F2318F"/>
    <w:rsid w:val="00F237B0"/>
    <w:rsid w:val="00F24A3B"/>
    <w:rsid w:val="00F254CA"/>
    <w:rsid w:val="00F2563F"/>
    <w:rsid w:val="00F25A2F"/>
    <w:rsid w:val="00F27A15"/>
    <w:rsid w:val="00F30B7E"/>
    <w:rsid w:val="00F30D7E"/>
    <w:rsid w:val="00F30DF8"/>
    <w:rsid w:val="00F31818"/>
    <w:rsid w:val="00F331A5"/>
    <w:rsid w:val="00F33CFF"/>
    <w:rsid w:val="00F34AB7"/>
    <w:rsid w:val="00F35275"/>
    <w:rsid w:val="00F354DA"/>
    <w:rsid w:val="00F35D08"/>
    <w:rsid w:val="00F36860"/>
    <w:rsid w:val="00F3739E"/>
    <w:rsid w:val="00F37F2B"/>
    <w:rsid w:val="00F405F6"/>
    <w:rsid w:val="00F40604"/>
    <w:rsid w:val="00F414C7"/>
    <w:rsid w:val="00F43023"/>
    <w:rsid w:val="00F43704"/>
    <w:rsid w:val="00F44A8B"/>
    <w:rsid w:val="00F45832"/>
    <w:rsid w:val="00F46F74"/>
    <w:rsid w:val="00F47498"/>
    <w:rsid w:val="00F47C88"/>
    <w:rsid w:val="00F50BBA"/>
    <w:rsid w:val="00F5119D"/>
    <w:rsid w:val="00F51B63"/>
    <w:rsid w:val="00F522FF"/>
    <w:rsid w:val="00F529F1"/>
    <w:rsid w:val="00F5326C"/>
    <w:rsid w:val="00F535A1"/>
    <w:rsid w:val="00F54896"/>
    <w:rsid w:val="00F55180"/>
    <w:rsid w:val="00F55446"/>
    <w:rsid w:val="00F563BD"/>
    <w:rsid w:val="00F57319"/>
    <w:rsid w:val="00F5774C"/>
    <w:rsid w:val="00F61805"/>
    <w:rsid w:val="00F61D92"/>
    <w:rsid w:val="00F61FB0"/>
    <w:rsid w:val="00F62802"/>
    <w:rsid w:val="00F644F4"/>
    <w:rsid w:val="00F65130"/>
    <w:rsid w:val="00F65750"/>
    <w:rsid w:val="00F67EA2"/>
    <w:rsid w:val="00F7072F"/>
    <w:rsid w:val="00F72625"/>
    <w:rsid w:val="00F744BA"/>
    <w:rsid w:val="00F74C29"/>
    <w:rsid w:val="00F77938"/>
    <w:rsid w:val="00F81565"/>
    <w:rsid w:val="00F81CA8"/>
    <w:rsid w:val="00F825A5"/>
    <w:rsid w:val="00F82CD1"/>
    <w:rsid w:val="00F8333F"/>
    <w:rsid w:val="00F835F4"/>
    <w:rsid w:val="00F83CC8"/>
    <w:rsid w:val="00F83E8D"/>
    <w:rsid w:val="00F8404C"/>
    <w:rsid w:val="00F84898"/>
    <w:rsid w:val="00F84B64"/>
    <w:rsid w:val="00F84D34"/>
    <w:rsid w:val="00F87DA5"/>
    <w:rsid w:val="00F90AB2"/>
    <w:rsid w:val="00F9222C"/>
    <w:rsid w:val="00F929AE"/>
    <w:rsid w:val="00F95FEF"/>
    <w:rsid w:val="00F96126"/>
    <w:rsid w:val="00F97395"/>
    <w:rsid w:val="00FA25A9"/>
    <w:rsid w:val="00FA2F00"/>
    <w:rsid w:val="00FA322A"/>
    <w:rsid w:val="00FA344F"/>
    <w:rsid w:val="00FA4451"/>
    <w:rsid w:val="00FA44EA"/>
    <w:rsid w:val="00FA457E"/>
    <w:rsid w:val="00FA5061"/>
    <w:rsid w:val="00FA6B18"/>
    <w:rsid w:val="00FA7545"/>
    <w:rsid w:val="00FB09AC"/>
    <w:rsid w:val="00FB3B09"/>
    <w:rsid w:val="00FB657A"/>
    <w:rsid w:val="00FC07C4"/>
    <w:rsid w:val="00FC0D09"/>
    <w:rsid w:val="00FC5870"/>
    <w:rsid w:val="00FC677F"/>
    <w:rsid w:val="00FD108F"/>
    <w:rsid w:val="00FD1B39"/>
    <w:rsid w:val="00FD1ECA"/>
    <w:rsid w:val="00FD23EB"/>
    <w:rsid w:val="00FD36FE"/>
    <w:rsid w:val="00FD3982"/>
    <w:rsid w:val="00FD4873"/>
    <w:rsid w:val="00FD4B7E"/>
    <w:rsid w:val="00FD6B54"/>
    <w:rsid w:val="00FD7475"/>
    <w:rsid w:val="00FD7911"/>
    <w:rsid w:val="00FE011F"/>
    <w:rsid w:val="00FE1A5F"/>
    <w:rsid w:val="00FE2B33"/>
    <w:rsid w:val="00FE2DD0"/>
    <w:rsid w:val="00FE391C"/>
    <w:rsid w:val="00FE427C"/>
    <w:rsid w:val="00FE492B"/>
    <w:rsid w:val="00FE5729"/>
    <w:rsid w:val="00FE6109"/>
    <w:rsid w:val="00FE6524"/>
    <w:rsid w:val="00FE7B91"/>
    <w:rsid w:val="00FF3C29"/>
    <w:rsid w:val="00FF50D0"/>
    <w:rsid w:val="00FF524E"/>
    <w:rsid w:val="00FF6691"/>
    <w:rsid w:val="00FF7281"/>
    <w:rsid w:val="00FF786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A75C65"/>
  <w15:docId w15:val="{88FCA257-273F-440D-8F40-29189BE2B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pPr>
        <w:spacing w:after="80"/>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060FCE"/>
    <w:rPr>
      <w:sz w:val="24"/>
    </w:rPr>
  </w:style>
  <w:style w:type="paragraph" w:styleId="berschrift1">
    <w:name w:val="heading 1"/>
    <w:basedOn w:val="Standard"/>
    <w:next w:val="Standard"/>
    <w:qFormat/>
    <w:rsid w:val="007708F4"/>
    <w:pPr>
      <w:keepNext/>
      <w:numPr>
        <w:numId w:val="1"/>
      </w:numPr>
      <w:spacing w:before="240" w:after="60"/>
      <w:outlineLvl w:val="0"/>
    </w:pPr>
    <w:rPr>
      <w:rFonts w:cs="Arial"/>
      <w:b/>
      <w:bCs/>
      <w:kern w:val="32"/>
      <w:sz w:val="32"/>
      <w:szCs w:val="32"/>
    </w:rPr>
  </w:style>
  <w:style w:type="paragraph" w:styleId="berschrift2">
    <w:name w:val="heading 2"/>
    <w:basedOn w:val="Standard"/>
    <w:next w:val="Standard"/>
    <w:link w:val="berschrift2Zchn"/>
    <w:qFormat/>
    <w:rsid w:val="007708F4"/>
    <w:pPr>
      <w:keepNext/>
      <w:numPr>
        <w:ilvl w:val="1"/>
        <w:numId w:val="1"/>
      </w:numPr>
      <w:tabs>
        <w:tab w:val="clear" w:pos="6246"/>
        <w:tab w:val="num" w:pos="576"/>
      </w:tabs>
      <w:spacing w:before="240" w:after="60"/>
      <w:ind w:left="576"/>
      <w:outlineLvl w:val="1"/>
    </w:pPr>
    <w:rPr>
      <w:rFonts w:cs="Arial"/>
      <w:b/>
      <w:bCs/>
      <w:iCs/>
      <w:sz w:val="28"/>
      <w:szCs w:val="28"/>
    </w:rPr>
  </w:style>
  <w:style w:type="paragraph" w:styleId="berschrift3">
    <w:name w:val="heading 3"/>
    <w:basedOn w:val="Standard"/>
    <w:next w:val="Standard"/>
    <w:qFormat/>
    <w:rsid w:val="00181C13"/>
    <w:pPr>
      <w:keepNext/>
      <w:numPr>
        <w:ilvl w:val="2"/>
        <w:numId w:val="1"/>
      </w:numPr>
      <w:spacing w:before="240" w:after="60"/>
      <w:outlineLvl w:val="2"/>
    </w:pPr>
    <w:rPr>
      <w:rFonts w:cs="Arial"/>
      <w:b/>
      <w:bCs/>
      <w:sz w:val="26"/>
      <w:szCs w:val="26"/>
    </w:rPr>
  </w:style>
  <w:style w:type="paragraph" w:styleId="berschrift4">
    <w:name w:val="heading 4"/>
    <w:basedOn w:val="Standard"/>
    <w:next w:val="Standard"/>
    <w:qFormat/>
    <w:rsid w:val="00C82D3B"/>
    <w:pPr>
      <w:keepNext/>
      <w:numPr>
        <w:ilvl w:val="3"/>
        <w:numId w:val="1"/>
      </w:numPr>
      <w:spacing w:before="240" w:after="60"/>
      <w:outlineLvl w:val="3"/>
    </w:pPr>
    <w:rPr>
      <w:b/>
      <w:bCs/>
      <w:sz w:val="28"/>
      <w:szCs w:val="28"/>
    </w:rPr>
  </w:style>
  <w:style w:type="paragraph" w:styleId="berschrift5">
    <w:name w:val="heading 5"/>
    <w:basedOn w:val="Standard"/>
    <w:next w:val="Standard"/>
    <w:qFormat/>
    <w:rsid w:val="00C82D3B"/>
    <w:pPr>
      <w:numPr>
        <w:ilvl w:val="4"/>
        <w:numId w:val="1"/>
      </w:numPr>
      <w:spacing w:before="240" w:after="60"/>
      <w:outlineLvl w:val="4"/>
    </w:pPr>
    <w:rPr>
      <w:b/>
      <w:bCs/>
      <w:i/>
      <w:iCs/>
      <w:sz w:val="26"/>
      <w:szCs w:val="26"/>
    </w:rPr>
  </w:style>
  <w:style w:type="paragraph" w:styleId="berschrift6">
    <w:name w:val="heading 6"/>
    <w:basedOn w:val="Standard"/>
    <w:next w:val="Standard"/>
    <w:qFormat/>
    <w:rsid w:val="00C82D3B"/>
    <w:pPr>
      <w:numPr>
        <w:ilvl w:val="5"/>
        <w:numId w:val="1"/>
      </w:numPr>
      <w:spacing w:before="240" w:after="60"/>
      <w:outlineLvl w:val="5"/>
    </w:pPr>
    <w:rPr>
      <w:b/>
      <w:bCs/>
      <w:szCs w:val="22"/>
    </w:rPr>
  </w:style>
  <w:style w:type="paragraph" w:styleId="berschrift7">
    <w:name w:val="heading 7"/>
    <w:basedOn w:val="Standard"/>
    <w:next w:val="Standard"/>
    <w:qFormat/>
    <w:rsid w:val="00C82D3B"/>
    <w:pPr>
      <w:numPr>
        <w:ilvl w:val="6"/>
        <w:numId w:val="1"/>
      </w:numPr>
      <w:spacing w:before="240" w:after="60"/>
      <w:outlineLvl w:val="6"/>
    </w:pPr>
  </w:style>
  <w:style w:type="paragraph" w:styleId="berschrift8">
    <w:name w:val="heading 8"/>
    <w:basedOn w:val="Standard"/>
    <w:next w:val="Standard"/>
    <w:qFormat/>
    <w:rsid w:val="00C82D3B"/>
    <w:pPr>
      <w:numPr>
        <w:ilvl w:val="7"/>
        <w:numId w:val="1"/>
      </w:numPr>
      <w:spacing w:before="240" w:after="60"/>
      <w:outlineLvl w:val="7"/>
    </w:pPr>
    <w:rPr>
      <w:i/>
      <w:iCs/>
    </w:rPr>
  </w:style>
  <w:style w:type="paragraph" w:styleId="berschrift9">
    <w:name w:val="heading 9"/>
    <w:basedOn w:val="Standard"/>
    <w:next w:val="Standard"/>
    <w:qFormat/>
    <w:rsid w:val="00C82D3B"/>
    <w:pPr>
      <w:numPr>
        <w:ilvl w:val="8"/>
        <w:numId w:val="1"/>
      </w:numPr>
      <w:spacing w:before="240" w:after="60"/>
      <w:outlineLvl w:val="8"/>
    </w:pPr>
    <w:rPr>
      <w:rFonts w:ascii="Arial" w:hAnsi="Arial"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customStyle="1" w:styleId="VorlageWagnerStandart">
    <w:name w:val="VorlageWagnerStandart"/>
    <w:basedOn w:val="Standard"/>
    <w:qFormat/>
    <w:rsid w:val="00EF2AE2"/>
    <w:pPr>
      <w:spacing w:line="360" w:lineRule="auto"/>
    </w:pPr>
  </w:style>
  <w:style w:type="paragraph" w:styleId="Verzeichnis1">
    <w:name w:val="toc 1"/>
    <w:basedOn w:val="Standard"/>
    <w:next w:val="Standard"/>
    <w:autoRedefine/>
    <w:uiPriority w:val="39"/>
    <w:rsid w:val="00C82D3B"/>
    <w:pPr>
      <w:spacing w:before="120" w:after="120"/>
    </w:pPr>
    <w:rPr>
      <w:b/>
      <w:bCs/>
      <w:caps/>
    </w:rPr>
  </w:style>
  <w:style w:type="paragraph" w:styleId="Verzeichnis2">
    <w:name w:val="toc 2"/>
    <w:basedOn w:val="Standard"/>
    <w:next w:val="Standard"/>
    <w:autoRedefine/>
    <w:uiPriority w:val="39"/>
    <w:rsid w:val="00C82D3B"/>
    <w:pPr>
      <w:ind w:left="200"/>
    </w:pPr>
    <w:rPr>
      <w:smallCaps/>
    </w:rPr>
  </w:style>
  <w:style w:type="paragraph" w:styleId="Verzeichnis3">
    <w:name w:val="toc 3"/>
    <w:basedOn w:val="Standard"/>
    <w:next w:val="Standard"/>
    <w:autoRedefine/>
    <w:uiPriority w:val="39"/>
    <w:rsid w:val="00C82D3B"/>
    <w:pPr>
      <w:ind w:left="400"/>
    </w:pPr>
    <w:rPr>
      <w:i/>
      <w:iCs/>
    </w:rPr>
  </w:style>
  <w:style w:type="character" w:styleId="Hyperlink">
    <w:name w:val="Hyperlink"/>
    <w:uiPriority w:val="99"/>
    <w:rsid w:val="00C82D3B"/>
    <w:rPr>
      <w:color w:val="0000FF"/>
      <w:u w:val="single"/>
    </w:rPr>
  </w:style>
  <w:style w:type="table" w:styleId="Tabellenraster">
    <w:name w:val="Table Grid"/>
    <w:basedOn w:val="NormaleTabelle"/>
    <w:uiPriority w:val="59"/>
    <w:rsid w:val="00DF70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4">
    <w:name w:val="toc 4"/>
    <w:basedOn w:val="Standard"/>
    <w:next w:val="Standard"/>
    <w:autoRedefine/>
    <w:uiPriority w:val="39"/>
    <w:rsid w:val="00F744BA"/>
    <w:pPr>
      <w:ind w:left="600"/>
    </w:pPr>
    <w:rPr>
      <w:sz w:val="18"/>
      <w:szCs w:val="18"/>
    </w:rPr>
  </w:style>
  <w:style w:type="table" w:styleId="TabelleRaster5">
    <w:name w:val="Table Grid 5"/>
    <w:basedOn w:val="NormaleTabelle"/>
    <w:rsid w:val="00961964"/>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RechnerAusgaben">
    <w:name w:val="RechnerAusgaben"/>
    <w:basedOn w:val="Standard"/>
    <w:next w:val="VorlageWagnerStandart"/>
    <w:link w:val="RechnerAusgabenZchn"/>
    <w:rsid w:val="00A507DF"/>
    <w:pPr>
      <w:pBdr>
        <w:top w:val="single" w:sz="4" w:space="1" w:color="auto"/>
        <w:left w:val="single" w:sz="4" w:space="4" w:color="auto"/>
        <w:bottom w:val="single" w:sz="4" w:space="1" w:color="auto"/>
        <w:right w:val="single" w:sz="4" w:space="4" w:color="auto"/>
      </w:pBdr>
      <w:shd w:val="clear" w:color="auto" w:fill="F3F3F3"/>
    </w:pPr>
    <w:rPr>
      <w:rFonts w:ascii="Courier New" w:hAnsi="Courier New"/>
      <w:sz w:val="16"/>
    </w:rPr>
  </w:style>
  <w:style w:type="table" w:styleId="TabelleListe8">
    <w:name w:val="Table List 8"/>
    <w:basedOn w:val="NormaleTabelle"/>
    <w:rsid w:val="00316A2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Verzeichnis5">
    <w:name w:val="toc 5"/>
    <w:basedOn w:val="Standard"/>
    <w:next w:val="Standard"/>
    <w:autoRedefine/>
    <w:uiPriority w:val="39"/>
    <w:rsid w:val="00165BCB"/>
    <w:pPr>
      <w:ind w:left="800"/>
    </w:pPr>
    <w:rPr>
      <w:sz w:val="18"/>
      <w:szCs w:val="18"/>
    </w:rPr>
  </w:style>
  <w:style w:type="paragraph" w:styleId="Verzeichnis6">
    <w:name w:val="toc 6"/>
    <w:basedOn w:val="Standard"/>
    <w:next w:val="Standard"/>
    <w:autoRedefine/>
    <w:uiPriority w:val="39"/>
    <w:rsid w:val="00165BCB"/>
    <w:pPr>
      <w:ind w:left="1000"/>
    </w:pPr>
    <w:rPr>
      <w:sz w:val="18"/>
      <w:szCs w:val="18"/>
    </w:rPr>
  </w:style>
  <w:style w:type="paragraph" w:styleId="Verzeichnis7">
    <w:name w:val="toc 7"/>
    <w:basedOn w:val="Standard"/>
    <w:next w:val="Standard"/>
    <w:autoRedefine/>
    <w:uiPriority w:val="39"/>
    <w:rsid w:val="00165BCB"/>
    <w:pPr>
      <w:ind w:left="1200"/>
    </w:pPr>
    <w:rPr>
      <w:sz w:val="18"/>
      <w:szCs w:val="18"/>
    </w:rPr>
  </w:style>
  <w:style w:type="paragraph" w:styleId="Verzeichnis8">
    <w:name w:val="toc 8"/>
    <w:basedOn w:val="Standard"/>
    <w:next w:val="Standard"/>
    <w:autoRedefine/>
    <w:uiPriority w:val="39"/>
    <w:rsid w:val="00165BCB"/>
    <w:pPr>
      <w:ind w:left="1400"/>
    </w:pPr>
    <w:rPr>
      <w:sz w:val="18"/>
      <w:szCs w:val="18"/>
    </w:rPr>
  </w:style>
  <w:style w:type="paragraph" w:styleId="Verzeichnis9">
    <w:name w:val="toc 9"/>
    <w:basedOn w:val="Standard"/>
    <w:next w:val="Standard"/>
    <w:autoRedefine/>
    <w:uiPriority w:val="39"/>
    <w:rsid w:val="00165BCB"/>
    <w:pPr>
      <w:ind w:left="1600"/>
    </w:pPr>
    <w:rPr>
      <w:sz w:val="18"/>
      <w:szCs w:val="18"/>
    </w:rPr>
  </w:style>
  <w:style w:type="character" w:styleId="Seitenzahl">
    <w:name w:val="page number"/>
    <w:basedOn w:val="Absatz-Standardschriftart"/>
    <w:rsid w:val="00165BCB"/>
  </w:style>
  <w:style w:type="character" w:styleId="HTMLCode">
    <w:name w:val="HTML Code"/>
    <w:uiPriority w:val="99"/>
    <w:rsid w:val="00DD6F8D"/>
    <w:rPr>
      <w:rFonts w:ascii="Courier New" w:eastAsia="Times New Roman" w:hAnsi="Courier New" w:cs="Courier New"/>
      <w:sz w:val="20"/>
      <w:szCs w:val="20"/>
    </w:rPr>
  </w:style>
  <w:style w:type="character" w:customStyle="1" w:styleId="RechnerAusgabenZchn">
    <w:name w:val="RechnerAusgaben Zchn"/>
    <w:link w:val="RechnerAusgaben"/>
    <w:rsid w:val="003C61F9"/>
    <w:rPr>
      <w:rFonts w:ascii="Courier New" w:hAnsi="Courier New"/>
      <w:sz w:val="16"/>
      <w:lang w:val="de-DE" w:eastAsia="de-DE" w:bidi="ar-SA"/>
    </w:rPr>
  </w:style>
  <w:style w:type="paragraph" w:styleId="Listenabsatz">
    <w:name w:val="List Paragraph"/>
    <w:basedOn w:val="Standard"/>
    <w:uiPriority w:val="34"/>
    <w:qFormat/>
    <w:rsid w:val="007D2D51"/>
    <w:pPr>
      <w:spacing w:after="200" w:line="276" w:lineRule="auto"/>
      <w:ind w:left="720"/>
      <w:contextualSpacing/>
    </w:pPr>
    <w:rPr>
      <w:rFonts w:ascii="Calibri" w:eastAsia="Calibri" w:hAnsi="Calibri"/>
      <w:szCs w:val="22"/>
      <w:lang w:eastAsia="en-US"/>
    </w:rPr>
  </w:style>
  <w:style w:type="paragraph" w:customStyle="1" w:styleId="Rechnerausgaben0">
    <w:name w:val="Rechnerausgaben"/>
    <w:basedOn w:val="RechnerAusgaben"/>
    <w:link w:val="RechnerausgabenZchn0"/>
    <w:qFormat/>
    <w:rsid w:val="004261E1"/>
    <w:rPr>
      <w:lang w:val="en-US"/>
    </w:rPr>
  </w:style>
  <w:style w:type="paragraph" w:customStyle="1" w:styleId="Computer">
    <w:name w:val="Computer"/>
    <w:basedOn w:val="Standard"/>
    <w:link w:val="ComputerZchn"/>
    <w:qFormat/>
    <w:rsid w:val="008F1C00"/>
    <w:pPr>
      <w:pBdr>
        <w:top w:val="single" w:sz="4" w:space="1" w:color="auto"/>
        <w:left w:val="single" w:sz="4" w:space="4" w:color="auto"/>
        <w:bottom w:val="single" w:sz="4" w:space="1" w:color="auto"/>
        <w:right w:val="single" w:sz="4" w:space="4" w:color="auto"/>
      </w:pBdr>
      <w:shd w:val="clear" w:color="auto" w:fill="D9D9D9"/>
    </w:pPr>
    <w:rPr>
      <w:rFonts w:ascii="Courier New" w:eastAsia="Calibri" w:hAnsi="Courier New" w:cs="Courier New"/>
      <w:sz w:val="20"/>
      <w:szCs w:val="16"/>
      <w:lang w:eastAsia="en-US"/>
    </w:rPr>
  </w:style>
  <w:style w:type="character" w:customStyle="1" w:styleId="RechnerausgabenZchn0">
    <w:name w:val="Rechnerausgaben Zchn"/>
    <w:link w:val="Rechnerausgaben0"/>
    <w:qFormat/>
    <w:rsid w:val="004261E1"/>
    <w:rPr>
      <w:rFonts w:ascii="Courier New" w:hAnsi="Courier New"/>
      <w:sz w:val="16"/>
      <w:shd w:val="clear" w:color="auto" w:fill="F3F3F3"/>
      <w:lang w:val="en-US" w:eastAsia="de-DE" w:bidi="ar-SA"/>
    </w:rPr>
  </w:style>
  <w:style w:type="character" w:customStyle="1" w:styleId="ComputerZchn">
    <w:name w:val="Computer Zchn"/>
    <w:link w:val="Computer"/>
    <w:qFormat/>
    <w:rsid w:val="008F1C00"/>
    <w:rPr>
      <w:rFonts w:ascii="Courier New" w:eastAsia="Calibri" w:hAnsi="Courier New" w:cs="Courier New"/>
      <w:szCs w:val="16"/>
      <w:shd w:val="clear" w:color="auto" w:fill="D9D9D9"/>
      <w:lang w:eastAsia="en-US"/>
    </w:rPr>
  </w:style>
  <w:style w:type="paragraph" w:styleId="Sprechblasentext">
    <w:name w:val="Balloon Text"/>
    <w:basedOn w:val="Standard"/>
    <w:link w:val="SprechblasentextZchn"/>
    <w:rsid w:val="00034E46"/>
    <w:rPr>
      <w:rFonts w:ascii="Tahoma" w:hAnsi="Tahoma" w:cs="Tahoma"/>
      <w:sz w:val="16"/>
      <w:szCs w:val="16"/>
    </w:rPr>
  </w:style>
  <w:style w:type="character" w:customStyle="1" w:styleId="SprechblasentextZchn">
    <w:name w:val="Sprechblasentext Zchn"/>
    <w:link w:val="Sprechblasentext"/>
    <w:rsid w:val="00034E46"/>
    <w:rPr>
      <w:rFonts w:ascii="Tahoma" w:hAnsi="Tahoma" w:cs="Tahoma"/>
      <w:sz w:val="16"/>
      <w:szCs w:val="16"/>
    </w:rPr>
  </w:style>
  <w:style w:type="character" w:styleId="Hervorhebung">
    <w:name w:val="Emphasis"/>
    <w:uiPriority w:val="20"/>
    <w:qFormat/>
    <w:rsid w:val="00DD0D07"/>
    <w:rPr>
      <w:i/>
      <w:iCs/>
    </w:rPr>
  </w:style>
  <w:style w:type="character" w:styleId="Fett">
    <w:name w:val="Strong"/>
    <w:uiPriority w:val="22"/>
    <w:qFormat/>
    <w:rsid w:val="00F24A3B"/>
    <w:rPr>
      <w:b/>
      <w:bCs/>
    </w:rPr>
  </w:style>
  <w:style w:type="paragraph" w:styleId="StandardWeb">
    <w:name w:val="Normal (Web)"/>
    <w:basedOn w:val="Standard"/>
    <w:uiPriority w:val="99"/>
    <w:unhideWhenUsed/>
    <w:rsid w:val="000314C2"/>
    <w:pPr>
      <w:spacing w:before="100" w:beforeAutospacing="1" w:after="100" w:afterAutospacing="1"/>
    </w:pPr>
    <w:rPr>
      <w:szCs w:val="24"/>
    </w:rPr>
  </w:style>
  <w:style w:type="character" w:styleId="BesuchterLink">
    <w:name w:val="FollowedHyperlink"/>
    <w:rsid w:val="00EE5675"/>
    <w:rPr>
      <w:color w:val="800080"/>
      <w:u w:val="single"/>
    </w:rPr>
  </w:style>
  <w:style w:type="character" w:customStyle="1" w:styleId="Internetlink">
    <w:name w:val="Internetlink"/>
    <w:uiPriority w:val="99"/>
    <w:rsid w:val="00630278"/>
    <w:rPr>
      <w:color w:val="0000FF"/>
      <w:u w:val="single"/>
    </w:rPr>
  </w:style>
  <w:style w:type="character" w:customStyle="1" w:styleId="Quelltext">
    <w:name w:val="Quelltext"/>
    <w:qFormat/>
    <w:rsid w:val="00630278"/>
    <w:rPr>
      <w:rFonts w:ascii="Liberation Mono" w:eastAsia="Liberation Mono" w:hAnsi="Liberation Mono" w:cs="Liberation Mono"/>
    </w:rPr>
  </w:style>
  <w:style w:type="paragraph" w:customStyle="1" w:styleId="VorformatierterText">
    <w:name w:val="Vorformatierter Text"/>
    <w:basedOn w:val="Standard"/>
    <w:qFormat/>
    <w:rsid w:val="00630278"/>
    <w:rPr>
      <w:color w:val="00000A"/>
    </w:rPr>
  </w:style>
  <w:style w:type="paragraph" w:customStyle="1" w:styleId="Computerausgaben">
    <w:name w:val="Computerausgaben"/>
    <w:basedOn w:val="Standard"/>
    <w:qFormat/>
    <w:rsid w:val="00553DFC"/>
    <w:pPr>
      <w:pBdr>
        <w:top w:val="single" w:sz="4" w:space="1" w:color="00000A"/>
        <w:left w:val="single" w:sz="4" w:space="4" w:color="00000A"/>
        <w:bottom w:val="single" w:sz="4" w:space="1" w:color="00000A"/>
        <w:right w:val="single" w:sz="4" w:space="4" w:color="00000A"/>
      </w:pBdr>
      <w:shd w:val="clear" w:color="auto" w:fill="F2F2F2"/>
      <w:spacing w:line="360" w:lineRule="auto"/>
    </w:pPr>
    <w:rPr>
      <w:rFonts w:ascii="Courier New" w:hAnsi="Courier New"/>
      <w:color w:val="00000A"/>
      <w:sz w:val="16"/>
      <w:lang w:val="en-US"/>
    </w:rPr>
  </w:style>
  <w:style w:type="paragraph" w:styleId="HTMLVorformatiert">
    <w:name w:val="HTML Preformatted"/>
    <w:basedOn w:val="Standard"/>
    <w:link w:val="HTMLVorformatiertZchn"/>
    <w:uiPriority w:val="99"/>
    <w:unhideWhenUsed/>
    <w:rsid w:val="00A45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VorformatiertZchn">
    <w:name w:val="HTML Vorformatiert Zchn"/>
    <w:link w:val="HTMLVorformatiert"/>
    <w:uiPriority w:val="99"/>
    <w:rsid w:val="00A45ED0"/>
    <w:rPr>
      <w:rFonts w:ascii="Courier New" w:hAnsi="Courier New" w:cs="Courier New"/>
    </w:rPr>
  </w:style>
  <w:style w:type="paragraph" w:customStyle="1" w:styleId="Computer1">
    <w:name w:val="Computer1"/>
    <w:basedOn w:val="Computer"/>
    <w:link w:val="Computer1Zchn"/>
    <w:qFormat/>
    <w:rsid w:val="00717AAA"/>
    <w:rPr>
      <w:rFonts w:eastAsia="Times New Roman" w:cs="Times New Roman"/>
      <w:sz w:val="12"/>
      <w:szCs w:val="12"/>
      <w:lang w:eastAsia="de-DE"/>
    </w:rPr>
  </w:style>
  <w:style w:type="character" w:customStyle="1" w:styleId="Computer1Zchn">
    <w:name w:val="Computer1 Zchn"/>
    <w:link w:val="Computer1"/>
    <w:rsid w:val="00717AAA"/>
    <w:rPr>
      <w:rFonts w:ascii="Courier New" w:hAnsi="Courier New"/>
      <w:sz w:val="12"/>
      <w:szCs w:val="12"/>
      <w:shd w:val="clear" w:color="auto" w:fill="D9D9D9"/>
    </w:rPr>
  </w:style>
  <w:style w:type="paragraph" w:styleId="Titel">
    <w:name w:val="Title"/>
    <w:basedOn w:val="Standard"/>
    <w:next w:val="Standard"/>
    <w:link w:val="TitelZchn"/>
    <w:qFormat/>
    <w:rsid w:val="00133ADE"/>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133ADE"/>
    <w:rPr>
      <w:rFonts w:asciiTheme="majorHAnsi" w:eastAsiaTheme="majorEastAsia" w:hAnsiTheme="majorHAnsi" w:cstheme="majorBidi"/>
      <w:spacing w:val="-10"/>
      <w:kern w:val="28"/>
      <w:sz w:val="56"/>
      <w:szCs w:val="56"/>
    </w:rPr>
  </w:style>
  <w:style w:type="character" w:styleId="Kommentarzeichen">
    <w:name w:val="annotation reference"/>
    <w:basedOn w:val="Absatz-Standardschriftart"/>
    <w:semiHidden/>
    <w:unhideWhenUsed/>
    <w:rsid w:val="00266C86"/>
    <w:rPr>
      <w:sz w:val="16"/>
      <w:szCs w:val="16"/>
    </w:rPr>
  </w:style>
  <w:style w:type="paragraph" w:styleId="Kommentartext">
    <w:name w:val="annotation text"/>
    <w:basedOn w:val="Standard"/>
    <w:link w:val="KommentartextZchn"/>
    <w:semiHidden/>
    <w:unhideWhenUsed/>
    <w:rsid w:val="00266C86"/>
    <w:rPr>
      <w:sz w:val="20"/>
    </w:rPr>
  </w:style>
  <w:style w:type="character" w:customStyle="1" w:styleId="KommentartextZchn">
    <w:name w:val="Kommentartext Zchn"/>
    <w:basedOn w:val="Absatz-Standardschriftart"/>
    <w:link w:val="Kommentartext"/>
    <w:semiHidden/>
    <w:rsid w:val="00266C86"/>
  </w:style>
  <w:style w:type="paragraph" w:styleId="Kommentarthema">
    <w:name w:val="annotation subject"/>
    <w:basedOn w:val="Kommentartext"/>
    <w:next w:val="Kommentartext"/>
    <w:link w:val="KommentarthemaZchn"/>
    <w:semiHidden/>
    <w:unhideWhenUsed/>
    <w:rsid w:val="00266C86"/>
    <w:rPr>
      <w:b/>
      <w:bCs/>
    </w:rPr>
  </w:style>
  <w:style w:type="character" w:customStyle="1" w:styleId="KommentarthemaZchn">
    <w:name w:val="Kommentarthema Zchn"/>
    <w:basedOn w:val="KommentartextZchn"/>
    <w:link w:val="Kommentarthema"/>
    <w:semiHidden/>
    <w:rsid w:val="00266C86"/>
    <w:rPr>
      <w:b/>
      <w:bCs/>
    </w:rPr>
  </w:style>
  <w:style w:type="paragraph" w:styleId="berarbeitung">
    <w:name w:val="Revision"/>
    <w:hidden/>
    <w:uiPriority w:val="99"/>
    <w:semiHidden/>
    <w:rsid w:val="00630E96"/>
    <w:rPr>
      <w:sz w:val="22"/>
    </w:rPr>
  </w:style>
  <w:style w:type="paragraph" w:styleId="Beschriftung">
    <w:name w:val="caption"/>
    <w:basedOn w:val="Standard"/>
    <w:next w:val="Standard"/>
    <w:uiPriority w:val="35"/>
    <w:unhideWhenUsed/>
    <w:qFormat/>
    <w:rsid w:val="00555BB6"/>
    <w:pPr>
      <w:spacing w:after="200"/>
    </w:pPr>
    <w:rPr>
      <w:i/>
      <w:iCs/>
      <w:color w:val="1F497D" w:themeColor="text2"/>
      <w:sz w:val="18"/>
      <w:szCs w:val="18"/>
    </w:rPr>
  </w:style>
  <w:style w:type="character" w:customStyle="1" w:styleId="berschrift2Zchn">
    <w:name w:val="Überschrift 2 Zchn"/>
    <w:basedOn w:val="Absatz-Standardschriftart"/>
    <w:link w:val="berschrift2"/>
    <w:rsid w:val="00522384"/>
    <w:rPr>
      <w:rFonts w:cs="Arial"/>
      <w:b/>
      <w:bCs/>
      <w:iCs/>
      <w:sz w:val="28"/>
      <w:szCs w:val="28"/>
    </w:rPr>
  </w:style>
  <w:style w:type="character" w:customStyle="1" w:styleId="author">
    <w:name w:val="author"/>
    <w:basedOn w:val="Absatz-Standardschriftart"/>
    <w:rsid w:val="00522384"/>
  </w:style>
  <w:style w:type="character" w:customStyle="1" w:styleId="path-divider">
    <w:name w:val="path-divider"/>
    <w:basedOn w:val="Absatz-Standardschriftart"/>
    <w:rsid w:val="00522384"/>
  </w:style>
  <w:style w:type="character" w:styleId="NichtaufgelsteErwhnung">
    <w:name w:val="Unresolved Mention"/>
    <w:basedOn w:val="Absatz-Standardschriftart"/>
    <w:uiPriority w:val="99"/>
    <w:semiHidden/>
    <w:unhideWhenUsed/>
    <w:rsid w:val="000608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9667">
      <w:bodyDiv w:val="1"/>
      <w:marLeft w:val="0"/>
      <w:marRight w:val="0"/>
      <w:marTop w:val="0"/>
      <w:marBottom w:val="0"/>
      <w:divBdr>
        <w:top w:val="none" w:sz="0" w:space="0" w:color="auto"/>
        <w:left w:val="none" w:sz="0" w:space="0" w:color="auto"/>
        <w:bottom w:val="none" w:sz="0" w:space="0" w:color="auto"/>
        <w:right w:val="none" w:sz="0" w:space="0" w:color="auto"/>
      </w:divBdr>
    </w:div>
    <w:div w:id="42757819">
      <w:bodyDiv w:val="1"/>
      <w:marLeft w:val="0"/>
      <w:marRight w:val="0"/>
      <w:marTop w:val="0"/>
      <w:marBottom w:val="0"/>
      <w:divBdr>
        <w:top w:val="none" w:sz="0" w:space="0" w:color="auto"/>
        <w:left w:val="none" w:sz="0" w:space="0" w:color="auto"/>
        <w:bottom w:val="none" w:sz="0" w:space="0" w:color="auto"/>
        <w:right w:val="none" w:sz="0" w:space="0" w:color="auto"/>
      </w:divBdr>
    </w:div>
    <w:div w:id="105201509">
      <w:bodyDiv w:val="1"/>
      <w:marLeft w:val="0"/>
      <w:marRight w:val="0"/>
      <w:marTop w:val="0"/>
      <w:marBottom w:val="0"/>
      <w:divBdr>
        <w:top w:val="none" w:sz="0" w:space="0" w:color="auto"/>
        <w:left w:val="none" w:sz="0" w:space="0" w:color="auto"/>
        <w:bottom w:val="none" w:sz="0" w:space="0" w:color="auto"/>
        <w:right w:val="none" w:sz="0" w:space="0" w:color="auto"/>
      </w:divBdr>
    </w:div>
    <w:div w:id="188379120">
      <w:bodyDiv w:val="1"/>
      <w:marLeft w:val="0"/>
      <w:marRight w:val="0"/>
      <w:marTop w:val="0"/>
      <w:marBottom w:val="0"/>
      <w:divBdr>
        <w:top w:val="none" w:sz="0" w:space="0" w:color="auto"/>
        <w:left w:val="none" w:sz="0" w:space="0" w:color="auto"/>
        <w:bottom w:val="none" w:sz="0" w:space="0" w:color="auto"/>
        <w:right w:val="none" w:sz="0" w:space="0" w:color="auto"/>
      </w:divBdr>
    </w:div>
    <w:div w:id="196698469">
      <w:bodyDiv w:val="1"/>
      <w:marLeft w:val="0"/>
      <w:marRight w:val="0"/>
      <w:marTop w:val="0"/>
      <w:marBottom w:val="0"/>
      <w:divBdr>
        <w:top w:val="none" w:sz="0" w:space="0" w:color="auto"/>
        <w:left w:val="none" w:sz="0" w:space="0" w:color="auto"/>
        <w:bottom w:val="none" w:sz="0" w:space="0" w:color="auto"/>
        <w:right w:val="none" w:sz="0" w:space="0" w:color="auto"/>
      </w:divBdr>
      <w:divsChild>
        <w:div w:id="574315049">
          <w:marLeft w:val="0"/>
          <w:marRight w:val="0"/>
          <w:marTop w:val="0"/>
          <w:marBottom w:val="0"/>
          <w:divBdr>
            <w:top w:val="none" w:sz="0" w:space="0" w:color="auto"/>
            <w:left w:val="none" w:sz="0" w:space="0" w:color="auto"/>
            <w:bottom w:val="none" w:sz="0" w:space="0" w:color="auto"/>
            <w:right w:val="none" w:sz="0" w:space="0" w:color="auto"/>
          </w:divBdr>
          <w:divsChild>
            <w:div w:id="428547889">
              <w:marLeft w:val="0"/>
              <w:marRight w:val="0"/>
              <w:marTop w:val="0"/>
              <w:marBottom w:val="0"/>
              <w:divBdr>
                <w:top w:val="none" w:sz="0" w:space="0" w:color="auto"/>
                <w:left w:val="none" w:sz="0" w:space="0" w:color="auto"/>
                <w:bottom w:val="none" w:sz="0" w:space="0" w:color="auto"/>
                <w:right w:val="none" w:sz="0" w:space="0" w:color="auto"/>
              </w:divBdr>
              <w:divsChild>
                <w:div w:id="8242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77211">
      <w:bodyDiv w:val="1"/>
      <w:marLeft w:val="0"/>
      <w:marRight w:val="0"/>
      <w:marTop w:val="0"/>
      <w:marBottom w:val="0"/>
      <w:divBdr>
        <w:top w:val="none" w:sz="0" w:space="0" w:color="auto"/>
        <w:left w:val="none" w:sz="0" w:space="0" w:color="auto"/>
        <w:bottom w:val="none" w:sz="0" w:space="0" w:color="auto"/>
        <w:right w:val="none" w:sz="0" w:space="0" w:color="auto"/>
      </w:divBdr>
    </w:div>
    <w:div w:id="206452808">
      <w:bodyDiv w:val="1"/>
      <w:marLeft w:val="0"/>
      <w:marRight w:val="0"/>
      <w:marTop w:val="0"/>
      <w:marBottom w:val="0"/>
      <w:divBdr>
        <w:top w:val="none" w:sz="0" w:space="0" w:color="auto"/>
        <w:left w:val="none" w:sz="0" w:space="0" w:color="auto"/>
        <w:bottom w:val="none" w:sz="0" w:space="0" w:color="auto"/>
        <w:right w:val="none" w:sz="0" w:space="0" w:color="auto"/>
      </w:divBdr>
    </w:div>
    <w:div w:id="208304540">
      <w:bodyDiv w:val="1"/>
      <w:marLeft w:val="0"/>
      <w:marRight w:val="0"/>
      <w:marTop w:val="0"/>
      <w:marBottom w:val="0"/>
      <w:divBdr>
        <w:top w:val="none" w:sz="0" w:space="0" w:color="auto"/>
        <w:left w:val="none" w:sz="0" w:space="0" w:color="auto"/>
        <w:bottom w:val="none" w:sz="0" w:space="0" w:color="auto"/>
        <w:right w:val="none" w:sz="0" w:space="0" w:color="auto"/>
      </w:divBdr>
    </w:div>
    <w:div w:id="277958195">
      <w:bodyDiv w:val="1"/>
      <w:marLeft w:val="0"/>
      <w:marRight w:val="0"/>
      <w:marTop w:val="0"/>
      <w:marBottom w:val="0"/>
      <w:divBdr>
        <w:top w:val="none" w:sz="0" w:space="0" w:color="auto"/>
        <w:left w:val="none" w:sz="0" w:space="0" w:color="auto"/>
        <w:bottom w:val="none" w:sz="0" w:space="0" w:color="auto"/>
        <w:right w:val="none" w:sz="0" w:space="0" w:color="auto"/>
      </w:divBdr>
    </w:div>
    <w:div w:id="292563251">
      <w:bodyDiv w:val="1"/>
      <w:marLeft w:val="0"/>
      <w:marRight w:val="0"/>
      <w:marTop w:val="0"/>
      <w:marBottom w:val="0"/>
      <w:divBdr>
        <w:top w:val="none" w:sz="0" w:space="0" w:color="auto"/>
        <w:left w:val="none" w:sz="0" w:space="0" w:color="auto"/>
        <w:bottom w:val="none" w:sz="0" w:space="0" w:color="auto"/>
        <w:right w:val="none" w:sz="0" w:space="0" w:color="auto"/>
      </w:divBdr>
    </w:div>
    <w:div w:id="301008687">
      <w:bodyDiv w:val="1"/>
      <w:marLeft w:val="0"/>
      <w:marRight w:val="0"/>
      <w:marTop w:val="0"/>
      <w:marBottom w:val="0"/>
      <w:divBdr>
        <w:top w:val="none" w:sz="0" w:space="0" w:color="auto"/>
        <w:left w:val="none" w:sz="0" w:space="0" w:color="auto"/>
        <w:bottom w:val="none" w:sz="0" w:space="0" w:color="auto"/>
        <w:right w:val="none" w:sz="0" w:space="0" w:color="auto"/>
      </w:divBdr>
      <w:divsChild>
        <w:div w:id="238365052">
          <w:marLeft w:val="0"/>
          <w:marRight w:val="0"/>
          <w:marTop w:val="0"/>
          <w:marBottom w:val="0"/>
          <w:divBdr>
            <w:top w:val="none" w:sz="0" w:space="0" w:color="auto"/>
            <w:left w:val="none" w:sz="0" w:space="0" w:color="auto"/>
            <w:bottom w:val="none" w:sz="0" w:space="0" w:color="auto"/>
            <w:right w:val="none" w:sz="0" w:space="0" w:color="auto"/>
          </w:divBdr>
          <w:divsChild>
            <w:div w:id="670642990">
              <w:marLeft w:val="0"/>
              <w:marRight w:val="0"/>
              <w:marTop w:val="0"/>
              <w:marBottom w:val="0"/>
              <w:divBdr>
                <w:top w:val="none" w:sz="0" w:space="0" w:color="auto"/>
                <w:left w:val="none" w:sz="0" w:space="0" w:color="auto"/>
                <w:bottom w:val="none" w:sz="0" w:space="0" w:color="auto"/>
                <w:right w:val="none" w:sz="0" w:space="0" w:color="auto"/>
              </w:divBdr>
              <w:divsChild>
                <w:div w:id="20218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080671">
      <w:bodyDiv w:val="1"/>
      <w:marLeft w:val="0"/>
      <w:marRight w:val="0"/>
      <w:marTop w:val="0"/>
      <w:marBottom w:val="0"/>
      <w:divBdr>
        <w:top w:val="none" w:sz="0" w:space="0" w:color="auto"/>
        <w:left w:val="none" w:sz="0" w:space="0" w:color="auto"/>
        <w:bottom w:val="none" w:sz="0" w:space="0" w:color="auto"/>
        <w:right w:val="none" w:sz="0" w:space="0" w:color="auto"/>
      </w:divBdr>
    </w:div>
    <w:div w:id="339695405">
      <w:bodyDiv w:val="1"/>
      <w:marLeft w:val="0"/>
      <w:marRight w:val="0"/>
      <w:marTop w:val="0"/>
      <w:marBottom w:val="0"/>
      <w:divBdr>
        <w:top w:val="none" w:sz="0" w:space="0" w:color="auto"/>
        <w:left w:val="none" w:sz="0" w:space="0" w:color="auto"/>
        <w:bottom w:val="none" w:sz="0" w:space="0" w:color="auto"/>
        <w:right w:val="none" w:sz="0" w:space="0" w:color="auto"/>
      </w:divBdr>
    </w:div>
    <w:div w:id="380909464">
      <w:bodyDiv w:val="1"/>
      <w:marLeft w:val="0"/>
      <w:marRight w:val="0"/>
      <w:marTop w:val="0"/>
      <w:marBottom w:val="0"/>
      <w:divBdr>
        <w:top w:val="none" w:sz="0" w:space="0" w:color="auto"/>
        <w:left w:val="none" w:sz="0" w:space="0" w:color="auto"/>
        <w:bottom w:val="none" w:sz="0" w:space="0" w:color="auto"/>
        <w:right w:val="none" w:sz="0" w:space="0" w:color="auto"/>
      </w:divBdr>
    </w:div>
    <w:div w:id="469712773">
      <w:bodyDiv w:val="1"/>
      <w:marLeft w:val="0"/>
      <w:marRight w:val="0"/>
      <w:marTop w:val="0"/>
      <w:marBottom w:val="0"/>
      <w:divBdr>
        <w:top w:val="none" w:sz="0" w:space="0" w:color="auto"/>
        <w:left w:val="none" w:sz="0" w:space="0" w:color="auto"/>
        <w:bottom w:val="none" w:sz="0" w:space="0" w:color="auto"/>
        <w:right w:val="none" w:sz="0" w:space="0" w:color="auto"/>
      </w:divBdr>
    </w:div>
    <w:div w:id="506484186">
      <w:bodyDiv w:val="1"/>
      <w:marLeft w:val="0"/>
      <w:marRight w:val="0"/>
      <w:marTop w:val="0"/>
      <w:marBottom w:val="0"/>
      <w:divBdr>
        <w:top w:val="none" w:sz="0" w:space="0" w:color="auto"/>
        <w:left w:val="none" w:sz="0" w:space="0" w:color="auto"/>
        <w:bottom w:val="none" w:sz="0" w:space="0" w:color="auto"/>
        <w:right w:val="none" w:sz="0" w:space="0" w:color="auto"/>
      </w:divBdr>
    </w:div>
    <w:div w:id="552078947">
      <w:bodyDiv w:val="1"/>
      <w:marLeft w:val="0"/>
      <w:marRight w:val="0"/>
      <w:marTop w:val="0"/>
      <w:marBottom w:val="0"/>
      <w:divBdr>
        <w:top w:val="none" w:sz="0" w:space="0" w:color="auto"/>
        <w:left w:val="none" w:sz="0" w:space="0" w:color="auto"/>
        <w:bottom w:val="none" w:sz="0" w:space="0" w:color="auto"/>
        <w:right w:val="none" w:sz="0" w:space="0" w:color="auto"/>
      </w:divBdr>
    </w:div>
    <w:div w:id="669481456">
      <w:bodyDiv w:val="1"/>
      <w:marLeft w:val="0"/>
      <w:marRight w:val="0"/>
      <w:marTop w:val="0"/>
      <w:marBottom w:val="0"/>
      <w:divBdr>
        <w:top w:val="none" w:sz="0" w:space="0" w:color="auto"/>
        <w:left w:val="none" w:sz="0" w:space="0" w:color="auto"/>
        <w:bottom w:val="none" w:sz="0" w:space="0" w:color="auto"/>
        <w:right w:val="none" w:sz="0" w:space="0" w:color="auto"/>
      </w:divBdr>
    </w:div>
    <w:div w:id="686174388">
      <w:bodyDiv w:val="1"/>
      <w:marLeft w:val="0"/>
      <w:marRight w:val="0"/>
      <w:marTop w:val="0"/>
      <w:marBottom w:val="0"/>
      <w:divBdr>
        <w:top w:val="none" w:sz="0" w:space="0" w:color="auto"/>
        <w:left w:val="none" w:sz="0" w:space="0" w:color="auto"/>
        <w:bottom w:val="none" w:sz="0" w:space="0" w:color="auto"/>
        <w:right w:val="none" w:sz="0" w:space="0" w:color="auto"/>
      </w:divBdr>
    </w:div>
    <w:div w:id="852304656">
      <w:bodyDiv w:val="1"/>
      <w:marLeft w:val="0"/>
      <w:marRight w:val="0"/>
      <w:marTop w:val="0"/>
      <w:marBottom w:val="0"/>
      <w:divBdr>
        <w:top w:val="none" w:sz="0" w:space="0" w:color="auto"/>
        <w:left w:val="none" w:sz="0" w:space="0" w:color="auto"/>
        <w:bottom w:val="none" w:sz="0" w:space="0" w:color="auto"/>
        <w:right w:val="none" w:sz="0" w:space="0" w:color="auto"/>
      </w:divBdr>
    </w:div>
    <w:div w:id="911237981">
      <w:bodyDiv w:val="1"/>
      <w:marLeft w:val="0"/>
      <w:marRight w:val="0"/>
      <w:marTop w:val="0"/>
      <w:marBottom w:val="0"/>
      <w:divBdr>
        <w:top w:val="none" w:sz="0" w:space="0" w:color="auto"/>
        <w:left w:val="none" w:sz="0" w:space="0" w:color="auto"/>
        <w:bottom w:val="none" w:sz="0" w:space="0" w:color="auto"/>
        <w:right w:val="none" w:sz="0" w:space="0" w:color="auto"/>
      </w:divBdr>
    </w:div>
    <w:div w:id="972175462">
      <w:bodyDiv w:val="1"/>
      <w:marLeft w:val="0"/>
      <w:marRight w:val="0"/>
      <w:marTop w:val="0"/>
      <w:marBottom w:val="0"/>
      <w:divBdr>
        <w:top w:val="none" w:sz="0" w:space="0" w:color="auto"/>
        <w:left w:val="none" w:sz="0" w:space="0" w:color="auto"/>
        <w:bottom w:val="none" w:sz="0" w:space="0" w:color="auto"/>
        <w:right w:val="none" w:sz="0" w:space="0" w:color="auto"/>
      </w:divBdr>
    </w:div>
    <w:div w:id="974336831">
      <w:bodyDiv w:val="1"/>
      <w:marLeft w:val="0"/>
      <w:marRight w:val="0"/>
      <w:marTop w:val="0"/>
      <w:marBottom w:val="0"/>
      <w:divBdr>
        <w:top w:val="none" w:sz="0" w:space="0" w:color="auto"/>
        <w:left w:val="none" w:sz="0" w:space="0" w:color="auto"/>
        <w:bottom w:val="none" w:sz="0" w:space="0" w:color="auto"/>
        <w:right w:val="none" w:sz="0" w:space="0" w:color="auto"/>
      </w:divBdr>
    </w:div>
    <w:div w:id="1038778035">
      <w:bodyDiv w:val="1"/>
      <w:marLeft w:val="0"/>
      <w:marRight w:val="0"/>
      <w:marTop w:val="0"/>
      <w:marBottom w:val="0"/>
      <w:divBdr>
        <w:top w:val="none" w:sz="0" w:space="0" w:color="auto"/>
        <w:left w:val="none" w:sz="0" w:space="0" w:color="auto"/>
        <w:bottom w:val="none" w:sz="0" w:space="0" w:color="auto"/>
        <w:right w:val="none" w:sz="0" w:space="0" w:color="auto"/>
      </w:divBdr>
    </w:div>
    <w:div w:id="1233855952">
      <w:bodyDiv w:val="1"/>
      <w:marLeft w:val="0"/>
      <w:marRight w:val="0"/>
      <w:marTop w:val="0"/>
      <w:marBottom w:val="0"/>
      <w:divBdr>
        <w:top w:val="none" w:sz="0" w:space="0" w:color="auto"/>
        <w:left w:val="none" w:sz="0" w:space="0" w:color="auto"/>
        <w:bottom w:val="none" w:sz="0" w:space="0" w:color="auto"/>
        <w:right w:val="none" w:sz="0" w:space="0" w:color="auto"/>
      </w:divBdr>
    </w:div>
    <w:div w:id="1301155088">
      <w:bodyDiv w:val="1"/>
      <w:marLeft w:val="0"/>
      <w:marRight w:val="0"/>
      <w:marTop w:val="0"/>
      <w:marBottom w:val="0"/>
      <w:divBdr>
        <w:top w:val="none" w:sz="0" w:space="0" w:color="auto"/>
        <w:left w:val="none" w:sz="0" w:space="0" w:color="auto"/>
        <w:bottom w:val="none" w:sz="0" w:space="0" w:color="auto"/>
        <w:right w:val="none" w:sz="0" w:space="0" w:color="auto"/>
      </w:divBdr>
      <w:divsChild>
        <w:div w:id="1055275598">
          <w:marLeft w:val="0"/>
          <w:marRight w:val="0"/>
          <w:marTop w:val="0"/>
          <w:marBottom w:val="0"/>
          <w:divBdr>
            <w:top w:val="none" w:sz="0" w:space="0" w:color="auto"/>
            <w:left w:val="none" w:sz="0" w:space="0" w:color="auto"/>
            <w:bottom w:val="none" w:sz="0" w:space="0" w:color="auto"/>
            <w:right w:val="none" w:sz="0" w:space="0" w:color="auto"/>
          </w:divBdr>
          <w:divsChild>
            <w:div w:id="825705472">
              <w:marLeft w:val="0"/>
              <w:marRight w:val="0"/>
              <w:marTop w:val="0"/>
              <w:marBottom w:val="0"/>
              <w:divBdr>
                <w:top w:val="none" w:sz="0" w:space="0" w:color="auto"/>
                <w:left w:val="none" w:sz="0" w:space="0" w:color="auto"/>
                <w:bottom w:val="none" w:sz="0" w:space="0" w:color="auto"/>
                <w:right w:val="none" w:sz="0" w:space="0" w:color="auto"/>
              </w:divBdr>
              <w:divsChild>
                <w:div w:id="95297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021306">
      <w:bodyDiv w:val="1"/>
      <w:marLeft w:val="0"/>
      <w:marRight w:val="0"/>
      <w:marTop w:val="0"/>
      <w:marBottom w:val="0"/>
      <w:divBdr>
        <w:top w:val="none" w:sz="0" w:space="0" w:color="auto"/>
        <w:left w:val="none" w:sz="0" w:space="0" w:color="auto"/>
        <w:bottom w:val="none" w:sz="0" w:space="0" w:color="auto"/>
        <w:right w:val="none" w:sz="0" w:space="0" w:color="auto"/>
      </w:divBdr>
    </w:div>
    <w:div w:id="1326125996">
      <w:bodyDiv w:val="1"/>
      <w:marLeft w:val="0"/>
      <w:marRight w:val="0"/>
      <w:marTop w:val="0"/>
      <w:marBottom w:val="0"/>
      <w:divBdr>
        <w:top w:val="none" w:sz="0" w:space="0" w:color="auto"/>
        <w:left w:val="none" w:sz="0" w:space="0" w:color="auto"/>
        <w:bottom w:val="none" w:sz="0" w:space="0" w:color="auto"/>
        <w:right w:val="none" w:sz="0" w:space="0" w:color="auto"/>
      </w:divBdr>
      <w:divsChild>
        <w:div w:id="2089228802">
          <w:marLeft w:val="0"/>
          <w:marRight w:val="0"/>
          <w:marTop w:val="0"/>
          <w:marBottom w:val="0"/>
          <w:divBdr>
            <w:top w:val="none" w:sz="0" w:space="0" w:color="auto"/>
            <w:left w:val="none" w:sz="0" w:space="0" w:color="auto"/>
            <w:bottom w:val="none" w:sz="0" w:space="0" w:color="auto"/>
            <w:right w:val="none" w:sz="0" w:space="0" w:color="auto"/>
          </w:divBdr>
          <w:divsChild>
            <w:div w:id="1286035378">
              <w:marLeft w:val="0"/>
              <w:marRight w:val="0"/>
              <w:marTop w:val="0"/>
              <w:marBottom w:val="0"/>
              <w:divBdr>
                <w:top w:val="none" w:sz="0" w:space="0" w:color="auto"/>
                <w:left w:val="none" w:sz="0" w:space="0" w:color="auto"/>
                <w:bottom w:val="none" w:sz="0" w:space="0" w:color="auto"/>
                <w:right w:val="none" w:sz="0" w:space="0" w:color="auto"/>
              </w:divBdr>
              <w:divsChild>
                <w:div w:id="137358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975779">
      <w:bodyDiv w:val="1"/>
      <w:marLeft w:val="0"/>
      <w:marRight w:val="0"/>
      <w:marTop w:val="0"/>
      <w:marBottom w:val="0"/>
      <w:divBdr>
        <w:top w:val="none" w:sz="0" w:space="0" w:color="auto"/>
        <w:left w:val="none" w:sz="0" w:space="0" w:color="auto"/>
        <w:bottom w:val="none" w:sz="0" w:space="0" w:color="auto"/>
        <w:right w:val="none" w:sz="0" w:space="0" w:color="auto"/>
      </w:divBdr>
    </w:div>
    <w:div w:id="1349062212">
      <w:bodyDiv w:val="1"/>
      <w:marLeft w:val="0"/>
      <w:marRight w:val="0"/>
      <w:marTop w:val="0"/>
      <w:marBottom w:val="0"/>
      <w:divBdr>
        <w:top w:val="none" w:sz="0" w:space="0" w:color="auto"/>
        <w:left w:val="none" w:sz="0" w:space="0" w:color="auto"/>
        <w:bottom w:val="none" w:sz="0" w:space="0" w:color="auto"/>
        <w:right w:val="none" w:sz="0" w:space="0" w:color="auto"/>
      </w:divBdr>
    </w:div>
    <w:div w:id="1362243051">
      <w:bodyDiv w:val="1"/>
      <w:marLeft w:val="0"/>
      <w:marRight w:val="0"/>
      <w:marTop w:val="0"/>
      <w:marBottom w:val="0"/>
      <w:divBdr>
        <w:top w:val="none" w:sz="0" w:space="0" w:color="auto"/>
        <w:left w:val="none" w:sz="0" w:space="0" w:color="auto"/>
        <w:bottom w:val="none" w:sz="0" w:space="0" w:color="auto"/>
        <w:right w:val="none" w:sz="0" w:space="0" w:color="auto"/>
      </w:divBdr>
    </w:div>
    <w:div w:id="1418357797">
      <w:bodyDiv w:val="1"/>
      <w:marLeft w:val="0"/>
      <w:marRight w:val="0"/>
      <w:marTop w:val="0"/>
      <w:marBottom w:val="0"/>
      <w:divBdr>
        <w:top w:val="none" w:sz="0" w:space="0" w:color="auto"/>
        <w:left w:val="none" w:sz="0" w:space="0" w:color="auto"/>
        <w:bottom w:val="none" w:sz="0" w:space="0" w:color="auto"/>
        <w:right w:val="none" w:sz="0" w:space="0" w:color="auto"/>
      </w:divBdr>
    </w:div>
    <w:div w:id="1434322302">
      <w:bodyDiv w:val="1"/>
      <w:marLeft w:val="0"/>
      <w:marRight w:val="0"/>
      <w:marTop w:val="0"/>
      <w:marBottom w:val="0"/>
      <w:divBdr>
        <w:top w:val="none" w:sz="0" w:space="0" w:color="auto"/>
        <w:left w:val="none" w:sz="0" w:space="0" w:color="auto"/>
        <w:bottom w:val="none" w:sz="0" w:space="0" w:color="auto"/>
        <w:right w:val="none" w:sz="0" w:space="0" w:color="auto"/>
      </w:divBdr>
      <w:divsChild>
        <w:div w:id="240674375">
          <w:marLeft w:val="0"/>
          <w:marRight w:val="0"/>
          <w:marTop w:val="0"/>
          <w:marBottom w:val="0"/>
          <w:divBdr>
            <w:top w:val="none" w:sz="0" w:space="0" w:color="auto"/>
            <w:left w:val="none" w:sz="0" w:space="0" w:color="auto"/>
            <w:bottom w:val="none" w:sz="0" w:space="0" w:color="auto"/>
            <w:right w:val="none" w:sz="0" w:space="0" w:color="auto"/>
          </w:divBdr>
          <w:divsChild>
            <w:div w:id="648244906">
              <w:marLeft w:val="0"/>
              <w:marRight w:val="0"/>
              <w:marTop w:val="0"/>
              <w:marBottom w:val="0"/>
              <w:divBdr>
                <w:top w:val="none" w:sz="0" w:space="0" w:color="auto"/>
                <w:left w:val="none" w:sz="0" w:space="0" w:color="auto"/>
                <w:bottom w:val="none" w:sz="0" w:space="0" w:color="auto"/>
                <w:right w:val="none" w:sz="0" w:space="0" w:color="auto"/>
              </w:divBdr>
              <w:divsChild>
                <w:div w:id="47665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903488">
      <w:bodyDiv w:val="1"/>
      <w:marLeft w:val="0"/>
      <w:marRight w:val="0"/>
      <w:marTop w:val="0"/>
      <w:marBottom w:val="0"/>
      <w:divBdr>
        <w:top w:val="none" w:sz="0" w:space="0" w:color="auto"/>
        <w:left w:val="none" w:sz="0" w:space="0" w:color="auto"/>
        <w:bottom w:val="none" w:sz="0" w:space="0" w:color="auto"/>
        <w:right w:val="none" w:sz="0" w:space="0" w:color="auto"/>
      </w:divBdr>
    </w:div>
    <w:div w:id="1519390332">
      <w:bodyDiv w:val="1"/>
      <w:marLeft w:val="0"/>
      <w:marRight w:val="0"/>
      <w:marTop w:val="0"/>
      <w:marBottom w:val="0"/>
      <w:divBdr>
        <w:top w:val="none" w:sz="0" w:space="0" w:color="auto"/>
        <w:left w:val="none" w:sz="0" w:space="0" w:color="auto"/>
        <w:bottom w:val="none" w:sz="0" w:space="0" w:color="auto"/>
        <w:right w:val="none" w:sz="0" w:space="0" w:color="auto"/>
      </w:divBdr>
    </w:div>
    <w:div w:id="1545755968">
      <w:bodyDiv w:val="1"/>
      <w:marLeft w:val="0"/>
      <w:marRight w:val="0"/>
      <w:marTop w:val="0"/>
      <w:marBottom w:val="0"/>
      <w:divBdr>
        <w:top w:val="none" w:sz="0" w:space="0" w:color="auto"/>
        <w:left w:val="none" w:sz="0" w:space="0" w:color="auto"/>
        <w:bottom w:val="none" w:sz="0" w:space="0" w:color="auto"/>
        <w:right w:val="none" w:sz="0" w:space="0" w:color="auto"/>
      </w:divBdr>
    </w:div>
    <w:div w:id="1605572973">
      <w:bodyDiv w:val="1"/>
      <w:marLeft w:val="0"/>
      <w:marRight w:val="0"/>
      <w:marTop w:val="0"/>
      <w:marBottom w:val="0"/>
      <w:divBdr>
        <w:top w:val="none" w:sz="0" w:space="0" w:color="auto"/>
        <w:left w:val="none" w:sz="0" w:space="0" w:color="auto"/>
        <w:bottom w:val="none" w:sz="0" w:space="0" w:color="auto"/>
        <w:right w:val="none" w:sz="0" w:space="0" w:color="auto"/>
      </w:divBdr>
    </w:div>
    <w:div w:id="1611010285">
      <w:bodyDiv w:val="1"/>
      <w:marLeft w:val="0"/>
      <w:marRight w:val="0"/>
      <w:marTop w:val="0"/>
      <w:marBottom w:val="0"/>
      <w:divBdr>
        <w:top w:val="none" w:sz="0" w:space="0" w:color="auto"/>
        <w:left w:val="none" w:sz="0" w:space="0" w:color="auto"/>
        <w:bottom w:val="none" w:sz="0" w:space="0" w:color="auto"/>
        <w:right w:val="none" w:sz="0" w:space="0" w:color="auto"/>
      </w:divBdr>
    </w:div>
    <w:div w:id="1634754242">
      <w:bodyDiv w:val="1"/>
      <w:marLeft w:val="0"/>
      <w:marRight w:val="0"/>
      <w:marTop w:val="0"/>
      <w:marBottom w:val="0"/>
      <w:divBdr>
        <w:top w:val="none" w:sz="0" w:space="0" w:color="auto"/>
        <w:left w:val="none" w:sz="0" w:space="0" w:color="auto"/>
        <w:bottom w:val="none" w:sz="0" w:space="0" w:color="auto"/>
        <w:right w:val="none" w:sz="0" w:space="0" w:color="auto"/>
      </w:divBdr>
    </w:div>
    <w:div w:id="1651131399">
      <w:bodyDiv w:val="1"/>
      <w:marLeft w:val="0"/>
      <w:marRight w:val="0"/>
      <w:marTop w:val="0"/>
      <w:marBottom w:val="0"/>
      <w:divBdr>
        <w:top w:val="none" w:sz="0" w:space="0" w:color="auto"/>
        <w:left w:val="none" w:sz="0" w:space="0" w:color="auto"/>
        <w:bottom w:val="none" w:sz="0" w:space="0" w:color="auto"/>
        <w:right w:val="none" w:sz="0" w:space="0" w:color="auto"/>
      </w:divBdr>
    </w:div>
    <w:div w:id="1776511900">
      <w:bodyDiv w:val="1"/>
      <w:marLeft w:val="0"/>
      <w:marRight w:val="0"/>
      <w:marTop w:val="0"/>
      <w:marBottom w:val="0"/>
      <w:divBdr>
        <w:top w:val="none" w:sz="0" w:space="0" w:color="auto"/>
        <w:left w:val="none" w:sz="0" w:space="0" w:color="auto"/>
        <w:bottom w:val="none" w:sz="0" w:space="0" w:color="auto"/>
        <w:right w:val="none" w:sz="0" w:space="0" w:color="auto"/>
      </w:divBdr>
    </w:div>
    <w:div w:id="1788036377">
      <w:bodyDiv w:val="1"/>
      <w:marLeft w:val="0"/>
      <w:marRight w:val="0"/>
      <w:marTop w:val="0"/>
      <w:marBottom w:val="0"/>
      <w:divBdr>
        <w:top w:val="none" w:sz="0" w:space="0" w:color="auto"/>
        <w:left w:val="none" w:sz="0" w:space="0" w:color="auto"/>
        <w:bottom w:val="none" w:sz="0" w:space="0" w:color="auto"/>
        <w:right w:val="none" w:sz="0" w:space="0" w:color="auto"/>
      </w:divBdr>
    </w:div>
    <w:div w:id="1800148190">
      <w:bodyDiv w:val="1"/>
      <w:marLeft w:val="0"/>
      <w:marRight w:val="0"/>
      <w:marTop w:val="0"/>
      <w:marBottom w:val="0"/>
      <w:divBdr>
        <w:top w:val="none" w:sz="0" w:space="0" w:color="auto"/>
        <w:left w:val="none" w:sz="0" w:space="0" w:color="auto"/>
        <w:bottom w:val="none" w:sz="0" w:space="0" w:color="auto"/>
        <w:right w:val="none" w:sz="0" w:space="0" w:color="auto"/>
      </w:divBdr>
      <w:divsChild>
        <w:div w:id="1706828858">
          <w:marLeft w:val="0"/>
          <w:marRight w:val="0"/>
          <w:marTop w:val="0"/>
          <w:marBottom w:val="0"/>
          <w:divBdr>
            <w:top w:val="none" w:sz="0" w:space="0" w:color="auto"/>
            <w:left w:val="none" w:sz="0" w:space="0" w:color="auto"/>
            <w:bottom w:val="none" w:sz="0" w:space="0" w:color="auto"/>
            <w:right w:val="none" w:sz="0" w:space="0" w:color="auto"/>
          </w:divBdr>
          <w:divsChild>
            <w:div w:id="601183525">
              <w:marLeft w:val="0"/>
              <w:marRight w:val="0"/>
              <w:marTop w:val="0"/>
              <w:marBottom w:val="0"/>
              <w:divBdr>
                <w:top w:val="none" w:sz="0" w:space="0" w:color="auto"/>
                <w:left w:val="none" w:sz="0" w:space="0" w:color="auto"/>
                <w:bottom w:val="none" w:sz="0" w:space="0" w:color="auto"/>
                <w:right w:val="none" w:sz="0" w:space="0" w:color="auto"/>
              </w:divBdr>
              <w:divsChild>
                <w:div w:id="50007255">
                  <w:marLeft w:val="0"/>
                  <w:marRight w:val="0"/>
                  <w:marTop w:val="0"/>
                  <w:marBottom w:val="0"/>
                  <w:divBdr>
                    <w:top w:val="none" w:sz="0" w:space="0" w:color="auto"/>
                    <w:left w:val="none" w:sz="0" w:space="0" w:color="auto"/>
                    <w:bottom w:val="none" w:sz="0" w:space="0" w:color="auto"/>
                    <w:right w:val="none" w:sz="0" w:space="0" w:color="auto"/>
                  </w:divBdr>
                  <w:divsChild>
                    <w:div w:id="940646622">
                      <w:marLeft w:val="0"/>
                      <w:marRight w:val="0"/>
                      <w:marTop w:val="0"/>
                      <w:marBottom w:val="0"/>
                      <w:divBdr>
                        <w:top w:val="none" w:sz="0" w:space="0" w:color="auto"/>
                        <w:left w:val="none" w:sz="0" w:space="0" w:color="auto"/>
                        <w:bottom w:val="none" w:sz="0" w:space="0" w:color="auto"/>
                        <w:right w:val="none" w:sz="0" w:space="0" w:color="auto"/>
                      </w:divBdr>
                      <w:divsChild>
                        <w:div w:id="132265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869711">
              <w:marLeft w:val="0"/>
              <w:marRight w:val="0"/>
              <w:marTop w:val="0"/>
              <w:marBottom w:val="0"/>
              <w:divBdr>
                <w:top w:val="none" w:sz="0" w:space="0" w:color="auto"/>
                <w:left w:val="none" w:sz="0" w:space="0" w:color="auto"/>
                <w:bottom w:val="none" w:sz="0" w:space="0" w:color="auto"/>
                <w:right w:val="none" w:sz="0" w:space="0" w:color="auto"/>
              </w:divBdr>
              <w:divsChild>
                <w:div w:id="680353030">
                  <w:marLeft w:val="0"/>
                  <w:marRight w:val="0"/>
                  <w:marTop w:val="0"/>
                  <w:marBottom w:val="0"/>
                  <w:divBdr>
                    <w:top w:val="none" w:sz="0" w:space="0" w:color="auto"/>
                    <w:left w:val="none" w:sz="0" w:space="0" w:color="auto"/>
                    <w:bottom w:val="none" w:sz="0" w:space="0" w:color="auto"/>
                    <w:right w:val="none" w:sz="0" w:space="0" w:color="auto"/>
                  </w:divBdr>
                  <w:divsChild>
                    <w:div w:id="951211752">
                      <w:marLeft w:val="0"/>
                      <w:marRight w:val="0"/>
                      <w:marTop w:val="0"/>
                      <w:marBottom w:val="0"/>
                      <w:divBdr>
                        <w:top w:val="none" w:sz="0" w:space="0" w:color="auto"/>
                        <w:left w:val="none" w:sz="0" w:space="0" w:color="auto"/>
                        <w:bottom w:val="none" w:sz="0" w:space="0" w:color="auto"/>
                        <w:right w:val="none" w:sz="0" w:space="0" w:color="auto"/>
                      </w:divBdr>
                      <w:divsChild>
                        <w:div w:id="1395465806">
                          <w:marLeft w:val="0"/>
                          <w:marRight w:val="0"/>
                          <w:marTop w:val="0"/>
                          <w:marBottom w:val="0"/>
                          <w:divBdr>
                            <w:top w:val="none" w:sz="0" w:space="0" w:color="auto"/>
                            <w:left w:val="none" w:sz="0" w:space="0" w:color="auto"/>
                            <w:bottom w:val="none" w:sz="0" w:space="0" w:color="auto"/>
                            <w:right w:val="none" w:sz="0" w:space="0" w:color="auto"/>
                          </w:divBdr>
                          <w:divsChild>
                            <w:div w:id="813065429">
                              <w:marLeft w:val="0"/>
                              <w:marRight w:val="0"/>
                              <w:marTop w:val="0"/>
                              <w:marBottom w:val="0"/>
                              <w:divBdr>
                                <w:top w:val="none" w:sz="0" w:space="0" w:color="auto"/>
                                <w:left w:val="none" w:sz="0" w:space="0" w:color="auto"/>
                                <w:bottom w:val="none" w:sz="0" w:space="0" w:color="auto"/>
                                <w:right w:val="none" w:sz="0" w:space="0" w:color="auto"/>
                              </w:divBdr>
                              <w:divsChild>
                                <w:div w:id="4191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1292214">
          <w:marLeft w:val="0"/>
          <w:marRight w:val="0"/>
          <w:marTop w:val="0"/>
          <w:marBottom w:val="0"/>
          <w:divBdr>
            <w:top w:val="none" w:sz="0" w:space="0" w:color="auto"/>
            <w:left w:val="none" w:sz="0" w:space="0" w:color="auto"/>
            <w:bottom w:val="none" w:sz="0" w:space="0" w:color="auto"/>
            <w:right w:val="none" w:sz="0" w:space="0" w:color="auto"/>
          </w:divBdr>
          <w:divsChild>
            <w:div w:id="1664240782">
              <w:marLeft w:val="0"/>
              <w:marRight w:val="0"/>
              <w:marTop w:val="0"/>
              <w:marBottom w:val="0"/>
              <w:divBdr>
                <w:top w:val="none" w:sz="0" w:space="0" w:color="auto"/>
                <w:left w:val="none" w:sz="0" w:space="0" w:color="auto"/>
                <w:bottom w:val="none" w:sz="0" w:space="0" w:color="auto"/>
                <w:right w:val="none" w:sz="0" w:space="0" w:color="auto"/>
              </w:divBdr>
              <w:divsChild>
                <w:div w:id="1394044094">
                  <w:marLeft w:val="0"/>
                  <w:marRight w:val="0"/>
                  <w:marTop w:val="0"/>
                  <w:marBottom w:val="0"/>
                  <w:divBdr>
                    <w:top w:val="none" w:sz="0" w:space="0" w:color="auto"/>
                    <w:left w:val="none" w:sz="0" w:space="0" w:color="auto"/>
                    <w:bottom w:val="none" w:sz="0" w:space="0" w:color="auto"/>
                    <w:right w:val="none" w:sz="0" w:space="0" w:color="auto"/>
                  </w:divBdr>
                </w:div>
              </w:divsChild>
            </w:div>
            <w:div w:id="1905027198">
              <w:marLeft w:val="0"/>
              <w:marRight w:val="0"/>
              <w:marTop w:val="0"/>
              <w:marBottom w:val="0"/>
              <w:divBdr>
                <w:top w:val="none" w:sz="0" w:space="0" w:color="auto"/>
                <w:left w:val="none" w:sz="0" w:space="0" w:color="auto"/>
                <w:bottom w:val="none" w:sz="0" w:space="0" w:color="auto"/>
                <w:right w:val="none" w:sz="0" w:space="0" w:color="auto"/>
              </w:divBdr>
              <w:divsChild>
                <w:div w:id="23543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55761">
          <w:marLeft w:val="0"/>
          <w:marRight w:val="0"/>
          <w:marTop w:val="0"/>
          <w:marBottom w:val="0"/>
          <w:divBdr>
            <w:top w:val="none" w:sz="0" w:space="0" w:color="auto"/>
            <w:left w:val="none" w:sz="0" w:space="0" w:color="auto"/>
            <w:bottom w:val="none" w:sz="0" w:space="0" w:color="auto"/>
            <w:right w:val="none" w:sz="0" w:space="0" w:color="auto"/>
          </w:divBdr>
          <w:divsChild>
            <w:div w:id="408383633">
              <w:marLeft w:val="0"/>
              <w:marRight w:val="0"/>
              <w:marTop w:val="0"/>
              <w:marBottom w:val="0"/>
              <w:divBdr>
                <w:top w:val="none" w:sz="0" w:space="0" w:color="auto"/>
                <w:left w:val="none" w:sz="0" w:space="0" w:color="auto"/>
                <w:bottom w:val="none" w:sz="0" w:space="0" w:color="auto"/>
                <w:right w:val="none" w:sz="0" w:space="0" w:color="auto"/>
              </w:divBdr>
            </w:div>
            <w:div w:id="189615383">
              <w:marLeft w:val="0"/>
              <w:marRight w:val="0"/>
              <w:marTop w:val="0"/>
              <w:marBottom w:val="0"/>
              <w:divBdr>
                <w:top w:val="none" w:sz="0" w:space="0" w:color="auto"/>
                <w:left w:val="none" w:sz="0" w:space="0" w:color="auto"/>
                <w:bottom w:val="none" w:sz="0" w:space="0" w:color="auto"/>
                <w:right w:val="none" w:sz="0" w:space="0" w:color="auto"/>
              </w:divBdr>
              <w:divsChild>
                <w:div w:id="246695104">
                  <w:marLeft w:val="0"/>
                  <w:marRight w:val="0"/>
                  <w:marTop w:val="0"/>
                  <w:marBottom w:val="0"/>
                  <w:divBdr>
                    <w:top w:val="none" w:sz="0" w:space="0" w:color="auto"/>
                    <w:left w:val="none" w:sz="0" w:space="0" w:color="auto"/>
                    <w:bottom w:val="none" w:sz="0" w:space="0" w:color="auto"/>
                    <w:right w:val="none" w:sz="0" w:space="0" w:color="auto"/>
                  </w:divBdr>
                </w:div>
                <w:div w:id="1399203433">
                  <w:marLeft w:val="0"/>
                  <w:marRight w:val="0"/>
                  <w:marTop w:val="0"/>
                  <w:marBottom w:val="0"/>
                  <w:divBdr>
                    <w:top w:val="none" w:sz="0" w:space="0" w:color="auto"/>
                    <w:left w:val="none" w:sz="0" w:space="0" w:color="auto"/>
                    <w:bottom w:val="none" w:sz="0" w:space="0" w:color="auto"/>
                    <w:right w:val="none" w:sz="0" w:space="0" w:color="auto"/>
                  </w:divBdr>
                  <w:divsChild>
                    <w:div w:id="4083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74989">
          <w:marLeft w:val="0"/>
          <w:marRight w:val="0"/>
          <w:marTop w:val="0"/>
          <w:marBottom w:val="0"/>
          <w:divBdr>
            <w:top w:val="none" w:sz="0" w:space="0" w:color="auto"/>
            <w:left w:val="none" w:sz="0" w:space="0" w:color="auto"/>
            <w:bottom w:val="none" w:sz="0" w:space="0" w:color="auto"/>
            <w:right w:val="none" w:sz="0" w:space="0" w:color="auto"/>
          </w:divBdr>
          <w:divsChild>
            <w:div w:id="2050952843">
              <w:marLeft w:val="0"/>
              <w:marRight w:val="0"/>
              <w:marTop w:val="0"/>
              <w:marBottom w:val="0"/>
              <w:divBdr>
                <w:top w:val="none" w:sz="0" w:space="0" w:color="auto"/>
                <w:left w:val="none" w:sz="0" w:space="0" w:color="auto"/>
                <w:bottom w:val="none" w:sz="0" w:space="0" w:color="auto"/>
                <w:right w:val="none" w:sz="0" w:space="0" w:color="auto"/>
              </w:divBdr>
              <w:divsChild>
                <w:div w:id="1594708176">
                  <w:marLeft w:val="0"/>
                  <w:marRight w:val="0"/>
                  <w:marTop w:val="0"/>
                  <w:marBottom w:val="0"/>
                  <w:divBdr>
                    <w:top w:val="none" w:sz="0" w:space="0" w:color="auto"/>
                    <w:left w:val="none" w:sz="0" w:space="0" w:color="auto"/>
                    <w:bottom w:val="none" w:sz="0" w:space="0" w:color="auto"/>
                    <w:right w:val="none" w:sz="0" w:space="0" w:color="auto"/>
                  </w:divBdr>
                </w:div>
                <w:div w:id="1117257734">
                  <w:marLeft w:val="0"/>
                  <w:marRight w:val="0"/>
                  <w:marTop w:val="0"/>
                  <w:marBottom w:val="0"/>
                  <w:divBdr>
                    <w:top w:val="none" w:sz="0" w:space="0" w:color="auto"/>
                    <w:left w:val="none" w:sz="0" w:space="0" w:color="auto"/>
                    <w:bottom w:val="none" w:sz="0" w:space="0" w:color="auto"/>
                    <w:right w:val="none" w:sz="0" w:space="0" w:color="auto"/>
                  </w:divBdr>
                  <w:divsChild>
                    <w:div w:id="1510094406">
                      <w:marLeft w:val="0"/>
                      <w:marRight w:val="0"/>
                      <w:marTop w:val="0"/>
                      <w:marBottom w:val="0"/>
                      <w:divBdr>
                        <w:top w:val="none" w:sz="0" w:space="0" w:color="auto"/>
                        <w:left w:val="none" w:sz="0" w:space="0" w:color="auto"/>
                        <w:bottom w:val="none" w:sz="0" w:space="0" w:color="auto"/>
                        <w:right w:val="none" w:sz="0" w:space="0" w:color="auto"/>
                      </w:divBdr>
                    </w:div>
                  </w:divsChild>
                </w:div>
                <w:div w:id="1363746461">
                  <w:marLeft w:val="0"/>
                  <w:marRight w:val="0"/>
                  <w:marTop w:val="0"/>
                  <w:marBottom w:val="0"/>
                  <w:divBdr>
                    <w:top w:val="none" w:sz="0" w:space="0" w:color="auto"/>
                    <w:left w:val="none" w:sz="0" w:space="0" w:color="auto"/>
                    <w:bottom w:val="none" w:sz="0" w:space="0" w:color="auto"/>
                    <w:right w:val="none" w:sz="0" w:space="0" w:color="auto"/>
                  </w:divBdr>
                  <w:divsChild>
                    <w:div w:id="172906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055556">
          <w:marLeft w:val="0"/>
          <w:marRight w:val="0"/>
          <w:marTop w:val="0"/>
          <w:marBottom w:val="0"/>
          <w:divBdr>
            <w:top w:val="none" w:sz="0" w:space="0" w:color="auto"/>
            <w:left w:val="none" w:sz="0" w:space="0" w:color="auto"/>
            <w:bottom w:val="none" w:sz="0" w:space="0" w:color="auto"/>
            <w:right w:val="none" w:sz="0" w:space="0" w:color="auto"/>
          </w:divBdr>
        </w:div>
        <w:div w:id="246575005">
          <w:marLeft w:val="0"/>
          <w:marRight w:val="0"/>
          <w:marTop w:val="0"/>
          <w:marBottom w:val="0"/>
          <w:divBdr>
            <w:top w:val="none" w:sz="0" w:space="0" w:color="auto"/>
            <w:left w:val="none" w:sz="0" w:space="0" w:color="auto"/>
            <w:bottom w:val="none" w:sz="0" w:space="0" w:color="auto"/>
            <w:right w:val="none" w:sz="0" w:space="0" w:color="auto"/>
          </w:divBdr>
        </w:div>
        <w:div w:id="164371012">
          <w:marLeft w:val="0"/>
          <w:marRight w:val="0"/>
          <w:marTop w:val="0"/>
          <w:marBottom w:val="0"/>
          <w:divBdr>
            <w:top w:val="none" w:sz="0" w:space="0" w:color="auto"/>
            <w:left w:val="none" w:sz="0" w:space="0" w:color="auto"/>
            <w:bottom w:val="none" w:sz="0" w:space="0" w:color="auto"/>
            <w:right w:val="none" w:sz="0" w:space="0" w:color="auto"/>
          </w:divBdr>
        </w:div>
        <w:div w:id="156311000">
          <w:marLeft w:val="0"/>
          <w:marRight w:val="0"/>
          <w:marTop w:val="0"/>
          <w:marBottom w:val="0"/>
          <w:divBdr>
            <w:top w:val="none" w:sz="0" w:space="0" w:color="auto"/>
            <w:left w:val="none" w:sz="0" w:space="0" w:color="auto"/>
            <w:bottom w:val="none" w:sz="0" w:space="0" w:color="auto"/>
            <w:right w:val="none" w:sz="0" w:space="0" w:color="auto"/>
          </w:divBdr>
          <w:divsChild>
            <w:div w:id="766776672">
              <w:marLeft w:val="0"/>
              <w:marRight w:val="0"/>
              <w:marTop w:val="0"/>
              <w:marBottom w:val="0"/>
              <w:divBdr>
                <w:top w:val="none" w:sz="0" w:space="0" w:color="auto"/>
                <w:left w:val="none" w:sz="0" w:space="0" w:color="auto"/>
                <w:bottom w:val="none" w:sz="0" w:space="0" w:color="auto"/>
                <w:right w:val="none" w:sz="0" w:space="0" w:color="auto"/>
              </w:divBdr>
            </w:div>
            <w:div w:id="862748074">
              <w:marLeft w:val="0"/>
              <w:marRight w:val="0"/>
              <w:marTop w:val="0"/>
              <w:marBottom w:val="0"/>
              <w:divBdr>
                <w:top w:val="none" w:sz="0" w:space="0" w:color="auto"/>
                <w:left w:val="none" w:sz="0" w:space="0" w:color="auto"/>
                <w:bottom w:val="none" w:sz="0" w:space="0" w:color="auto"/>
                <w:right w:val="none" w:sz="0" w:space="0" w:color="auto"/>
              </w:divBdr>
              <w:divsChild>
                <w:div w:id="1832136465">
                  <w:marLeft w:val="0"/>
                  <w:marRight w:val="0"/>
                  <w:marTop w:val="0"/>
                  <w:marBottom w:val="0"/>
                  <w:divBdr>
                    <w:top w:val="none" w:sz="0" w:space="0" w:color="auto"/>
                    <w:left w:val="none" w:sz="0" w:space="0" w:color="auto"/>
                    <w:bottom w:val="none" w:sz="0" w:space="0" w:color="auto"/>
                    <w:right w:val="none" w:sz="0" w:space="0" w:color="auto"/>
                  </w:divBdr>
                  <w:divsChild>
                    <w:div w:id="55485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343107">
      <w:bodyDiv w:val="1"/>
      <w:marLeft w:val="0"/>
      <w:marRight w:val="0"/>
      <w:marTop w:val="0"/>
      <w:marBottom w:val="0"/>
      <w:divBdr>
        <w:top w:val="none" w:sz="0" w:space="0" w:color="auto"/>
        <w:left w:val="none" w:sz="0" w:space="0" w:color="auto"/>
        <w:bottom w:val="none" w:sz="0" w:space="0" w:color="auto"/>
        <w:right w:val="none" w:sz="0" w:space="0" w:color="auto"/>
      </w:divBdr>
    </w:div>
    <w:div w:id="1807703084">
      <w:bodyDiv w:val="1"/>
      <w:marLeft w:val="0"/>
      <w:marRight w:val="0"/>
      <w:marTop w:val="0"/>
      <w:marBottom w:val="0"/>
      <w:divBdr>
        <w:top w:val="none" w:sz="0" w:space="0" w:color="auto"/>
        <w:left w:val="none" w:sz="0" w:space="0" w:color="auto"/>
        <w:bottom w:val="none" w:sz="0" w:space="0" w:color="auto"/>
        <w:right w:val="none" w:sz="0" w:space="0" w:color="auto"/>
      </w:divBdr>
    </w:div>
    <w:div w:id="2005625429">
      <w:bodyDiv w:val="1"/>
      <w:marLeft w:val="0"/>
      <w:marRight w:val="0"/>
      <w:marTop w:val="0"/>
      <w:marBottom w:val="0"/>
      <w:divBdr>
        <w:top w:val="none" w:sz="0" w:space="0" w:color="auto"/>
        <w:left w:val="none" w:sz="0" w:space="0" w:color="auto"/>
        <w:bottom w:val="none" w:sz="0" w:space="0" w:color="auto"/>
        <w:right w:val="none" w:sz="0" w:space="0" w:color="auto"/>
      </w:divBdr>
    </w:div>
    <w:div w:id="2010133901">
      <w:bodyDiv w:val="1"/>
      <w:marLeft w:val="0"/>
      <w:marRight w:val="0"/>
      <w:marTop w:val="0"/>
      <w:marBottom w:val="0"/>
      <w:divBdr>
        <w:top w:val="none" w:sz="0" w:space="0" w:color="auto"/>
        <w:left w:val="none" w:sz="0" w:space="0" w:color="auto"/>
        <w:bottom w:val="none" w:sz="0" w:space="0" w:color="auto"/>
        <w:right w:val="none" w:sz="0" w:space="0" w:color="auto"/>
      </w:divBdr>
    </w:div>
    <w:div w:id="2027364502">
      <w:bodyDiv w:val="1"/>
      <w:marLeft w:val="0"/>
      <w:marRight w:val="0"/>
      <w:marTop w:val="0"/>
      <w:marBottom w:val="0"/>
      <w:divBdr>
        <w:top w:val="none" w:sz="0" w:space="0" w:color="auto"/>
        <w:left w:val="none" w:sz="0" w:space="0" w:color="auto"/>
        <w:bottom w:val="none" w:sz="0" w:space="0" w:color="auto"/>
        <w:right w:val="none" w:sz="0" w:space="0" w:color="auto"/>
      </w:divBdr>
    </w:div>
    <w:div w:id="2033409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google.fandom.com/wiki/Flutt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www.mikrocontroller-elektronik.de/nodemcu-esp8266-tutorial-wlan-board-arduino-ide/"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raw.githubusercontent.com/node-red/raspbian-deb-package/master/resources/update-nodejs-and-nodered" TargetMode="External"/><Relationship Id="rId29" Type="http://schemas.openxmlformats.org/officeDocument/2006/relationships/hyperlink" Target="https://www.dev-insider.de/was-ist-android-studio-a-605428/"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nodered.org/docs/"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e.wikipedia.org/wiki/Dart_(Programmiersprache)"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flutter.de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heise.de/developer/artikel/MQTT-Protokoll-fuer-das-Internet-der-Dinge-2168152.html?seite=all"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elektronik-kompendium.de/sites/raspberry-pi/2102291.htm" TargetMode="External"/><Relationship Id="rId35" Type="http://schemas.openxmlformats.org/officeDocument/2006/relationships/hyperlink" Target="https://docs.flutter.io/flutter/widgets/Widget-clas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wag22\Anwendungsdaten\Microsoft\Vorlagen\Wagner_Standard_07092011.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02F518E-6437-4D1C-A30F-6479ADD5D689}">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02A7E4-620C-41EE-86B4-F3B00D905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Wagner_Standard_07092011.dot</Template>
  <TotalTime>0</TotalTime>
  <Pages>16</Pages>
  <Words>3460</Words>
  <Characters>21799</Characters>
  <Application>Microsoft Office Word</Application>
  <DocSecurity>0</DocSecurity>
  <Lines>181</Lines>
  <Paragraphs>50</Paragraphs>
  <ScaleCrop>false</ScaleCrop>
  <HeadingPairs>
    <vt:vector size="2" baseType="variant">
      <vt:variant>
        <vt:lpstr>Titel</vt:lpstr>
      </vt:variant>
      <vt:variant>
        <vt:i4>1</vt:i4>
      </vt:variant>
    </vt:vector>
  </HeadingPairs>
  <TitlesOfParts>
    <vt:vector size="1" baseType="lpstr">
      <vt:lpstr/>
    </vt:vector>
  </TitlesOfParts>
  <Company>Bertelsmann Distribution</Company>
  <LinksUpToDate>false</LinksUpToDate>
  <CharactersWithSpaces>25209</CharactersWithSpaces>
  <SharedDoc>false</SharedDoc>
  <HLinks>
    <vt:vector size="324" baseType="variant">
      <vt:variant>
        <vt:i4>4128889</vt:i4>
      </vt:variant>
      <vt:variant>
        <vt:i4>300</vt:i4>
      </vt:variant>
      <vt:variant>
        <vt:i4>0</vt:i4>
      </vt:variant>
      <vt:variant>
        <vt:i4>5</vt:i4>
      </vt:variant>
      <vt:variant>
        <vt:lpwstr>https://mariadb.com/kb/en/the-mariadb-library/about-federatedx/</vt:lpwstr>
      </vt:variant>
      <vt:variant>
        <vt:lpwstr/>
      </vt:variant>
      <vt:variant>
        <vt:i4>983135</vt:i4>
      </vt:variant>
      <vt:variant>
        <vt:i4>297</vt:i4>
      </vt:variant>
      <vt:variant>
        <vt:i4>0</vt:i4>
      </vt:variant>
      <vt:variant>
        <vt:i4>5</vt:i4>
      </vt:variant>
      <vt:variant>
        <vt:lpwstr>https://mariadb.com/kb/en/mariadb/mariadb-package-repository-setup-and-usage/</vt:lpwstr>
      </vt:variant>
      <vt:variant>
        <vt:lpwstr/>
      </vt:variant>
      <vt:variant>
        <vt:i4>6226010</vt:i4>
      </vt:variant>
      <vt:variant>
        <vt:i4>294</vt:i4>
      </vt:variant>
      <vt:variant>
        <vt:i4>0</vt:i4>
      </vt:variant>
      <vt:variant>
        <vt:i4>5</vt:i4>
      </vt:variant>
      <vt:variant>
        <vt:lpwstr>http://www.turbovnc.org/</vt:lpwstr>
      </vt:variant>
      <vt:variant>
        <vt:lpwstr/>
      </vt:variant>
      <vt:variant>
        <vt:i4>2686991</vt:i4>
      </vt:variant>
      <vt:variant>
        <vt:i4>291</vt:i4>
      </vt:variant>
      <vt:variant>
        <vt:i4>0</vt:i4>
      </vt:variant>
      <vt:variant>
        <vt:i4>5</vt:i4>
      </vt:variant>
      <vt:variant>
        <vt:lpwstr>../../../VM-Server-D6T/02_VMs/Zabbix-Server/Doku_VM-Zabbix_Server.doc</vt:lpwstr>
      </vt:variant>
      <vt:variant>
        <vt:lpwstr/>
      </vt:variant>
      <vt:variant>
        <vt:i4>11075592</vt:i4>
      </vt:variant>
      <vt:variant>
        <vt:i4>288</vt:i4>
      </vt:variant>
      <vt:variant>
        <vt:i4>0</vt:i4>
      </vt:variant>
      <vt:variant>
        <vt:i4>5</vt:i4>
      </vt:variant>
      <vt:variant>
        <vt:lpwstr>https://portal.arvato-sp.com/sites/Dokumentation_D6T/Freigegebene Dokumente/IP Listen/Gütersloh/D6T-VTZ-IP-Adressen.xls</vt:lpwstr>
      </vt:variant>
      <vt:variant>
        <vt:lpwstr/>
      </vt:variant>
      <vt:variant>
        <vt:i4>2752573</vt:i4>
      </vt:variant>
      <vt:variant>
        <vt:i4>285</vt:i4>
      </vt:variant>
      <vt:variant>
        <vt:i4>0</vt:i4>
      </vt:variant>
      <vt:variant>
        <vt:i4>5</vt:i4>
      </vt:variant>
      <vt:variant>
        <vt:lpwstr>http://145.228.61.98:8080/</vt:lpwstr>
      </vt:variant>
      <vt:variant>
        <vt:lpwstr/>
      </vt:variant>
      <vt:variant>
        <vt:i4>7340153</vt:i4>
      </vt:variant>
      <vt:variant>
        <vt:i4>282</vt:i4>
      </vt:variant>
      <vt:variant>
        <vt:i4>0</vt:i4>
      </vt:variant>
      <vt:variant>
        <vt:i4>5</vt:i4>
      </vt:variant>
      <vt:variant>
        <vt:lpwstr>http://docs.oracle.com/javase/6/docs/technotes/tools/windows/jarsigner.html</vt:lpwstr>
      </vt:variant>
      <vt:variant>
        <vt:lpwstr/>
      </vt:variant>
      <vt:variant>
        <vt:i4>786455</vt:i4>
      </vt:variant>
      <vt:variant>
        <vt:i4>279</vt:i4>
      </vt:variant>
      <vt:variant>
        <vt:i4>0</vt:i4>
      </vt:variant>
      <vt:variant>
        <vt:i4>5</vt:i4>
      </vt:variant>
      <vt:variant>
        <vt:lpwstr>http://docs.oracle.com/javase/6/docs/technotes/tools/windows/keytool.html</vt:lpwstr>
      </vt:variant>
      <vt:variant>
        <vt:lpwstr/>
      </vt:variant>
      <vt:variant>
        <vt:i4>1376316</vt:i4>
      </vt:variant>
      <vt:variant>
        <vt:i4>272</vt:i4>
      </vt:variant>
      <vt:variant>
        <vt:i4>0</vt:i4>
      </vt:variant>
      <vt:variant>
        <vt:i4>5</vt:i4>
      </vt:variant>
      <vt:variant>
        <vt:lpwstr/>
      </vt:variant>
      <vt:variant>
        <vt:lpwstr>_Toc504745908</vt:lpwstr>
      </vt:variant>
      <vt:variant>
        <vt:i4>1376316</vt:i4>
      </vt:variant>
      <vt:variant>
        <vt:i4>266</vt:i4>
      </vt:variant>
      <vt:variant>
        <vt:i4>0</vt:i4>
      </vt:variant>
      <vt:variant>
        <vt:i4>5</vt:i4>
      </vt:variant>
      <vt:variant>
        <vt:lpwstr/>
      </vt:variant>
      <vt:variant>
        <vt:lpwstr>_Toc504745907</vt:lpwstr>
      </vt:variant>
      <vt:variant>
        <vt:i4>1376316</vt:i4>
      </vt:variant>
      <vt:variant>
        <vt:i4>260</vt:i4>
      </vt:variant>
      <vt:variant>
        <vt:i4>0</vt:i4>
      </vt:variant>
      <vt:variant>
        <vt:i4>5</vt:i4>
      </vt:variant>
      <vt:variant>
        <vt:lpwstr/>
      </vt:variant>
      <vt:variant>
        <vt:lpwstr>_Toc504745906</vt:lpwstr>
      </vt:variant>
      <vt:variant>
        <vt:i4>1376316</vt:i4>
      </vt:variant>
      <vt:variant>
        <vt:i4>254</vt:i4>
      </vt:variant>
      <vt:variant>
        <vt:i4>0</vt:i4>
      </vt:variant>
      <vt:variant>
        <vt:i4>5</vt:i4>
      </vt:variant>
      <vt:variant>
        <vt:lpwstr/>
      </vt:variant>
      <vt:variant>
        <vt:lpwstr>_Toc504745905</vt:lpwstr>
      </vt:variant>
      <vt:variant>
        <vt:i4>1376316</vt:i4>
      </vt:variant>
      <vt:variant>
        <vt:i4>248</vt:i4>
      </vt:variant>
      <vt:variant>
        <vt:i4>0</vt:i4>
      </vt:variant>
      <vt:variant>
        <vt:i4>5</vt:i4>
      </vt:variant>
      <vt:variant>
        <vt:lpwstr/>
      </vt:variant>
      <vt:variant>
        <vt:lpwstr>_Toc504745904</vt:lpwstr>
      </vt:variant>
      <vt:variant>
        <vt:i4>1376316</vt:i4>
      </vt:variant>
      <vt:variant>
        <vt:i4>242</vt:i4>
      </vt:variant>
      <vt:variant>
        <vt:i4>0</vt:i4>
      </vt:variant>
      <vt:variant>
        <vt:i4>5</vt:i4>
      </vt:variant>
      <vt:variant>
        <vt:lpwstr/>
      </vt:variant>
      <vt:variant>
        <vt:lpwstr>_Toc504745903</vt:lpwstr>
      </vt:variant>
      <vt:variant>
        <vt:i4>1376316</vt:i4>
      </vt:variant>
      <vt:variant>
        <vt:i4>236</vt:i4>
      </vt:variant>
      <vt:variant>
        <vt:i4>0</vt:i4>
      </vt:variant>
      <vt:variant>
        <vt:i4>5</vt:i4>
      </vt:variant>
      <vt:variant>
        <vt:lpwstr/>
      </vt:variant>
      <vt:variant>
        <vt:lpwstr>_Toc504745902</vt:lpwstr>
      </vt:variant>
      <vt:variant>
        <vt:i4>1376316</vt:i4>
      </vt:variant>
      <vt:variant>
        <vt:i4>230</vt:i4>
      </vt:variant>
      <vt:variant>
        <vt:i4>0</vt:i4>
      </vt:variant>
      <vt:variant>
        <vt:i4>5</vt:i4>
      </vt:variant>
      <vt:variant>
        <vt:lpwstr/>
      </vt:variant>
      <vt:variant>
        <vt:lpwstr>_Toc504745901</vt:lpwstr>
      </vt:variant>
      <vt:variant>
        <vt:i4>1376316</vt:i4>
      </vt:variant>
      <vt:variant>
        <vt:i4>224</vt:i4>
      </vt:variant>
      <vt:variant>
        <vt:i4>0</vt:i4>
      </vt:variant>
      <vt:variant>
        <vt:i4>5</vt:i4>
      </vt:variant>
      <vt:variant>
        <vt:lpwstr/>
      </vt:variant>
      <vt:variant>
        <vt:lpwstr>_Toc504745900</vt:lpwstr>
      </vt:variant>
      <vt:variant>
        <vt:i4>1835069</vt:i4>
      </vt:variant>
      <vt:variant>
        <vt:i4>218</vt:i4>
      </vt:variant>
      <vt:variant>
        <vt:i4>0</vt:i4>
      </vt:variant>
      <vt:variant>
        <vt:i4>5</vt:i4>
      </vt:variant>
      <vt:variant>
        <vt:lpwstr/>
      </vt:variant>
      <vt:variant>
        <vt:lpwstr>_Toc504745899</vt:lpwstr>
      </vt:variant>
      <vt:variant>
        <vt:i4>1835069</vt:i4>
      </vt:variant>
      <vt:variant>
        <vt:i4>212</vt:i4>
      </vt:variant>
      <vt:variant>
        <vt:i4>0</vt:i4>
      </vt:variant>
      <vt:variant>
        <vt:i4>5</vt:i4>
      </vt:variant>
      <vt:variant>
        <vt:lpwstr/>
      </vt:variant>
      <vt:variant>
        <vt:lpwstr>_Toc504745898</vt:lpwstr>
      </vt:variant>
      <vt:variant>
        <vt:i4>1835069</vt:i4>
      </vt:variant>
      <vt:variant>
        <vt:i4>206</vt:i4>
      </vt:variant>
      <vt:variant>
        <vt:i4>0</vt:i4>
      </vt:variant>
      <vt:variant>
        <vt:i4>5</vt:i4>
      </vt:variant>
      <vt:variant>
        <vt:lpwstr/>
      </vt:variant>
      <vt:variant>
        <vt:lpwstr>_Toc504745897</vt:lpwstr>
      </vt:variant>
      <vt:variant>
        <vt:i4>1835069</vt:i4>
      </vt:variant>
      <vt:variant>
        <vt:i4>200</vt:i4>
      </vt:variant>
      <vt:variant>
        <vt:i4>0</vt:i4>
      </vt:variant>
      <vt:variant>
        <vt:i4>5</vt:i4>
      </vt:variant>
      <vt:variant>
        <vt:lpwstr/>
      </vt:variant>
      <vt:variant>
        <vt:lpwstr>_Toc504745896</vt:lpwstr>
      </vt:variant>
      <vt:variant>
        <vt:i4>1835069</vt:i4>
      </vt:variant>
      <vt:variant>
        <vt:i4>194</vt:i4>
      </vt:variant>
      <vt:variant>
        <vt:i4>0</vt:i4>
      </vt:variant>
      <vt:variant>
        <vt:i4>5</vt:i4>
      </vt:variant>
      <vt:variant>
        <vt:lpwstr/>
      </vt:variant>
      <vt:variant>
        <vt:lpwstr>_Toc504745895</vt:lpwstr>
      </vt:variant>
      <vt:variant>
        <vt:i4>1835069</vt:i4>
      </vt:variant>
      <vt:variant>
        <vt:i4>188</vt:i4>
      </vt:variant>
      <vt:variant>
        <vt:i4>0</vt:i4>
      </vt:variant>
      <vt:variant>
        <vt:i4>5</vt:i4>
      </vt:variant>
      <vt:variant>
        <vt:lpwstr/>
      </vt:variant>
      <vt:variant>
        <vt:lpwstr>_Toc504745894</vt:lpwstr>
      </vt:variant>
      <vt:variant>
        <vt:i4>1835069</vt:i4>
      </vt:variant>
      <vt:variant>
        <vt:i4>182</vt:i4>
      </vt:variant>
      <vt:variant>
        <vt:i4>0</vt:i4>
      </vt:variant>
      <vt:variant>
        <vt:i4>5</vt:i4>
      </vt:variant>
      <vt:variant>
        <vt:lpwstr/>
      </vt:variant>
      <vt:variant>
        <vt:lpwstr>_Toc504745893</vt:lpwstr>
      </vt:variant>
      <vt:variant>
        <vt:i4>1835069</vt:i4>
      </vt:variant>
      <vt:variant>
        <vt:i4>176</vt:i4>
      </vt:variant>
      <vt:variant>
        <vt:i4>0</vt:i4>
      </vt:variant>
      <vt:variant>
        <vt:i4>5</vt:i4>
      </vt:variant>
      <vt:variant>
        <vt:lpwstr/>
      </vt:variant>
      <vt:variant>
        <vt:lpwstr>_Toc504745892</vt:lpwstr>
      </vt:variant>
      <vt:variant>
        <vt:i4>1835069</vt:i4>
      </vt:variant>
      <vt:variant>
        <vt:i4>170</vt:i4>
      </vt:variant>
      <vt:variant>
        <vt:i4>0</vt:i4>
      </vt:variant>
      <vt:variant>
        <vt:i4>5</vt:i4>
      </vt:variant>
      <vt:variant>
        <vt:lpwstr/>
      </vt:variant>
      <vt:variant>
        <vt:lpwstr>_Toc504745891</vt:lpwstr>
      </vt:variant>
      <vt:variant>
        <vt:i4>1835069</vt:i4>
      </vt:variant>
      <vt:variant>
        <vt:i4>164</vt:i4>
      </vt:variant>
      <vt:variant>
        <vt:i4>0</vt:i4>
      </vt:variant>
      <vt:variant>
        <vt:i4>5</vt:i4>
      </vt:variant>
      <vt:variant>
        <vt:lpwstr/>
      </vt:variant>
      <vt:variant>
        <vt:lpwstr>_Toc504745890</vt:lpwstr>
      </vt:variant>
      <vt:variant>
        <vt:i4>1900605</vt:i4>
      </vt:variant>
      <vt:variant>
        <vt:i4>158</vt:i4>
      </vt:variant>
      <vt:variant>
        <vt:i4>0</vt:i4>
      </vt:variant>
      <vt:variant>
        <vt:i4>5</vt:i4>
      </vt:variant>
      <vt:variant>
        <vt:lpwstr/>
      </vt:variant>
      <vt:variant>
        <vt:lpwstr>_Toc504745889</vt:lpwstr>
      </vt:variant>
      <vt:variant>
        <vt:i4>1900605</vt:i4>
      </vt:variant>
      <vt:variant>
        <vt:i4>152</vt:i4>
      </vt:variant>
      <vt:variant>
        <vt:i4>0</vt:i4>
      </vt:variant>
      <vt:variant>
        <vt:i4>5</vt:i4>
      </vt:variant>
      <vt:variant>
        <vt:lpwstr/>
      </vt:variant>
      <vt:variant>
        <vt:lpwstr>_Toc504745888</vt:lpwstr>
      </vt:variant>
      <vt:variant>
        <vt:i4>1900605</vt:i4>
      </vt:variant>
      <vt:variant>
        <vt:i4>146</vt:i4>
      </vt:variant>
      <vt:variant>
        <vt:i4>0</vt:i4>
      </vt:variant>
      <vt:variant>
        <vt:i4>5</vt:i4>
      </vt:variant>
      <vt:variant>
        <vt:lpwstr/>
      </vt:variant>
      <vt:variant>
        <vt:lpwstr>_Toc504745887</vt:lpwstr>
      </vt:variant>
      <vt:variant>
        <vt:i4>1900605</vt:i4>
      </vt:variant>
      <vt:variant>
        <vt:i4>140</vt:i4>
      </vt:variant>
      <vt:variant>
        <vt:i4>0</vt:i4>
      </vt:variant>
      <vt:variant>
        <vt:i4>5</vt:i4>
      </vt:variant>
      <vt:variant>
        <vt:lpwstr/>
      </vt:variant>
      <vt:variant>
        <vt:lpwstr>_Toc504745886</vt:lpwstr>
      </vt:variant>
      <vt:variant>
        <vt:i4>1900605</vt:i4>
      </vt:variant>
      <vt:variant>
        <vt:i4>134</vt:i4>
      </vt:variant>
      <vt:variant>
        <vt:i4>0</vt:i4>
      </vt:variant>
      <vt:variant>
        <vt:i4>5</vt:i4>
      </vt:variant>
      <vt:variant>
        <vt:lpwstr/>
      </vt:variant>
      <vt:variant>
        <vt:lpwstr>_Toc504745885</vt:lpwstr>
      </vt:variant>
      <vt:variant>
        <vt:i4>1900605</vt:i4>
      </vt:variant>
      <vt:variant>
        <vt:i4>128</vt:i4>
      </vt:variant>
      <vt:variant>
        <vt:i4>0</vt:i4>
      </vt:variant>
      <vt:variant>
        <vt:i4>5</vt:i4>
      </vt:variant>
      <vt:variant>
        <vt:lpwstr/>
      </vt:variant>
      <vt:variant>
        <vt:lpwstr>_Toc504745884</vt:lpwstr>
      </vt:variant>
      <vt:variant>
        <vt:i4>1900605</vt:i4>
      </vt:variant>
      <vt:variant>
        <vt:i4>122</vt:i4>
      </vt:variant>
      <vt:variant>
        <vt:i4>0</vt:i4>
      </vt:variant>
      <vt:variant>
        <vt:i4>5</vt:i4>
      </vt:variant>
      <vt:variant>
        <vt:lpwstr/>
      </vt:variant>
      <vt:variant>
        <vt:lpwstr>_Toc504745883</vt:lpwstr>
      </vt:variant>
      <vt:variant>
        <vt:i4>1900605</vt:i4>
      </vt:variant>
      <vt:variant>
        <vt:i4>116</vt:i4>
      </vt:variant>
      <vt:variant>
        <vt:i4>0</vt:i4>
      </vt:variant>
      <vt:variant>
        <vt:i4>5</vt:i4>
      </vt:variant>
      <vt:variant>
        <vt:lpwstr/>
      </vt:variant>
      <vt:variant>
        <vt:lpwstr>_Toc504745882</vt:lpwstr>
      </vt:variant>
      <vt:variant>
        <vt:i4>1900605</vt:i4>
      </vt:variant>
      <vt:variant>
        <vt:i4>110</vt:i4>
      </vt:variant>
      <vt:variant>
        <vt:i4>0</vt:i4>
      </vt:variant>
      <vt:variant>
        <vt:i4>5</vt:i4>
      </vt:variant>
      <vt:variant>
        <vt:lpwstr/>
      </vt:variant>
      <vt:variant>
        <vt:lpwstr>_Toc504745881</vt:lpwstr>
      </vt:variant>
      <vt:variant>
        <vt:i4>1900605</vt:i4>
      </vt:variant>
      <vt:variant>
        <vt:i4>104</vt:i4>
      </vt:variant>
      <vt:variant>
        <vt:i4>0</vt:i4>
      </vt:variant>
      <vt:variant>
        <vt:i4>5</vt:i4>
      </vt:variant>
      <vt:variant>
        <vt:lpwstr/>
      </vt:variant>
      <vt:variant>
        <vt:lpwstr>_Toc504745880</vt:lpwstr>
      </vt:variant>
      <vt:variant>
        <vt:i4>1179709</vt:i4>
      </vt:variant>
      <vt:variant>
        <vt:i4>98</vt:i4>
      </vt:variant>
      <vt:variant>
        <vt:i4>0</vt:i4>
      </vt:variant>
      <vt:variant>
        <vt:i4>5</vt:i4>
      </vt:variant>
      <vt:variant>
        <vt:lpwstr/>
      </vt:variant>
      <vt:variant>
        <vt:lpwstr>_Toc504745879</vt:lpwstr>
      </vt:variant>
      <vt:variant>
        <vt:i4>1179709</vt:i4>
      </vt:variant>
      <vt:variant>
        <vt:i4>92</vt:i4>
      </vt:variant>
      <vt:variant>
        <vt:i4>0</vt:i4>
      </vt:variant>
      <vt:variant>
        <vt:i4>5</vt:i4>
      </vt:variant>
      <vt:variant>
        <vt:lpwstr/>
      </vt:variant>
      <vt:variant>
        <vt:lpwstr>_Toc504745878</vt:lpwstr>
      </vt:variant>
      <vt:variant>
        <vt:i4>1179709</vt:i4>
      </vt:variant>
      <vt:variant>
        <vt:i4>86</vt:i4>
      </vt:variant>
      <vt:variant>
        <vt:i4>0</vt:i4>
      </vt:variant>
      <vt:variant>
        <vt:i4>5</vt:i4>
      </vt:variant>
      <vt:variant>
        <vt:lpwstr/>
      </vt:variant>
      <vt:variant>
        <vt:lpwstr>_Toc504745877</vt:lpwstr>
      </vt:variant>
      <vt:variant>
        <vt:i4>1179709</vt:i4>
      </vt:variant>
      <vt:variant>
        <vt:i4>80</vt:i4>
      </vt:variant>
      <vt:variant>
        <vt:i4>0</vt:i4>
      </vt:variant>
      <vt:variant>
        <vt:i4>5</vt:i4>
      </vt:variant>
      <vt:variant>
        <vt:lpwstr/>
      </vt:variant>
      <vt:variant>
        <vt:lpwstr>_Toc504745876</vt:lpwstr>
      </vt:variant>
      <vt:variant>
        <vt:i4>1179709</vt:i4>
      </vt:variant>
      <vt:variant>
        <vt:i4>74</vt:i4>
      </vt:variant>
      <vt:variant>
        <vt:i4>0</vt:i4>
      </vt:variant>
      <vt:variant>
        <vt:i4>5</vt:i4>
      </vt:variant>
      <vt:variant>
        <vt:lpwstr/>
      </vt:variant>
      <vt:variant>
        <vt:lpwstr>_Toc504745875</vt:lpwstr>
      </vt:variant>
      <vt:variant>
        <vt:i4>1179709</vt:i4>
      </vt:variant>
      <vt:variant>
        <vt:i4>68</vt:i4>
      </vt:variant>
      <vt:variant>
        <vt:i4>0</vt:i4>
      </vt:variant>
      <vt:variant>
        <vt:i4>5</vt:i4>
      </vt:variant>
      <vt:variant>
        <vt:lpwstr/>
      </vt:variant>
      <vt:variant>
        <vt:lpwstr>_Toc504745874</vt:lpwstr>
      </vt:variant>
      <vt:variant>
        <vt:i4>1179709</vt:i4>
      </vt:variant>
      <vt:variant>
        <vt:i4>62</vt:i4>
      </vt:variant>
      <vt:variant>
        <vt:i4>0</vt:i4>
      </vt:variant>
      <vt:variant>
        <vt:i4>5</vt:i4>
      </vt:variant>
      <vt:variant>
        <vt:lpwstr/>
      </vt:variant>
      <vt:variant>
        <vt:lpwstr>_Toc504745873</vt:lpwstr>
      </vt:variant>
      <vt:variant>
        <vt:i4>1179709</vt:i4>
      </vt:variant>
      <vt:variant>
        <vt:i4>56</vt:i4>
      </vt:variant>
      <vt:variant>
        <vt:i4>0</vt:i4>
      </vt:variant>
      <vt:variant>
        <vt:i4>5</vt:i4>
      </vt:variant>
      <vt:variant>
        <vt:lpwstr/>
      </vt:variant>
      <vt:variant>
        <vt:lpwstr>_Toc504745872</vt:lpwstr>
      </vt:variant>
      <vt:variant>
        <vt:i4>1179709</vt:i4>
      </vt:variant>
      <vt:variant>
        <vt:i4>50</vt:i4>
      </vt:variant>
      <vt:variant>
        <vt:i4>0</vt:i4>
      </vt:variant>
      <vt:variant>
        <vt:i4>5</vt:i4>
      </vt:variant>
      <vt:variant>
        <vt:lpwstr/>
      </vt:variant>
      <vt:variant>
        <vt:lpwstr>_Toc504745871</vt:lpwstr>
      </vt:variant>
      <vt:variant>
        <vt:i4>1179709</vt:i4>
      </vt:variant>
      <vt:variant>
        <vt:i4>44</vt:i4>
      </vt:variant>
      <vt:variant>
        <vt:i4>0</vt:i4>
      </vt:variant>
      <vt:variant>
        <vt:i4>5</vt:i4>
      </vt:variant>
      <vt:variant>
        <vt:lpwstr/>
      </vt:variant>
      <vt:variant>
        <vt:lpwstr>_Toc504745870</vt:lpwstr>
      </vt:variant>
      <vt:variant>
        <vt:i4>1245245</vt:i4>
      </vt:variant>
      <vt:variant>
        <vt:i4>38</vt:i4>
      </vt:variant>
      <vt:variant>
        <vt:i4>0</vt:i4>
      </vt:variant>
      <vt:variant>
        <vt:i4>5</vt:i4>
      </vt:variant>
      <vt:variant>
        <vt:lpwstr/>
      </vt:variant>
      <vt:variant>
        <vt:lpwstr>_Toc504745869</vt:lpwstr>
      </vt:variant>
      <vt:variant>
        <vt:i4>1245245</vt:i4>
      </vt:variant>
      <vt:variant>
        <vt:i4>32</vt:i4>
      </vt:variant>
      <vt:variant>
        <vt:i4>0</vt:i4>
      </vt:variant>
      <vt:variant>
        <vt:i4>5</vt:i4>
      </vt:variant>
      <vt:variant>
        <vt:lpwstr/>
      </vt:variant>
      <vt:variant>
        <vt:lpwstr>_Toc504745868</vt:lpwstr>
      </vt:variant>
      <vt:variant>
        <vt:i4>1245245</vt:i4>
      </vt:variant>
      <vt:variant>
        <vt:i4>26</vt:i4>
      </vt:variant>
      <vt:variant>
        <vt:i4>0</vt:i4>
      </vt:variant>
      <vt:variant>
        <vt:i4>5</vt:i4>
      </vt:variant>
      <vt:variant>
        <vt:lpwstr/>
      </vt:variant>
      <vt:variant>
        <vt:lpwstr>_Toc504745867</vt:lpwstr>
      </vt:variant>
      <vt:variant>
        <vt:i4>1245245</vt:i4>
      </vt:variant>
      <vt:variant>
        <vt:i4>20</vt:i4>
      </vt:variant>
      <vt:variant>
        <vt:i4>0</vt:i4>
      </vt:variant>
      <vt:variant>
        <vt:i4>5</vt:i4>
      </vt:variant>
      <vt:variant>
        <vt:lpwstr/>
      </vt:variant>
      <vt:variant>
        <vt:lpwstr>_Toc504745866</vt:lpwstr>
      </vt:variant>
      <vt:variant>
        <vt:i4>1245245</vt:i4>
      </vt:variant>
      <vt:variant>
        <vt:i4>14</vt:i4>
      </vt:variant>
      <vt:variant>
        <vt:i4>0</vt:i4>
      </vt:variant>
      <vt:variant>
        <vt:i4>5</vt:i4>
      </vt:variant>
      <vt:variant>
        <vt:lpwstr/>
      </vt:variant>
      <vt:variant>
        <vt:lpwstr>_Toc504745865</vt:lpwstr>
      </vt:variant>
      <vt:variant>
        <vt:i4>1245245</vt:i4>
      </vt:variant>
      <vt:variant>
        <vt:i4>8</vt:i4>
      </vt:variant>
      <vt:variant>
        <vt:i4>0</vt:i4>
      </vt:variant>
      <vt:variant>
        <vt:i4>5</vt:i4>
      </vt:variant>
      <vt:variant>
        <vt:lpwstr/>
      </vt:variant>
      <vt:variant>
        <vt:lpwstr>_Toc504745864</vt:lpwstr>
      </vt:variant>
      <vt:variant>
        <vt:i4>1245245</vt:i4>
      </vt:variant>
      <vt:variant>
        <vt:i4>2</vt:i4>
      </vt:variant>
      <vt:variant>
        <vt:i4>0</vt:i4>
      </vt:variant>
      <vt:variant>
        <vt:i4>5</vt:i4>
      </vt:variant>
      <vt:variant>
        <vt:lpwstr/>
      </vt:variant>
      <vt:variant>
        <vt:lpwstr>_Toc504745863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Arvato</dc:creator>
  <cp:lastModifiedBy>Andrej Görzen</cp:lastModifiedBy>
  <cp:revision>19</cp:revision>
  <cp:lastPrinted>2013-06-26T10:52:00Z</cp:lastPrinted>
  <dcterms:created xsi:type="dcterms:W3CDTF">2019-11-14T10:38:00Z</dcterms:created>
  <dcterms:modified xsi:type="dcterms:W3CDTF">2019-11-28T12:22:00Z</dcterms:modified>
</cp:coreProperties>
</file>