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14695" w14:textId="79A5C65B" w:rsidR="0065790F" w:rsidRDefault="00595A4A" w:rsidP="0065790F">
      <w:pPr>
        <w:spacing w:line="360" w:lineRule="auto"/>
        <w:rPr>
          <w:sz w:val="24"/>
        </w:rPr>
      </w:pPr>
      <w:r>
        <w:rPr>
          <w:noProof/>
          <w:sz w:val="24"/>
        </w:rPr>
        <w:drawing>
          <wp:inline distT="0" distB="0" distL="0" distR="0" wp14:anchorId="67B777EF" wp14:editId="0480F4CD">
            <wp:extent cx="5934710" cy="3226280"/>
            <wp:effectExtent l="0" t="0" r="0" b="0"/>
            <wp:docPr id="2" name="Grafik 2" descr="C:\Users\ggdtp03\Desktop\Werkstudent Andrej\fhb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dtp03\Desktop\Werkstudent Andrej\fhb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999" cy="3238397"/>
                    </a:xfrm>
                    <a:prstGeom prst="rect">
                      <a:avLst/>
                    </a:prstGeom>
                    <a:noFill/>
                    <a:ln>
                      <a:noFill/>
                    </a:ln>
                  </pic:spPr>
                </pic:pic>
              </a:graphicData>
            </a:graphic>
          </wp:inline>
        </w:drawing>
      </w:r>
    </w:p>
    <w:p w14:paraId="631D9453" w14:textId="77777777" w:rsidR="004E4589" w:rsidRDefault="004E4589" w:rsidP="0065790F">
      <w:pPr>
        <w:spacing w:line="360" w:lineRule="auto"/>
        <w:rPr>
          <w:sz w:val="24"/>
        </w:rPr>
      </w:pPr>
    </w:p>
    <w:p w14:paraId="4A33E9BF" w14:textId="16A1E296" w:rsidR="00F064C3" w:rsidRDefault="00F064C3" w:rsidP="00165BCB">
      <w:pPr>
        <w:spacing w:line="360" w:lineRule="auto"/>
        <w:jc w:val="center"/>
        <w:rPr>
          <w:sz w:val="24"/>
        </w:rPr>
      </w:pPr>
    </w:p>
    <w:p w14:paraId="01D89D5C" w14:textId="77777777" w:rsidR="00165BCB" w:rsidRDefault="00165BCB" w:rsidP="0065790F">
      <w:pPr>
        <w:spacing w:line="360" w:lineRule="auto"/>
        <w:rPr>
          <w:sz w:val="24"/>
        </w:rPr>
      </w:pPr>
    </w:p>
    <w:p w14:paraId="3D417EDF" w14:textId="77777777" w:rsidR="007378C4" w:rsidRDefault="00595A4A" w:rsidP="00165BCB">
      <w:pPr>
        <w:spacing w:line="360" w:lineRule="auto"/>
        <w:jc w:val="center"/>
        <w:rPr>
          <w:sz w:val="40"/>
          <w:szCs w:val="40"/>
        </w:rPr>
      </w:pPr>
      <w:r>
        <w:rPr>
          <w:sz w:val="40"/>
          <w:szCs w:val="40"/>
        </w:rPr>
        <w:t>Studienarbeit</w:t>
      </w:r>
      <w:r w:rsidR="007378C4">
        <w:rPr>
          <w:sz w:val="40"/>
          <w:szCs w:val="40"/>
        </w:rPr>
        <w:t xml:space="preserve"> von</w:t>
      </w:r>
    </w:p>
    <w:p w14:paraId="6E197CFB" w14:textId="0DD19B5A" w:rsidR="00165BCB" w:rsidRDefault="00595A4A" w:rsidP="00165BCB">
      <w:pPr>
        <w:spacing w:line="360" w:lineRule="auto"/>
        <w:jc w:val="center"/>
        <w:rPr>
          <w:sz w:val="40"/>
          <w:szCs w:val="40"/>
        </w:rPr>
      </w:pPr>
      <w:r>
        <w:rPr>
          <w:sz w:val="40"/>
          <w:szCs w:val="40"/>
        </w:rPr>
        <w:t xml:space="preserve"> F.Schiemann &amp; A.Görzen</w:t>
      </w:r>
    </w:p>
    <w:p w14:paraId="62DC899E" w14:textId="77777777" w:rsidR="00B37703" w:rsidRDefault="00B37703" w:rsidP="00165BCB">
      <w:pPr>
        <w:spacing w:line="360" w:lineRule="auto"/>
        <w:jc w:val="center"/>
        <w:rPr>
          <w:sz w:val="40"/>
          <w:szCs w:val="40"/>
        </w:rPr>
      </w:pPr>
    </w:p>
    <w:p w14:paraId="41985A79" w14:textId="28F9F504" w:rsidR="00117EF4" w:rsidRPr="007378C4" w:rsidRDefault="00595A4A" w:rsidP="00117EF4">
      <w:pPr>
        <w:spacing w:line="360" w:lineRule="auto"/>
        <w:jc w:val="center"/>
        <w:rPr>
          <w:sz w:val="40"/>
          <w:szCs w:val="40"/>
          <w:lang w:val="en-US"/>
        </w:rPr>
      </w:pPr>
      <w:r w:rsidRPr="007378C4">
        <w:rPr>
          <w:sz w:val="40"/>
          <w:szCs w:val="40"/>
          <w:lang w:val="en-US"/>
        </w:rPr>
        <w:t>Android App LED Steuerung</w:t>
      </w:r>
    </w:p>
    <w:p w14:paraId="0CD3B943" w14:textId="494700DB" w:rsidR="00117EF4" w:rsidRPr="00595A4A" w:rsidRDefault="00595A4A" w:rsidP="00117EF4">
      <w:pPr>
        <w:spacing w:line="360" w:lineRule="auto"/>
        <w:jc w:val="center"/>
        <w:rPr>
          <w:sz w:val="40"/>
          <w:szCs w:val="40"/>
          <w:lang w:val="en-US"/>
        </w:rPr>
      </w:pPr>
      <w:r w:rsidRPr="00595A4A">
        <w:rPr>
          <w:sz w:val="40"/>
          <w:szCs w:val="40"/>
          <w:lang w:val="en-US"/>
        </w:rPr>
        <w:t>Server Raspberry PI</w:t>
      </w:r>
    </w:p>
    <w:p w14:paraId="317708FF" w14:textId="77777777" w:rsidR="00117EF4" w:rsidRPr="00595A4A" w:rsidRDefault="00117EF4" w:rsidP="00117EF4">
      <w:pPr>
        <w:spacing w:line="360" w:lineRule="auto"/>
        <w:jc w:val="center"/>
        <w:rPr>
          <w:sz w:val="40"/>
          <w:szCs w:val="40"/>
          <w:lang w:val="en-US"/>
        </w:rPr>
      </w:pPr>
    </w:p>
    <w:p w14:paraId="3DD6EF9C" w14:textId="3CEDE40C" w:rsidR="00B17827" w:rsidRPr="007378C4" w:rsidRDefault="00595A4A" w:rsidP="007378C4">
      <w:pPr>
        <w:spacing w:line="360" w:lineRule="auto"/>
        <w:jc w:val="center"/>
        <w:rPr>
          <w:sz w:val="96"/>
          <w:szCs w:val="96"/>
          <w:lang w:val="en-US"/>
        </w:rPr>
      </w:pPr>
      <w:r w:rsidRPr="00595A4A">
        <w:rPr>
          <w:sz w:val="96"/>
          <w:szCs w:val="96"/>
          <w:lang w:val="en-US"/>
        </w:rPr>
        <w:t>ALED Controller</w:t>
      </w:r>
    </w:p>
    <w:p w14:paraId="79B2FDB3" w14:textId="77777777" w:rsidR="00165BCB" w:rsidRPr="00595A4A" w:rsidRDefault="00165BCB" w:rsidP="00165BCB">
      <w:pPr>
        <w:spacing w:line="360" w:lineRule="auto"/>
        <w:jc w:val="center"/>
        <w:rPr>
          <w:sz w:val="24"/>
          <w:lang w:val="en-US"/>
        </w:rPr>
      </w:pPr>
    </w:p>
    <w:p w14:paraId="3786F2AE" w14:textId="4B3C230D" w:rsidR="00F21102" w:rsidRPr="00595A4A" w:rsidRDefault="00165BCB" w:rsidP="000707AC">
      <w:pPr>
        <w:spacing w:line="360" w:lineRule="auto"/>
        <w:jc w:val="center"/>
        <w:rPr>
          <w:sz w:val="24"/>
          <w:lang w:val="en-US"/>
        </w:rPr>
      </w:pPr>
      <w:r w:rsidRPr="00595A4A">
        <w:rPr>
          <w:sz w:val="24"/>
          <w:lang w:val="en-US"/>
        </w:rPr>
        <w:t xml:space="preserve">Stand: </w:t>
      </w:r>
      <w:r w:rsidR="005D6B7B">
        <w:rPr>
          <w:sz w:val="24"/>
          <w:lang w:val="en-US"/>
        </w:rPr>
        <w:t>14</w:t>
      </w:r>
      <w:r w:rsidR="00001C4D" w:rsidRPr="00595A4A">
        <w:rPr>
          <w:sz w:val="24"/>
          <w:lang w:val="en-US"/>
        </w:rPr>
        <w:t>.</w:t>
      </w:r>
      <w:r w:rsidR="00962B6B">
        <w:rPr>
          <w:sz w:val="24"/>
          <w:lang w:val="en-US"/>
        </w:rPr>
        <w:t>05</w:t>
      </w:r>
      <w:r w:rsidRPr="00595A4A">
        <w:rPr>
          <w:sz w:val="24"/>
          <w:lang w:val="en-US"/>
        </w:rPr>
        <w:t>.201</w:t>
      </w:r>
      <w:r w:rsidR="00595A4A">
        <w:rPr>
          <w:sz w:val="24"/>
          <w:lang w:val="en-US"/>
        </w:rPr>
        <w:t>9</w:t>
      </w:r>
    </w:p>
    <w:p w14:paraId="1BA69448" w14:textId="4D30C3BC" w:rsidR="00EB28E6" w:rsidRDefault="00165BCB">
      <w:pPr>
        <w:pStyle w:val="Verzeichnis1"/>
        <w:tabs>
          <w:tab w:val="left" w:pos="400"/>
          <w:tab w:val="right" w:leader="dot" w:pos="9345"/>
        </w:tabs>
        <w:rPr>
          <w:rFonts w:asciiTheme="minorHAnsi" w:eastAsiaTheme="minorEastAsia" w:hAnsiTheme="minorHAnsi" w:cstheme="minorBidi"/>
          <w:b w:val="0"/>
          <w:bCs w:val="0"/>
          <w:caps w:val="0"/>
          <w:noProof/>
          <w:szCs w:val="22"/>
        </w:rPr>
      </w:pPr>
      <w:r w:rsidRPr="00D713C3">
        <w:rPr>
          <w:sz w:val="24"/>
        </w:rPr>
        <w:lastRenderedPageBreak/>
        <w:fldChar w:fldCharType="begin"/>
      </w:r>
      <w:r w:rsidRPr="00D713C3">
        <w:rPr>
          <w:sz w:val="24"/>
        </w:rPr>
        <w:instrText xml:space="preserve"> TOC \o "1-4" \h \z \u </w:instrText>
      </w:r>
      <w:r w:rsidRPr="00D713C3">
        <w:rPr>
          <w:sz w:val="24"/>
        </w:rPr>
        <w:fldChar w:fldCharType="separate"/>
      </w:r>
      <w:hyperlink w:anchor="_Toc24623932" w:history="1">
        <w:r w:rsidR="00EB28E6" w:rsidRPr="006C4BF4">
          <w:rPr>
            <w:rStyle w:val="Hyperlink"/>
            <w:noProof/>
          </w:rPr>
          <w:t>1.</w:t>
        </w:r>
        <w:r w:rsidR="00EB28E6">
          <w:rPr>
            <w:rFonts w:asciiTheme="minorHAnsi" w:eastAsiaTheme="minorEastAsia" w:hAnsiTheme="minorHAnsi" w:cstheme="minorBidi"/>
            <w:b w:val="0"/>
            <w:bCs w:val="0"/>
            <w:caps w:val="0"/>
            <w:noProof/>
            <w:szCs w:val="22"/>
          </w:rPr>
          <w:tab/>
        </w:r>
        <w:r w:rsidR="00EB28E6" w:rsidRPr="006C4BF4">
          <w:rPr>
            <w:rStyle w:val="Hyperlink"/>
            <w:noProof/>
          </w:rPr>
          <w:t>Historie</w:t>
        </w:r>
        <w:r w:rsidR="00EB28E6">
          <w:rPr>
            <w:noProof/>
            <w:webHidden/>
          </w:rPr>
          <w:tab/>
        </w:r>
        <w:r w:rsidR="00EB28E6">
          <w:rPr>
            <w:noProof/>
            <w:webHidden/>
          </w:rPr>
          <w:fldChar w:fldCharType="begin"/>
        </w:r>
        <w:r w:rsidR="00EB28E6">
          <w:rPr>
            <w:noProof/>
            <w:webHidden/>
          </w:rPr>
          <w:instrText xml:space="preserve"> PAGEREF _Toc24623932 \h </w:instrText>
        </w:r>
        <w:r w:rsidR="00EB28E6">
          <w:rPr>
            <w:noProof/>
            <w:webHidden/>
          </w:rPr>
        </w:r>
        <w:r w:rsidR="00EB28E6">
          <w:rPr>
            <w:noProof/>
            <w:webHidden/>
          </w:rPr>
          <w:fldChar w:fldCharType="separate"/>
        </w:r>
        <w:r w:rsidR="00EB28E6">
          <w:rPr>
            <w:noProof/>
            <w:webHidden/>
          </w:rPr>
          <w:t>3</w:t>
        </w:r>
        <w:r w:rsidR="00EB28E6">
          <w:rPr>
            <w:noProof/>
            <w:webHidden/>
          </w:rPr>
          <w:fldChar w:fldCharType="end"/>
        </w:r>
      </w:hyperlink>
    </w:p>
    <w:p w14:paraId="60934CA5" w14:textId="6C1CC9F0" w:rsidR="00EB28E6" w:rsidRDefault="00766AC1">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33" w:history="1">
        <w:r w:rsidR="00EB28E6" w:rsidRPr="006C4BF4">
          <w:rPr>
            <w:rStyle w:val="Hyperlink"/>
            <w:noProof/>
          </w:rPr>
          <w:t>2.</w:t>
        </w:r>
        <w:r w:rsidR="00EB28E6">
          <w:rPr>
            <w:rFonts w:asciiTheme="minorHAnsi" w:eastAsiaTheme="minorEastAsia" w:hAnsiTheme="minorHAnsi" w:cstheme="minorBidi"/>
            <w:b w:val="0"/>
            <w:bCs w:val="0"/>
            <w:caps w:val="0"/>
            <w:noProof/>
            <w:szCs w:val="22"/>
          </w:rPr>
          <w:tab/>
        </w:r>
        <w:r w:rsidR="00EB28E6" w:rsidRPr="006C4BF4">
          <w:rPr>
            <w:rStyle w:val="Hyperlink"/>
            <w:noProof/>
          </w:rPr>
          <w:t>Einleitung</w:t>
        </w:r>
        <w:r w:rsidR="00EB28E6">
          <w:rPr>
            <w:noProof/>
            <w:webHidden/>
          </w:rPr>
          <w:tab/>
        </w:r>
        <w:r w:rsidR="00EB28E6">
          <w:rPr>
            <w:noProof/>
            <w:webHidden/>
          </w:rPr>
          <w:fldChar w:fldCharType="begin"/>
        </w:r>
        <w:r w:rsidR="00EB28E6">
          <w:rPr>
            <w:noProof/>
            <w:webHidden/>
          </w:rPr>
          <w:instrText xml:space="preserve"> PAGEREF _Toc24623933 \h </w:instrText>
        </w:r>
        <w:r w:rsidR="00EB28E6">
          <w:rPr>
            <w:noProof/>
            <w:webHidden/>
          </w:rPr>
        </w:r>
        <w:r w:rsidR="00EB28E6">
          <w:rPr>
            <w:noProof/>
            <w:webHidden/>
          </w:rPr>
          <w:fldChar w:fldCharType="separate"/>
        </w:r>
        <w:r w:rsidR="00EB28E6">
          <w:rPr>
            <w:noProof/>
            <w:webHidden/>
          </w:rPr>
          <w:t>4</w:t>
        </w:r>
        <w:r w:rsidR="00EB28E6">
          <w:rPr>
            <w:noProof/>
            <w:webHidden/>
          </w:rPr>
          <w:fldChar w:fldCharType="end"/>
        </w:r>
      </w:hyperlink>
    </w:p>
    <w:p w14:paraId="0DF04284" w14:textId="1BF8BA85" w:rsidR="00EB28E6" w:rsidRDefault="00766AC1">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34" w:history="1">
        <w:r w:rsidR="00EB28E6" w:rsidRPr="006C4BF4">
          <w:rPr>
            <w:rStyle w:val="Hyperlink"/>
            <w:noProof/>
          </w:rPr>
          <w:t>3.</w:t>
        </w:r>
        <w:r w:rsidR="00EB28E6">
          <w:rPr>
            <w:rFonts w:asciiTheme="minorHAnsi" w:eastAsiaTheme="minorEastAsia" w:hAnsiTheme="minorHAnsi" w:cstheme="minorBidi"/>
            <w:b w:val="0"/>
            <w:bCs w:val="0"/>
            <w:caps w:val="0"/>
            <w:noProof/>
            <w:szCs w:val="22"/>
          </w:rPr>
          <w:tab/>
        </w:r>
        <w:r w:rsidR="00EB28E6" w:rsidRPr="006C4BF4">
          <w:rPr>
            <w:rStyle w:val="Hyperlink"/>
            <w:noProof/>
          </w:rPr>
          <w:t>Probleme bei der Umsetzung der Anwendung</w:t>
        </w:r>
        <w:r w:rsidR="00EB28E6">
          <w:rPr>
            <w:noProof/>
            <w:webHidden/>
          </w:rPr>
          <w:tab/>
        </w:r>
        <w:r w:rsidR="00EB28E6">
          <w:rPr>
            <w:noProof/>
            <w:webHidden/>
          </w:rPr>
          <w:fldChar w:fldCharType="begin"/>
        </w:r>
        <w:r w:rsidR="00EB28E6">
          <w:rPr>
            <w:noProof/>
            <w:webHidden/>
          </w:rPr>
          <w:instrText xml:space="preserve"> PAGEREF _Toc24623934 \h </w:instrText>
        </w:r>
        <w:r w:rsidR="00EB28E6">
          <w:rPr>
            <w:noProof/>
            <w:webHidden/>
          </w:rPr>
        </w:r>
        <w:r w:rsidR="00EB28E6">
          <w:rPr>
            <w:noProof/>
            <w:webHidden/>
          </w:rPr>
          <w:fldChar w:fldCharType="separate"/>
        </w:r>
        <w:r w:rsidR="00EB28E6">
          <w:rPr>
            <w:noProof/>
            <w:webHidden/>
          </w:rPr>
          <w:t>4</w:t>
        </w:r>
        <w:r w:rsidR="00EB28E6">
          <w:rPr>
            <w:noProof/>
            <w:webHidden/>
          </w:rPr>
          <w:fldChar w:fldCharType="end"/>
        </w:r>
      </w:hyperlink>
    </w:p>
    <w:p w14:paraId="55347CFF" w14:textId="70753F22" w:rsidR="00EB28E6" w:rsidRDefault="00766AC1">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35" w:history="1">
        <w:r w:rsidR="00EB28E6" w:rsidRPr="006C4BF4">
          <w:rPr>
            <w:rStyle w:val="Hyperlink"/>
            <w:noProof/>
          </w:rPr>
          <w:t>3.1</w:t>
        </w:r>
        <w:r w:rsidR="00EB28E6">
          <w:rPr>
            <w:rFonts w:asciiTheme="minorHAnsi" w:eastAsiaTheme="minorEastAsia" w:hAnsiTheme="minorHAnsi" w:cstheme="minorBidi"/>
            <w:smallCaps w:val="0"/>
            <w:noProof/>
            <w:szCs w:val="22"/>
          </w:rPr>
          <w:tab/>
        </w:r>
        <w:r w:rsidR="00EB28E6" w:rsidRPr="006C4BF4">
          <w:rPr>
            <w:rStyle w:val="Hyperlink"/>
            <w:noProof/>
          </w:rPr>
          <w:t>Angular</w:t>
        </w:r>
        <w:r w:rsidR="00EB28E6">
          <w:rPr>
            <w:noProof/>
            <w:webHidden/>
          </w:rPr>
          <w:tab/>
        </w:r>
        <w:r w:rsidR="00EB28E6">
          <w:rPr>
            <w:noProof/>
            <w:webHidden/>
          </w:rPr>
          <w:fldChar w:fldCharType="begin"/>
        </w:r>
        <w:r w:rsidR="00EB28E6">
          <w:rPr>
            <w:noProof/>
            <w:webHidden/>
          </w:rPr>
          <w:instrText xml:space="preserve"> PAGEREF _Toc24623935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59AC2192" w14:textId="29520066"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36" w:history="1">
        <w:r w:rsidR="00EB28E6" w:rsidRPr="006C4BF4">
          <w:rPr>
            <w:rStyle w:val="Hyperlink"/>
            <w:noProof/>
          </w:rPr>
          <w:t>3.1.1</w:t>
        </w:r>
        <w:r w:rsidR="00EB28E6">
          <w:rPr>
            <w:rFonts w:asciiTheme="minorHAnsi" w:eastAsiaTheme="minorEastAsia" w:hAnsiTheme="minorHAnsi" w:cstheme="minorBidi"/>
            <w:i w:val="0"/>
            <w:iCs w:val="0"/>
            <w:noProof/>
            <w:szCs w:val="22"/>
          </w:rPr>
          <w:tab/>
        </w:r>
        <w:r w:rsidR="00EB28E6" w:rsidRPr="006C4BF4">
          <w:rPr>
            <w:rStyle w:val="Hyperlink"/>
            <w:noProof/>
          </w:rPr>
          <w:t>Web-App starten</w:t>
        </w:r>
        <w:r w:rsidR="00EB28E6">
          <w:rPr>
            <w:noProof/>
            <w:webHidden/>
          </w:rPr>
          <w:tab/>
        </w:r>
        <w:r w:rsidR="00EB28E6">
          <w:rPr>
            <w:noProof/>
            <w:webHidden/>
          </w:rPr>
          <w:fldChar w:fldCharType="begin"/>
        </w:r>
        <w:r w:rsidR="00EB28E6">
          <w:rPr>
            <w:noProof/>
            <w:webHidden/>
          </w:rPr>
          <w:instrText xml:space="preserve"> PAGEREF _Toc24623936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3B90BD33" w14:textId="3FE9A820"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37" w:history="1">
        <w:r w:rsidR="00EB28E6" w:rsidRPr="006C4BF4">
          <w:rPr>
            <w:rStyle w:val="Hyperlink"/>
            <w:noProof/>
          </w:rPr>
          <w:t>3.1.2</w:t>
        </w:r>
        <w:r w:rsidR="00EB28E6">
          <w:rPr>
            <w:rFonts w:asciiTheme="minorHAnsi" w:eastAsiaTheme="minorEastAsia" w:hAnsiTheme="minorHAnsi" w:cstheme="minorBidi"/>
            <w:i w:val="0"/>
            <w:iCs w:val="0"/>
            <w:noProof/>
            <w:szCs w:val="22"/>
          </w:rPr>
          <w:tab/>
        </w:r>
        <w:r w:rsidR="00EB28E6" w:rsidRPr="006C4BF4">
          <w:rPr>
            <w:rStyle w:val="Hyperlink"/>
            <w:noProof/>
          </w:rPr>
          <w:t>Unsere Web-App</w:t>
        </w:r>
        <w:r w:rsidR="00EB28E6">
          <w:rPr>
            <w:noProof/>
            <w:webHidden/>
          </w:rPr>
          <w:tab/>
        </w:r>
        <w:r w:rsidR="00EB28E6">
          <w:rPr>
            <w:noProof/>
            <w:webHidden/>
          </w:rPr>
          <w:fldChar w:fldCharType="begin"/>
        </w:r>
        <w:r w:rsidR="00EB28E6">
          <w:rPr>
            <w:noProof/>
            <w:webHidden/>
          </w:rPr>
          <w:instrText xml:space="preserve"> PAGEREF _Toc24623937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3AB71B3B" w14:textId="409146E3"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38" w:history="1">
        <w:r w:rsidR="00EB28E6" w:rsidRPr="006C4BF4">
          <w:rPr>
            <w:rStyle w:val="Hyperlink"/>
            <w:noProof/>
          </w:rPr>
          <w:t>3.1.3</w:t>
        </w:r>
        <w:r w:rsidR="00EB28E6">
          <w:rPr>
            <w:rFonts w:asciiTheme="minorHAnsi" w:eastAsiaTheme="minorEastAsia" w:hAnsiTheme="minorHAnsi" w:cstheme="minorBidi"/>
            <w:i w:val="0"/>
            <w:iCs w:val="0"/>
            <w:noProof/>
            <w:szCs w:val="22"/>
          </w:rPr>
          <w:tab/>
        </w:r>
        <w:r w:rsidR="00EB28E6" w:rsidRPr="006C4BF4">
          <w:rPr>
            <w:rStyle w:val="Hyperlink"/>
            <w:noProof/>
          </w:rPr>
          <w:t>Unsere Problematik mit Angular</w:t>
        </w:r>
        <w:r w:rsidR="00EB28E6">
          <w:rPr>
            <w:noProof/>
            <w:webHidden/>
          </w:rPr>
          <w:tab/>
        </w:r>
        <w:r w:rsidR="00EB28E6">
          <w:rPr>
            <w:noProof/>
            <w:webHidden/>
          </w:rPr>
          <w:fldChar w:fldCharType="begin"/>
        </w:r>
        <w:r w:rsidR="00EB28E6">
          <w:rPr>
            <w:noProof/>
            <w:webHidden/>
          </w:rPr>
          <w:instrText xml:space="preserve"> PAGEREF _Toc24623938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1D9C67C6" w14:textId="68CE1520" w:rsidR="00EB28E6" w:rsidRDefault="00766AC1">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39" w:history="1">
        <w:r w:rsidR="00EB28E6" w:rsidRPr="006C4BF4">
          <w:rPr>
            <w:rStyle w:val="Hyperlink"/>
            <w:noProof/>
          </w:rPr>
          <w:t>3.2</w:t>
        </w:r>
        <w:r w:rsidR="00EB28E6">
          <w:rPr>
            <w:rFonts w:asciiTheme="minorHAnsi" w:eastAsiaTheme="minorEastAsia" w:hAnsiTheme="minorHAnsi" w:cstheme="minorBidi"/>
            <w:smallCaps w:val="0"/>
            <w:noProof/>
            <w:szCs w:val="22"/>
          </w:rPr>
          <w:tab/>
        </w:r>
        <w:r w:rsidR="00EB28E6" w:rsidRPr="006C4BF4">
          <w:rPr>
            <w:rStyle w:val="Hyperlink"/>
            <w:noProof/>
          </w:rPr>
          <w:t>Android App</w:t>
        </w:r>
        <w:r w:rsidR="00EB28E6">
          <w:rPr>
            <w:noProof/>
            <w:webHidden/>
          </w:rPr>
          <w:tab/>
        </w:r>
        <w:r w:rsidR="00EB28E6">
          <w:rPr>
            <w:noProof/>
            <w:webHidden/>
          </w:rPr>
          <w:fldChar w:fldCharType="begin"/>
        </w:r>
        <w:r w:rsidR="00EB28E6">
          <w:rPr>
            <w:noProof/>
            <w:webHidden/>
          </w:rPr>
          <w:instrText xml:space="preserve"> PAGEREF _Toc24623939 \h </w:instrText>
        </w:r>
        <w:r w:rsidR="00EB28E6">
          <w:rPr>
            <w:noProof/>
            <w:webHidden/>
          </w:rPr>
        </w:r>
        <w:r w:rsidR="00EB28E6">
          <w:rPr>
            <w:noProof/>
            <w:webHidden/>
          </w:rPr>
          <w:fldChar w:fldCharType="separate"/>
        </w:r>
        <w:r w:rsidR="00EB28E6">
          <w:rPr>
            <w:noProof/>
            <w:webHidden/>
          </w:rPr>
          <w:t>5</w:t>
        </w:r>
        <w:r w:rsidR="00EB28E6">
          <w:rPr>
            <w:noProof/>
            <w:webHidden/>
          </w:rPr>
          <w:fldChar w:fldCharType="end"/>
        </w:r>
      </w:hyperlink>
    </w:p>
    <w:p w14:paraId="1445D965" w14:textId="28AC1153" w:rsidR="00EB28E6" w:rsidRDefault="00766AC1">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40" w:history="1">
        <w:r w:rsidR="00EB28E6" w:rsidRPr="006C4BF4">
          <w:rPr>
            <w:rStyle w:val="Hyperlink"/>
            <w:noProof/>
          </w:rPr>
          <w:t>4.</w:t>
        </w:r>
        <w:r w:rsidR="00EB28E6">
          <w:rPr>
            <w:rFonts w:asciiTheme="minorHAnsi" w:eastAsiaTheme="minorEastAsia" w:hAnsiTheme="minorHAnsi" w:cstheme="minorBidi"/>
            <w:b w:val="0"/>
            <w:bCs w:val="0"/>
            <w:caps w:val="0"/>
            <w:noProof/>
            <w:szCs w:val="22"/>
          </w:rPr>
          <w:tab/>
        </w:r>
        <w:r w:rsidR="00EB28E6" w:rsidRPr="006C4BF4">
          <w:rPr>
            <w:rStyle w:val="Hyperlink"/>
            <w:noProof/>
          </w:rPr>
          <w:t>Aktuelle App Umsetzung</w:t>
        </w:r>
        <w:r w:rsidR="00EB28E6">
          <w:rPr>
            <w:noProof/>
            <w:webHidden/>
          </w:rPr>
          <w:tab/>
        </w:r>
        <w:r w:rsidR="00EB28E6">
          <w:rPr>
            <w:noProof/>
            <w:webHidden/>
          </w:rPr>
          <w:fldChar w:fldCharType="begin"/>
        </w:r>
        <w:r w:rsidR="00EB28E6">
          <w:rPr>
            <w:noProof/>
            <w:webHidden/>
          </w:rPr>
          <w:instrText xml:space="preserve"> PAGEREF _Toc24623940 \h </w:instrText>
        </w:r>
        <w:r w:rsidR="00EB28E6">
          <w:rPr>
            <w:noProof/>
            <w:webHidden/>
          </w:rPr>
        </w:r>
        <w:r w:rsidR="00EB28E6">
          <w:rPr>
            <w:noProof/>
            <w:webHidden/>
          </w:rPr>
          <w:fldChar w:fldCharType="separate"/>
        </w:r>
        <w:r w:rsidR="00EB28E6">
          <w:rPr>
            <w:noProof/>
            <w:webHidden/>
          </w:rPr>
          <w:t>6</w:t>
        </w:r>
        <w:r w:rsidR="00EB28E6">
          <w:rPr>
            <w:noProof/>
            <w:webHidden/>
          </w:rPr>
          <w:fldChar w:fldCharType="end"/>
        </w:r>
      </w:hyperlink>
    </w:p>
    <w:p w14:paraId="56B1AF96" w14:textId="2BEA0B85" w:rsidR="00EB28E6" w:rsidRDefault="00766AC1">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41" w:history="1">
        <w:r w:rsidR="00EB28E6" w:rsidRPr="006C4BF4">
          <w:rPr>
            <w:rStyle w:val="Hyperlink"/>
            <w:noProof/>
          </w:rPr>
          <w:t>4.1</w:t>
        </w:r>
        <w:r w:rsidR="00EB28E6">
          <w:rPr>
            <w:rFonts w:asciiTheme="minorHAnsi" w:eastAsiaTheme="minorEastAsia" w:hAnsiTheme="minorHAnsi" w:cstheme="minorBidi"/>
            <w:smallCaps w:val="0"/>
            <w:noProof/>
            <w:szCs w:val="22"/>
          </w:rPr>
          <w:tab/>
        </w:r>
        <w:r w:rsidR="00EB28E6" w:rsidRPr="006C4BF4">
          <w:rPr>
            <w:rStyle w:val="Hyperlink"/>
            <w:noProof/>
          </w:rPr>
          <w:t>Einleitung Projekt</w:t>
        </w:r>
        <w:r w:rsidR="00EB28E6">
          <w:rPr>
            <w:noProof/>
            <w:webHidden/>
          </w:rPr>
          <w:tab/>
        </w:r>
        <w:r w:rsidR="00EB28E6">
          <w:rPr>
            <w:noProof/>
            <w:webHidden/>
          </w:rPr>
          <w:fldChar w:fldCharType="begin"/>
        </w:r>
        <w:r w:rsidR="00EB28E6">
          <w:rPr>
            <w:noProof/>
            <w:webHidden/>
          </w:rPr>
          <w:instrText xml:space="preserve"> PAGEREF _Toc24623941 \h </w:instrText>
        </w:r>
        <w:r w:rsidR="00EB28E6">
          <w:rPr>
            <w:noProof/>
            <w:webHidden/>
          </w:rPr>
        </w:r>
        <w:r w:rsidR="00EB28E6">
          <w:rPr>
            <w:noProof/>
            <w:webHidden/>
          </w:rPr>
          <w:fldChar w:fldCharType="separate"/>
        </w:r>
        <w:r w:rsidR="00EB28E6">
          <w:rPr>
            <w:noProof/>
            <w:webHidden/>
          </w:rPr>
          <w:t>6</w:t>
        </w:r>
        <w:r w:rsidR="00EB28E6">
          <w:rPr>
            <w:noProof/>
            <w:webHidden/>
          </w:rPr>
          <w:fldChar w:fldCharType="end"/>
        </w:r>
      </w:hyperlink>
    </w:p>
    <w:p w14:paraId="79A9FAA9" w14:textId="7F551688" w:rsidR="00EB28E6" w:rsidRDefault="00766AC1">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42" w:history="1">
        <w:r w:rsidR="00EB28E6" w:rsidRPr="006C4BF4">
          <w:rPr>
            <w:rStyle w:val="Hyperlink"/>
            <w:noProof/>
          </w:rPr>
          <w:t>4.2</w:t>
        </w:r>
        <w:r w:rsidR="00EB28E6">
          <w:rPr>
            <w:rFonts w:asciiTheme="minorHAnsi" w:eastAsiaTheme="minorEastAsia" w:hAnsiTheme="minorHAnsi" w:cstheme="minorBidi"/>
            <w:smallCaps w:val="0"/>
            <w:noProof/>
            <w:szCs w:val="22"/>
          </w:rPr>
          <w:tab/>
        </w:r>
        <w:r w:rsidR="00EB28E6" w:rsidRPr="006C4BF4">
          <w:rPr>
            <w:rStyle w:val="Hyperlink"/>
            <w:noProof/>
          </w:rPr>
          <w:t>Hardware</w:t>
        </w:r>
        <w:r w:rsidR="00EB28E6">
          <w:rPr>
            <w:noProof/>
            <w:webHidden/>
          </w:rPr>
          <w:tab/>
        </w:r>
        <w:r w:rsidR="00EB28E6">
          <w:rPr>
            <w:noProof/>
            <w:webHidden/>
          </w:rPr>
          <w:fldChar w:fldCharType="begin"/>
        </w:r>
        <w:r w:rsidR="00EB28E6">
          <w:rPr>
            <w:noProof/>
            <w:webHidden/>
          </w:rPr>
          <w:instrText xml:space="preserve"> PAGEREF _Toc24623942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09021830" w14:textId="03E8510F"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3" w:history="1">
        <w:r w:rsidR="00EB28E6" w:rsidRPr="006C4BF4">
          <w:rPr>
            <w:rStyle w:val="Hyperlink"/>
            <w:noProof/>
          </w:rPr>
          <w:t>4.2.1</w:t>
        </w:r>
        <w:r w:rsidR="00EB28E6">
          <w:rPr>
            <w:rFonts w:asciiTheme="minorHAnsi" w:eastAsiaTheme="minorEastAsia" w:hAnsiTheme="minorHAnsi" w:cstheme="minorBidi"/>
            <w:i w:val="0"/>
            <w:iCs w:val="0"/>
            <w:noProof/>
            <w:szCs w:val="22"/>
          </w:rPr>
          <w:tab/>
        </w:r>
        <w:r w:rsidR="00EB28E6" w:rsidRPr="006C4BF4">
          <w:rPr>
            <w:rStyle w:val="Hyperlink"/>
            <w:noProof/>
          </w:rPr>
          <w:t>Raspberry PI 3B+</w:t>
        </w:r>
        <w:r w:rsidR="00EB28E6">
          <w:rPr>
            <w:noProof/>
            <w:webHidden/>
          </w:rPr>
          <w:tab/>
        </w:r>
        <w:r w:rsidR="00EB28E6">
          <w:rPr>
            <w:noProof/>
            <w:webHidden/>
          </w:rPr>
          <w:fldChar w:fldCharType="begin"/>
        </w:r>
        <w:r w:rsidR="00EB28E6">
          <w:rPr>
            <w:noProof/>
            <w:webHidden/>
          </w:rPr>
          <w:instrText xml:space="preserve"> PAGEREF _Toc24623943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3066A768" w14:textId="1477767A"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4" w:history="1">
        <w:r w:rsidR="00EB28E6" w:rsidRPr="006C4BF4">
          <w:rPr>
            <w:rStyle w:val="Hyperlink"/>
            <w:noProof/>
          </w:rPr>
          <w:t>4.2.2</w:t>
        </w:r>
        <w:r w:rsidR="00EB28E6">
          <w:rPr>
            <w:rFonts w:asciiTheme="minorHAnsi" w:eastAsiaTheme="minorEastAsia" w:hAnsiTheme="minorHAnsi" w:cstheme="minorBidi"/>
            <w:i w:val="0"/>
            <w:iCs w:val="0"/>
            <w:noProof/>
            <w:szCs w:val="22"/>
          </w:rPr>
          <w:tab/>
        </w:r>
        <w:r w:rsidR="00EB28E6" w:rsidRPr="006C4BF4">
          <w:rPr>
            <w:rStyle w:val="Hyperlink"/>
            <w:noProof/>
          </w:rPr>
          <w:t>MCU Micro Controller</w:t>
        </w:r>
        <w:r w:rsidR="00EB28E6">
          <w:rPr>
            <w:noProof/>
            <w:webHidden/>
          </w:rPr>
          <w:tab/>
        </w:r>
        <w:r w:rsidR="00EB28E6">
          <w:rPr>
            <w:noProof/>
            <w:webHidden/>
          </w:rPr>
          <w:fldChar w:fldCharType="begin"/>
        </w:r>
        <w:r w:rsidR="00EB28E6">
          <w:rPr>
            <w:noProof/>
            <w:webHidden/>
          </w:rPr>
          <w:instrText xml:space="preserve"> PAGEREF _Toc24623944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6D30FC92" w14:textId="59F5FD27"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5" w:history="1">
        <w:r w:rsidR="00EB28E6" w:rsidRPr="006C4BF4">
          <w:rPr>
            <w:rStyle w:val="Hyperlink"/>
            <w:noProof/>
          </w:rPr>
          <w:t>4.2.3</w:t>
        </w:r>
        <w:r w:rsidR="00EB28E6">
          <w:rPr>
            <w:rFonts w:asciiTheme="minorHAnsi" w:eastAsiaTheme="minorEastAsia" w:hAnsiTheme="minorHAnsi" w:cstheme="minorBidi"/>
            <w:i w:val="0"/>
            <w:iCs w:val="0"/>
            <w:noProof/>
            <w:szCs w:val="22"/>
          </w:rPr>
          <w:tab/>
        </w:r>
        <w:r w:rsidR="00EB28E6" w:rsidRPr="006C4BF4">
          <w:rPr>
            <w:rStyle w:val="Hyperlink"/>
            <w:noProof/>
          </w:rPr>
          <w:t>NodeMCU ESP8266</w:t>
        </w:r>
        <w:r w:rsidR="00EB28E6">
          <w:rPr>
            <w:noProof/>
            <w:webHidden/>
          </w:rPr>
          <w:tab/>
        </w:r>
        <w:r w:rsidR="00EB28E6">
          <w:rPr>
            <w:noProof/>
            <w:webHidden/>
          </w:rPr>
          <w:fldChar w:fldCharType="begin"/>
        </w:r>
        <w:r w:rsidR="00EB28E6">
          <w:rPr>
            <w:noProof/>
            <w:webHidden/>
          </w:rPr>
          <w:instrText xml:space="preserve"> PAGEREF _Toc24623945 \h </w:instrText>
        </w:r>
        <w:r w:rsidR="00EB28E6">
          <w:rPr>
            <w:noProof/>
            <w:webHidden/>
          </w:rPr>
        </w:r>
        <w:r w:rsidR="00EB28E6">
          <w:rPr>
            <w:noProof/>
            <w:webHidden/>
          </w:rPr>
          <w:fldChar w:fldCharType="separate"/>
        </w:r>
        <w:r w:rsidR="00EB28E6">
          <w:rPr>
            <w:noProof/>
            <w:webHidden/>
          </w:rPr>
          <w:t>7</w:t>
        </w:r>
        <w:r w:rsidR="00EB28E6">
          <w:rPr>
            <w:noProof/>
            <w:webHidden/>
          </w:rPr>
          <w:fldChar w:fldCharType="end"/>
        </w:r>
      </w:hyperlink>
    </w:p>
    <w:p w14:paraId="0B566B4C" w14:textId="3C237D08"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6" w:history="1">
        <w:r w:rsidR="00EB28E6" w:rsidRPr="006C4BF4">
          <w:rPr>
            <w:rStyle w:val="Hyperlink"/>
            <w:noProof/>
          </w:rPr>
          <w:t>4.2.4</w:t>
        </w:r>
        <w:r w:rsidR="00EB28E6">
          <w:rPr>
            <w:rFonts w:asciiTheme="minorHAnsi" w:eastAsiaTheme="minorEastAsia" w:hAnsiTheme="minorHAnsi" w:cstheme="minorBidi"/>
            <w:i w:val="0"/>
            <w:iCs w:val="0"/>
            <w:noProof/>
            <w:szCs w:val="22"/>
          </w:rPr>
          <w:tab/>
        </w:r>
        <w:r w:rsidR="00EB28E6" w:rsidRPr="006C4BF4">
          <w:rPr>
            <w:rStyle w:val="Hyperlink"/>
            <w:noProof/>
          </w:rPr>
          <w:t>WS2812B RGB Strip eingesetzt.</w:t>
        </w:r>
        <w:r w:rsidR="00EB28E6">
          <w:rPr>
            <w:noProof/>
            <w:webHidden/>
          </w:rPr>
          <w:tab/>
        </w:r>
        <w:r w:rsidR="00EB28E6">
          <w:rPr>
            <w:noProof/>
            <w:webHidden/>
          </w:rPr>
          <w:fldChar w:fldCharType="begin"/>
        </w:r>
        <w:r w:rsidR="00EB28E6">
          <w:rPr>
            <w:noProof/>
            <w:webHidden/>
          </w:rPr>
          <w:instrText xml:space="preserve"> PAGEREF _Toc24623946 \h </w:instrText>
        </w:r>
        <w:r w:rsidR="00EB28E6">
          <w:rPr>
            <w:noProof/>
            <w:webHidden/>
          </w:rPr>
        </w:r>
        <w:r w:rsidR="00EB28E6">
          <w:rPr>
            <w:noProof/>
            <w:webHidden/>
          </w:rPr>
          <w:fldChar w:fldCharType="separate"/>
        </w:r>
        <w:r w:rsidR="00EB28E6">
          <w:rPr>
            <w:noProof/>
            <w:webHidden/>
          </w:rPr>
          <w:t>9</w:t>
        </w:r>
        <w:r w:rsidR="00EB28E6">
          <w:rPr>
            <w:noProof/>
            <w:webHidden/>
          </w:rPr>
          <w:fldChar w:fldCharType="end"/>
        </w:r>
      </w:hyperlink>
    </w:p>
    <w:p w14:paraId="0D5EF8A3" w14:textId="1F3BC305" w:rsidR="00EB28E6" w:rsidRDefault="00766AC1">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47" w:history="1">
        <w:r w:rsidR="00EB28E6" w:rsidRPr="006C4BF4">
          <w:rPr>
            <w:rStyle w:val="Hyperlink"/>
            <w:noProof/>
          </w:rPr>
          <w:t>4.3</w:t>
        </w:r>
        <w:r w:rsidR="00EB28E6">
          <w:rPr>
            <w:rFonts w:asciiTheme="minorHAnsi" w:eastAsiaTheme="minorEastAsia" w:hAnsiTheme="minorHAnsi" w:cstheme="minorBidi"/>
            <w:smallCaps w:val="0"/>
            <w:noProof/>
            <w:szCs w:val="22"/>
          </w:rPr>
          <w:tab/>
        </w:r>
        <w:r w:rsidR="00EB28E6" w:rsidRPr="006C4BF4">
          <w:rPr>
            <w:rStyle w:val="Hyperlink"/>
            <w:noProof/>
          </w:rPr>
          <w:t>Grundaufbau der Anwendung</w:t>
        </w:r>
        <w:r w:rsidR="00EB28E6">
          <w:rPr>
            <w:noProof/>
            <w:webHidden/>
          </w:rPr>
          <w:tab/>
        </w:r>
        <w:r w:rsidR="00EB28E6">
          <w:rPr>
            <w:noProof/>
            <w:webHidden/>
          </w:rPr>
          <w:fldChar w:fldCharType="begin"/>
        </w:r>
        <w:r w:rsidR="00EB28E6">
          <w:rPr>
            <w:noProof/>
            <w:webHidden/>
          </w:rPr>
          <w:instrText xml:space="preserve"> PAGEREF _Toc24623947 \h </w:instrText>
        </w:r>
        <w:r w:rsidR="00EB28E6">
          <w:rPr>
            <w:noProof/>
            <w:webHidden/>
          </w:rPr>
        </w:r>
        <w:r w:rsidR="00EB28E6">
          <w:rPr>
            <w:noProof/>
            <w:webHidden/>
          </w:rPr>
          <w:fldChar w:fldCharType="separate"/>
        </w:r>
        <w:r w:rsidR="00EB28E6">
          <w:rPr>
            <w:noProof/>
            <w:webHidden/>
          </w:rPr>
          <w:t>9</w:t>
        </w:r>
        <w:r w:rsidR="00EB28E6">
          <w:rPr>
            <w:noProof/>
            <w:webHidden/>
          </w:rPr>
          <w:fldChar w:fldCharType="end"/>
        </w:r>
      </w:hyperlink>
    </w:p>
    <w:p w14:paraId="0F753745" w14:textId="2AD1796A"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8" w:history="1">
        <w:r w:rsidR="00EB28E6" w:rsidRPr="006C4BF4">
          <w:rPr>
            <w:rStyle w:val="Hyperlink"/>
            <w:noProof/>
          </w:rPr>
          <w:t>4.3.1</w:t>
        </w:r>
        <w:r w:rsidR="00EB28E6">
          <w:rPr>
            <w:rFonts w:asciiTheme="minorHAnsi" w:eastAsiaTheme="minorEastAsia" w:hAnsiTheme="minorHAnsi" w:cstheme="minorBidi"/>
            <w:i w:val="0"/>
            <w:iCs w:val="0"/>
            <w:noProof/>
            <w:szCs w:val="22"/>
          </w:rPr>
          <w:tab/>
        </w:r>
        <w:r w:rsidR="00EB28E6" w:rsidRPr="006C4BF4">
          <w:rPr>
            <w:rStyle w:val="Hyperlink"/>
            <w:noProof/>
          </w:rPr>
          <w:t>Programmiersprache: Dart</w:t>
        </w:r>
        <w:r w:rsidR="00EB28E6">
          <w:rPr>
            <w:noProof/>
            <w:webHidden/>
          </w:rPr>
          <w:tab/>
        </w:r>
        <w:r w:rsidR="00EB28E6">
          <w:rPr>
            <w:noProof/>
            <w:webHidden/>
          </w:rPr>
          <w:fldChar w:fldCharType="begin"/>
        </w:r>
        <w:r w:rsidR="00EB28E6">
          <w:rPr>
            <w:noProof/>
            <w:webHidden/>
          </w:rPr>
          <w:instrText xml:space="preserve"> PAGEREF _Toc24623948 \h </w:instrText>
        </w:r>
        <w:r w:rsidR="00EB28E6">
          <w:rPr>
            <w:noProof/>
            <w:webHidden/>
          </w:rPr>
        </w:r>
        <w:r w:rsidR="00EB28E6">
          <w:rPr>
            <w:noProof/>
            <w:webHidden/>
          </w:rPr>
          <w:fldChar w:fldCharType="separate"/>
        </w:r>
        <w:r w:rsidR="00EB28E6">
          <w:rPr>
            <w:noProof/>
            <w:webHidden/>
          </w:rPr>
          <w:t>10</w:t>
        </w:r>
        <w:r w:rsidR="00EB28E6">
          <w:rPr>
            <w:noProof/>
            <w:webHidden/>
          </w:rPr>
          <w:fldChar w:fldCharType="end"/>
        </w:r>
      </w:hyperlink>
    </w:p>
    <w:p w14:paraId="1ED6126F" w14:textId="7FA5F724"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49" w:history="1">
        <w:r w:rsidR="00EB28E6" w:rsidRPr="006C4BF4">
          <w:rPr>
            <w:rStyle w:val="Hyperlink"/>
            <w:noProof/>
          </w:rPr>
          <w:t>4.3.2</w:t>
        </w:r>
        <w:r w:rsidR="00EB28E6">
          <w:rPr>
            <w:rFonts w:asciiTheme="minorHAnsi" w:eastAsiaTheme="minorEastAsia" w:hAnsiTheme="minorHAnsi" w:cstheme="minorBidi"/>
            <w:i w:val="0"/>
            <w:iCs w:val="0"/>
            <w:noProof/>
            <w:szCs w:val="22"/>
          </w:rPr>
          <w:tab/>
        </w:r>
        <w:r w:rsidR="00EB28E6" w:rsidRPr="006C4BF4">
          <w:rPr>
            <w:rStyle w:val="Hyperlink"/>
            <w:noProof/>
          </w:rPr>
          <w:t>Node-Red Framework</w:t>
        </w:r>
        <w:r w:rsidR="00EB28E6">
          <w:rPr>
            <w:noProof/>
            <w:webHidden/>
          </w:rPr>
          <w:tab/>
        </w:r>
        <w:r w:rsidR="00EB28E6">
          <w:rPr>
            <w:noProof/>
            <w:webHidden/>
          </w:rPr>
          <w:fldChar w:fldCharType="begin"/>
        </w:r>
        <w:r w:rsidR="00EB28E6">
          <w:rPr>
            <w:noProof/>
            <w:webHidden/>
          </w:rPr>
          <w:instrText xml:space="preserve"> PAGEREF _Toc24623949 \h </w:instrText>
        </w:r>
        <w:r w:rsidR="00EB28E6">
          <w:rPr>
            <w:noProof/>
            <w:webHidden/>
          </w:rPr>
        </w:r>
        <w:r w:rsidR="00EB28E6">
          <w:rPr>
            <w:noProof/>
            <w:webHidden/>
          </w:rPr>
          <w:fldChar w:fldCharType="separate"/>
        </w:r>
        <w:r w:rsidR="00EB28E6">
          <w:rPr>
            <w:noProof/>
            <w:webHidden/>
          </w:rPr>
          <w:t>10</w:t>
        </w:r>
        <w:r w:rsidR="00EB28E6">
          <w:rPr>
            <w:noProof/>
            <w:webHidden/>
          </w:rPr>
          <w:fldChar w:fldCharType="end"/>
        </w:r>
      </w:hyperlink>
    </w:p>
    <w:p w14:paraId="158DE0ED" w14:textId="346201F5" w:rsidR="00EB28E6" w:rsidRDefault="00766AC1">
      <w:pPr>
        <w:pStyle w:val="Verzeichnis3"/>
        <w:tabs>
          <w:tab w:val="left" w:pos="1200"/>
          <w:tab w:val="right" w:leader="dot" w:pos="9345"/>
        </w:tabs>
        <w:rPr>
          <w:rFonts w:asciiTheme="minorHAnsi" w:eastAsiaTheme="minorEastAsia" w:hAnsiTheme="minorHAnsi" w:cstheme="minorBidi"/>
          <w:i w:val="0"/>
          <w:iCs w:val="0"/>
          <w:noProof/>
          <w:szCs w:val="22"/>
        </w:rPr>
      </w:pPr>
      <w:hyperlink w:anchor="_Toc24623950" w:history="1">
        <w:r w:rsidR="00EB28E6" w:rsidRPr="006C4BF4">
          <w:rPr>
            <w:rStyle w:val="Hyperlink"/>
            <w:noProof/>
          </w:rPr>
          <w:t>4.3.3</w:t>
        </w:r>
        <w:r w:rsidR="00EB28E6">
          <w:rPr>
            <w:rFonts w:asciiTheme="minorHAnsi" w:eastAsiaTheme="minorEastAsia" w:hAnsiTheme="minorHAnsi" w:cstheme="minorBidi"/>
            <w:i w:val="0"/>
            <w:iCs w:val="0"/>
            <w:noProof/>
            <w:szCs w:val="22"/>
          </w:rPr>
          <w:tab/>
        </w:r>
        <w:r w:rsidR="00EB28E6" w:rsidRPr="006C4BF4">
          <w:rPr>
            <w:rStyle w:val="Hyperlink"/>
            <w:noProof/>
          </w:rPr>
          <w:t>Wled Framework</w:t>
        </w:r>
        <w:r w:rsidR="00EB28E6">
          <w:rPr>
            <w:noProof/>
            <w:webHidden/>
          </w:rPr>
          <w:tab/>
        </w:r>
        <w:r w:rsidR="00EB28E6">
          <w:rPr>
            <w:noProof/>
            <w:webHidden/>
          </w:rPr>
          <w:fldChar w:fldCharType="begin"/>
        </w:r>
        <w:r w:rsidR="00EB28E6">
          <w:rPr>
            <w:noProof/>
            <w:webHidden/>
          </w:rPr>
          <w:instrText xml:space="preserve"> PAGEREF _Toc24623950 \h </w:instrText>
        </w:r>
        <w:r w:rsidR="00EB28E6">
          <w:rPr>
            <w:noProof/>
            <w:webHidden/>
          </w:rPr>
        </w:r>
        <w:r w:rsidR="00EB28E6">
          <w:rPr>
            <w:noProof/>
            <w:webHidden/>
          </w:rPr>
          <w:fldChar w:fldCharType="separate"/>
        </w:r>
        <w:r w:rsidR="00EB28E6">
          <w:rPr>
            <w:noProof/>
            <w:webHidden/>
          </w:rPr>
          <w:t>10</w:t>
        </w:r>
        <w:r w:rsidR="00EB28E6">
          <w:rPr>
            <w:noProof/>
            <w:webHidden/>
          </w:rPr>
          <w:fldChar w:fldCharType="end"/>
        </w:r>
      </w:hyperlink>
    </w:p>
    <w:p w14:paraId="7EFAAB33" w14:textId="4521C326" w:rsidR="00EB28E6" w:rsidRDefault="00766AC1">
      <w:pPr>
        <w:pStyle w:val="Verzeichnis2"/>
        <w:tabs>
          <w:tab w:val="right" w:leader="dot" w:pos="9345"/>
        </w:tabs>
        <w:rPr>
          <w:rFonts w:asciiTheme="minorHAnsi" w:eastAsiaTheme="minorEastAsia" w:hAnsiTheme="minorHAnsi" w:cstheme="minorBidi"/>
          <w:smallCaps w:val="0"/>
          <w:noProof/>
          <w:szCs w:val="22"/>
        </w:rPr>
      </w:pPr>
      <w:hyperlink w:anchor="_Toc24623951" w:history="1">
        <w:r w:rsidR="00EB28E6" w:rsidRPr="006C4BF4">
          <w:rPr>
            <w:rStyle w:val="Hyperlink"/>
            <w:noProof/>
            <w:highlight w:val="yellow"/>
          </w:rPr>
          <w:t>Hier bitte nochmal kürzen</w:t>
        </w:r>
        <w:r w:rsidR="00EB28E6">
          <w:rPr>
            <w:noProof/>
            <w:webHidden/>
          </w:rPr>
          <w:tab/>
        </w:r>
        <w:r w:rsidR="00EB28E6">
          <w:rPr>
            <w:noProof/>
            <w:webHidden/>
          </w:rPr>
          <w:fldChar w:fldCharType="begin"/>
        </w:r>
        <w:r w:rsidR="00EB28E6">
          <w:rPr>
            <w:noProof/>
            <w:webHidden/>
          </w:rPr>
          <w:instrText xml:space="preserve"> PAGEREF _Toc24623951 \h </w:instrText>
        </w:r>
        <w:r w:rsidR="00EB28E6">
          <w:rPr>
            <w:noProof/>
            <w:webHidden/>
          </w:rPr>
        </w:r>
        <w:r w:rsidR="00EB28E6">
          <w:rPr>
            <w:noProof/>
            <w:webHidden/>
          </w:rPr>
          <w:fldChar w:fldCharType="separate"/>
        </w:r>
        <w:r w:rsidR="00EB28E6">
          <w:rPr>
            <w:noProof/>
            <w:webHidden/>
          </w:rPr>
          <w:t>11</w:t>
        </w:r>
        <w:r w:rsidR="00EB28E6">
          <w:rPr>
            <w:noProof/>
            <w:webHidden/>
          </w:rPr>
          <w:fldChar w:fldCharType="end"/>
        </w:r>
      </w:hyperlink>
    </w:p>
    <w:p w14:paraId="7186D230" w14:textId="1304253B" w:rsidR="00EB28E6" w:rsidRDefault="00766AC1">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52" w:history="1">
        <w:r w:rsidR="00EB28E6" w:rsidRPr="006C4BF4">
          <w:rPr>
            <w:rStyle w:val="Hyperlink"/>
            <w:rFonts w:eastAsia="Liberation Mono"/>
            <w:noProof/>
          </w:rPr>
          <w:t>5.</w:t>
        </w:r>
        <w:r w:rsidR="00EB28E6">
          <w:rPr>
            <w:rFonts w:asciiTheme="minorHAnsi" w:eastAsiaTheme="minorEastAsia" w:hAnsiTheme="minorHAnsi" w:cstheme="minorBidi"/>
            <w:b w:val="0"/>
            <w:bCs w:val="0"/>
            <w:caps w:val="0"/>
            <w:noProof/>
            <w:szCs w:val="22"/>
          </w:rPr>
          <w:tab/>
        </w:r>
        <w:r w:rsidR="00EB28E6" w:rsidRPr="006C4BF4">
          <w:rPr>
            <w:rStyle w:val="Hyperlink"/>
            <w:rFonts w:eastAsia="Liberation Mono"/>
            <w:noProof/>
          </w:rPr>
          <w:t>NodeRED Implementierung</w:t>
        </w:r>
        <w:r w:rsidR="00EB28E6">
          <w:rPr>
            <w:noProof/>
            <w:webHidden/>
          </w:rPr>
          <w:tab/>
        </w:r>
        <w:r w:rsidR="00EB28E6">
          <w:rPr>
            <w:noProof/>
            <w:webHidden/>
          </w:rPr>
          <w:fldChar w:fldCharType="begin"/>
        </w:r>
        <w:r w:rsidR="00EB28E6">
          <w:rPr>
            <w:noProof/>
            <w:webHidden/>
          </w:rPr>
          <w:instrText xml:space="preserve"> PAGEREF _Toc24623952 \h </w:instrText>
        </w:r>
        <w:r w:rsidR="00EB28E6">
          <w:rPr>
            <w:noProof/>
            <w:webHidden/>
          </w:rPr>
        </w:r>
        <w:r w:rsidR="00EB28E6">
          <w:rPr>
            <w:noProof/>
            <w:webHidden/>
          </w:rPr>
          <w:fldChar w:fldCharType="separate"/>
        </w:r>
        <w:r w:rsidR="00EB28E6">
          <w:rPr>
            <w:noProof/>
            <w:webHidden/>
          </w:rPr>
          <w:t>11</w:t>
        </w:r>
        <w:r w:rsidR="00EB28E6">
          <w:rPr>
            <w:noProof/>
            <w:webHidden/>
          </w:rPr>
          <w:fldChar w:fldCharType="end"/>
        </w:r>
      </w:hyperlink>
    </w:p>
    <w:p w14:paraId="5C3A75A5" w14:textId="3FFBBEA7" w:rsidR="00EB28E6" w:rsidRDefault="00766AC1">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53" w:history="1">
        <w:r w:rsidR="00EB28E6" w:rsidRPr="006C4BF4">
          <w:rPr>
            <w:rStyle w:val="Hyperlink"/>
            <w:noProof/>
          </w:rPr>
          <w:t>5.1</w:t>
        </w:r>
        <w:r w:rsidR="00EB28E6">
          <w:rPr>
            <w:rFonts w:asciiTheme="minorHAnsi" w:eastAsiaTheme="minorEastAsia" w:hAnsiTheme="minorHAnsi" w:cstheme="minorBidi"/>
            <w:smallCaps w:val="0"/>
            <w:noProof/>
            <w:szCs w:val="22"/>
          </w:rPr>
          <w:tab/>
        </w:r>
        <w:r w:rsidR="00EB28E6" w:rsidRPr="006C4BF4">
          <w:rPr>
            <w:rStyle w:val="Hyperlink"/>
            <w:noProof/>
          </w:rPr>
          <w:t>NodeRED MQTT BROKER</w:t>
        </w:r>
        <w:r w:rsidR="00EB28E6">
          <w:rPr>
            <w:noProof/>
            <w:webHidden/>
          </w:rPr>
          <w:tab/>
        </w:r>
        <w:r w:rsidR="00EB28E6">
          <w:rPr>
            <w:noProof/>
            <w:webHidden/>
          </w:rPr>
          <w:fldChar w:fldCharType="begin"/>
        </w:r>
        <w:r w:rsidR="00EB28E6">
          <w:rPr>
            <w:noProof/>
            <w:webHidden/>
          </w:rPr>
          <w:instrText xml:space="preserve"> PAGEREF _Toc24623953 \h </w:instrText>
        </w:r>
        <w:r w:rsidR="00EB28E6">
          <w:rPr>
            <w:noProof/>
            <w:webHidden/>
          </w:rPr>
        </w:r>
        <w:r w:rsidR="00EB28E6">
          <w:rPr>
            <w:noProof/>
            <w:webHidden/>
          </w:rPr>
          <w:fldChar w:fldCharType="separate"/>
        </w:r>
        <w:r w:rsidR="00EB28E6">
          <w:rPr>
            <w:noProof/>
            <w:webHidden/>
          </w:rPr>
          <w:t>12</w:t>
        </w:r>
        <w:r w:rsidR="00EB28E6">
          <w:rPr>
            <w:noProof/>
            <w:webHidden/>
          </w:rPr>
          <w:fldChar w:fldCharType="end"/>
        </w:r>
      </w:hyperlink>
    </w:p>
    <w:p w14:paraId="49C01EAC" w14:textId="47FDE14D" w:rsidR="00EB28E6" w:rsidRDefault="00766AC1">
      <w:pPr>
        <w:pStyle w:val="Verzeichnis2"/>
        <w:tabs>
          <w:tab w:val="left" w:pos="800"/>
          <w:tab w:val="right" w:leader="dot" w:pos="9345"/>
        </w:tabs>
        <w:rPr>
          <w:rFonts w:asciiTheme="minorHAnsi" w:eastAsiaTheme="minorEastAsia" w:hAnsiTheme="minorHAnsi" w:cstheme="minorBidi"/>
          <w:smallCaps w:val="0"/>
          <w:noProof/>
          <w:szCs w:val="22"/>
        </w:rPr>
      </w:pPr>
      <w:hyperlink w:anchor="_Toc24623954" w:history="1">
        <w:r w:rsidR="00EB28E6" w:rsidRPr="006C4BF4">
          <w:rPr>
            <w:rStyle w:val="Hyperlink"/>
            <w:noProof/>
          </w:rPr>
          <w:t>5.2</w:t>
        </w:r>
        <w:r w:rsidR="00EB28E6">
          <w:rPr>
            <w:rFonts w:asciiTheme="minorHAnsi" w:eastAsiaTheme="minorEastAsia" w:hAnsiTheme="minorHAnsi" w:cstheme="minorBidi"/>
            <w:smallCaps w:val="0"/>
            <w:noProof/>
            <w:szCs w:val="22"/>
          </w:rPr>
          <w:tab/>
        </w:r>
        <w:r w:rsidR="00EB28E6" w:rsidRPr="006C4BF4">
          <w:rPr>
            <w:rStyle w:val="Hyperlink"/>
            <w:noProof/>
          </w:rPr>
          <w:t>NodeRED Flow</w:t>
        </w:r>
        <w:r w:rsidR="00EB28E6">
          <w:rPr>
            <w:noProof/>
            <w:webHidden/>
          </w:rPr>
          <w:tab/>
        </w:r>
        <w:r w:rsidR="00EB28E6">
          <w:rPr>
            <w:noProof/>
            <w:webHidden/>
          </w:rPr>
          <w:fldChar w:fldCharType="begin"/>
        </w:r>
        <w:r w:rsidR="00EB28E6">
          <w:rPr>
            <w:noProof/>
            <w:webHidden/>
          </w:rPr>
          <w:instrText xml:space="preserve"> PAGEREF _Toc24623954 \h </w:instrText>
        </w:r>
        <w:r w:rsidR="00EB28E6">
          <w:rPr>
            <w:noProof/>
            <w:webHidden/>
          </w:rPr>
        </w:r>
        <w:r w:rsidR="00EB28E6">
          <w:rPr>
            <w:noProof/>
            <w:webHidden/>
          </w:rPr>
          <w:fldChar w:fldCharType="separate"/>
        </w:r>
        <w:r w:rsidR="00EB28E6">
          <w:rPr>
            <w:noProof/>
            <w:webHidden/>
          </w:rPr>
          <w:t>12</w:t>
        </w:r>
        <w:r w:rsidR="00EB28E6">
          <w:rPr>
            <w:noProof/>
            <w:webHidden/>
          </w:rPr>
          <w:fldChar w:fldCharType="end"/>
        </w:r>
      </w:hyperlink>
    </w:p>
    <w:p w14:paraId="6A657D41" w14:textId="44E37EBC" w:rsidR="00EB28E6" w:rsidRDefault="00766AC1">
      <w:pPr>
        <w:pStyle w:val="Verzeichnis1"/>
        <w:tabs>
          <w:tab w:val="left" w:pos="400"/>
          <w:tab w:val="right" w:leader="dot" w:pos="9345"/>
        </w:tabs>
        <w:rPr>
          <w:rFonts w:asciiTheme="minorHAnsi" w:eastAsiaTheme="minorEastAsia" w:hAnsiTheme="minorHAnsi" w:cstheme="minorBidi"/>
          <w:b w:val="0"/>
          <w:bCs w:val="0"/>
          <w:caps w:val="0"/>
          <w:noProof/>
          <w:szCs w:val="22"/>
        </w:rPr>
      </w:pPr>
      <w:hyperlink w:anchor="_Toc24623955" w:history="1">
        <w:r w:rsidR="00EB28E6" w:rsidRPr="006C4BF4">
          <w:rPr>
            <w:rStyle w:val="Hyperlink"/>
            <w:noProof/>
          </w:rPr>
          <w:t>6.</w:t>
        </w:r>
        <w:r w:rsidR="00EB28E6">
          <w:rPr>
            <w:rFonts w:asciiTheme="minorHAnsi" w:eastAsiaTheme="minorEastAsia" w:hAnsiTheme="minorHAnsi" w:cstheme="minorBidi"/>
            <w:b w:val="0"/>
            <w:bCs w:val="0"/>
            <w:caps w:val="0"/>
            <w:noProof/>
            <w:szCs w:val="22"/>
          </w:rPr>
          <w:tab/>
        </w:r>
        <w:r w:rsidR="00EB28E6" w:rsidRPr="006C4BF4">
          <w:rPr>
            <w:rStyle w:val="Hyperlink"/>
            <w:noProof/>
          </w:rPr>
          <w:t>Quellen</w:t>
        </w:r>
        <w:r w:rsidR="00EB28E6">
          <w:rPr>
            <w:noProof/>
            <w:webHidden/>
          </w:rPr>
          <w:tab/>
        </w:r>
        <w:r w:rsidR="00EB28E6">
          <w:rPr>
            <w:noProof/>
            <w:webHidden/>
          </w:rPr>
          <w:fldChar w:fldCharType="begin"/>
        </w:r>
        <w:r w:rsidR="00EB28E6">
          <w:rPr>
            <w:noProof/>
            <w:webHidden/>
          </w:rPr>
          <w:instrText xml:space="preserve"> PAGEREF _Toc24623955 \h </w:instrText>
        </w:r>
        <w:r w:rsidR="00EB28E6">
          <w:rPr>
            <w:noProof/>
            <w:webHidden/>
          </w:rPr>
        </w:r>
        <w:r w:rsidR="00EB28E6">
          <w:rPr>
            <w:noProof/>
            <w:webHidden/>
          </w:rPr>
          <w:fldChar w:fldCharType="separate"/>
        </w:r>
        <w:r w:rsidR="00EB28E6">
          <w:rPr>
            <w:noProof/>
            <w:webHidden/>
          </w:rPr>
          <w:t>15</w:t>
        </w:r>
        <w:r w:rsidR="00EB28E6">
          <w:rPr>
            <w:noProof/>
            <w:webHidden/>
          </w:rPr>
          <w:fldChar w:fldCharType="end"/>
        </w:r>
      </w:hyperlink>
    </w:p>
    <w:p w14:paraId="3BD57AA7" w14:textId="52831F79" w:rsidR="00F064C3" w:rsidRPr="00D713C3" w:rsidRDefault="00165BCB" w:rsidP="0065790F">
      <w:pPr>
        <w:spacing w:line="360" w:lineRule="auto"/>
        <w:rPr>
          <w:sz w:val="24"/>
        </w:rPr>
      </w:pPr>
      <w:r w:rsidRPr="00D713C3">
        <w:rPr>
          <w:sz w:val="24"/>
        </w:rPr>
        <w:fldChar w:fldCharType="end"/>
      </w:r>
    </w:p>
    <w:p w14:paraId="07CF34E9" w14:textId="6A9D1FFF" w:rsidR="001050DC" w:rsidRPr="00D713C3" w:rsidRDefault="00F064C3" w:rsidP="001050DC">
      <w:pPr>
        <w:pStyle w:val="berschrift1"/>
        <w:rPr>
          <w:rFonts w:cs="Times New Roman"/>
        </w:rPr>
      </w:pPr>
      <w:r w:rsidRPr="00D713C3">
        <w:rPr>
          <w:rFonts w:cs="Times New Roman"/>
          <w:sz w:val="24"/>
        </w:rPr>
        <w:br w:type="page"/>
      </w:r>
      <w:bookmarkStart w:id="0" w:name="_Toc475695862"/>
      <w:bookmarkStart w:id="1" w:name="_Toc24623932"/>
      <w:r w:rsidR="00C7248A" w:rsidRPr="00D713C3">
        <w:rPr>
          <w:rFonts w:cs="Times New Roman"/>
        </w:rPr>
        <w:lastRenderedPageBreak/>
        <w:t>Historie</w:t>
      </w:r>
      <w:bookmarkEnd w:id="0"/>
      <w:bookmarkEnd w:id="1"/>
    </w:p>
    <w:p w14:paraId="332D72C3" w14:textId="77777777" w:rsidR="001050DC" w:rsidRPr="00D713C3" w:rsidRDefault="001050DC" w:rsidP="001050DC">
      <w:pPr>
        <w:rPr>
          <w:highlight w:val="yellow"/>
        </w:rPr>
      </w:pPr>
    </w:p>
    <w:p w14:paraId="71986B71" w14:textId="77777777" w:rsidR="00C7248A" w:rsidRPr="00D713C3" w:rsidRDefault="00C7248A" w:rsidP="00C7248A">
      <w:pPr>
        <w:rPr>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1810"/>
        <w:gridCol w:w="5948"/>
      </w:tblGrid>
      <w:tr w:rsidR="00E84B13" w:rsidRPr="00D713C3" w14:paraId="24698C70" w14:textId="77777777" w:rsidTr="00E84B13">
        <w:tc>
          <w:tcPr>
            <w:tcW w:w="1587" w:type="dxa"/>
            <w:shd w:val="clear" w:color="auto" w:fill="auto"/>
          </w:tcPr>
          <w:p w14:paraId="7F5ECEA0" w14:textId="77777777" w:rsidR="00E84B13" w:rsidRPr="00D713C3" w:rsidRDefault="00E84B13" w:rsidP="008B0C3F">
            <w:pPr>
              <w:rPr>
                <w:b/>
                <w:sz w:val="24"/>
                <w:szCs w:val="24"/>
              </w:rPr>
            </w:pPr>
            <w:r w:rsidRPr="00D713C3">
              <w:rPr>
                <w:b/>
                <w:sz w:val="24"/>
                <w:szCs w:val="24"/>
              </w:rPr>
              <w:t>Datum</w:t>
            </w:r>
          </w:p>
        </w:tc>
        <w:tc>
          <w:tcPr>
            <w:tcW w:w="1810" w:type="dxa"/>
          </w:tcPr>
          <w:p w14:paraId="1389B184" w14:textId="6D7E49E8" w:rsidR="00E84B13" w:rsidRPr="00D713C3" w:rsidRDefault="00E84B13" w:rsidP="008B0C3F">
            <w:pPr>
              <w:rPr>
                <w:b/>
                <w:sz w:val="24"/>
                <w:szCs w:val="24"/>
              </w:rPr>
            </w:pPr>
            <w:r>
              <w:rPr>
                <w:b/>
                <w:sz w:val="24"/>
                <w:szCs w:val="24"/>
              </w:rPr>
              <w:t>Bearbeitet von:</w:t>
            </w:r>
          </w:p>
        </w:tc>
        <w:tc>
          <w:tcPr>
            <w:tcW w:w="5948" w:type="dxa"/>
            <w:shd w:val="clear" w:color="auto" w:fill="auto"/>
          </w:tcPr>
          <w:p w14:paraId="7329C4A3" w14:textId="45C0E122" w:rsidR="00E84B13" w:rsidRPr="00D713C3" w:rsidRDefault="00E84B13" w:rsidP="008B0C3F">
            <w:pPr>
              <w:rPr>
                <w:b/>
                <w:sz w:val="24"/>
                <w:szCs w:val="24"/>
              </w:rPr>
            </w:pPr>
            <w:r w:rsidRPr="00D713C3">
              <w:rPr>
                <w:b/>
                <w:sz w:val="24"/>
                <w:szCs w:val="24"/>
              </w:rPr>
              <w:t>Änderung</w:t>
            </w:r>
          </w:p>
        </w:tc>
      </w:tr>
      <w:tr w:rsidR="00E84B13" w:rsidRPr="00733039" w14:paraId="7458ABCE" w14:textId="77777777" w:rsidTr="00E84B13">
        <w:tc>
          <w:tcPr>
            <w:tcW w:w="1587" w:type="dxa"/>
            <w:shd w:val="clear" w:color="auto" w:fill="auto"/>
          </w:tcPr>
          <w:p w14:paraId="003D7BD5" w14:textId="18F01397" w:rsidR="00E84B13" w:rsidRPr="00D713C3" w:rsidRDefault="00C3637F" w:rsidP="00DF2F0E">
            <w:pPr>
              <w:rPr>
                <w:sz w:val="24"/>
                <w:szCs w:val="24"/>
              </w:rPr>
            </w:pPr>
            <w:r>
              <w:rPr>
                <w:sz w:val="24"/>
                <w:szCs w:val="24"/>
              </w:rPr>
              <w:t>20.11</w:t>
            </w:r>
            <w:r w:rsidR="00E84B13" w:rsidRPr="00D713C3">
              <w:rPr>
                <w:sz w:val="24"/>
                <w:szCs w:val="24"/>
              </w:rPr>
              <w:t>.2018</w:t>
            </w:r>
          </w:p>
        </w:tc>
        <w:tc>
          <w:tcPr>
            <w:tcW w:w="1810" w:type="dxa"/>
          </w:tcPr>
          <w:p w14:paraId="585C19F5" w14:textId="4AFEDA48" w:rsidR="00E84B13" w:rsidRPr="00D713C3" w:rsidRDefault="00E84B13" w:rsidP="005B447A">
            <w:pPr>
              <w:rPr>
                <w:sz w:val="24"/>
                <w:szCs w:val="24"/>
              </w:rPr>
            </w:pPr>
            <w:r>
              <w:rPr>
                <w:sz w:val="24"/>
                <w:szCs w:val="24"/>
              </w:rPr>
              <w:t>A.Görzen</w:t>
            </w:r>
          </w:p>
        </w:tc>
        <w:tc>
          <w:tcPr>
            <w:tcW w:w="5948" w:type="dxa"/>
            <w:shd w:val="clear" w:color="auto" w:fill="auto"/>
          </w:tcPr>
          <w:p w14:paraId="51C4575F" w14:textId="28C272AD" w:rsidR="00E84B13" w:rsidRPr="00C3637F" w:rsidRDefault="00020F06" w:rsidP="005B447A">
            <w:pPr>
              <w:rPr>
                <w:sz w:val="24"/>
                <w:szCs w:val="24"/>
                <w:lang w:val="en-US"/>
              </w:rPr>
            </w:pPr>
            <w:r>
              <w:rPr>
                <w:sz w:val="24"/>
                <w:szCs w:val="24"/>
                <w:lang w:val="en-US"/>
              </w:rPr>
              <w:t>Einleitung</w:t>
            </w:r>
          </w:p>
        </w:tc>
      </w:tr>
      <w:tr w:rsidR="00E84B13" w:rsidRPr="000707AC" w14:paraId="0C653E5D" w14:textId="77777777" w:rsidTr="00E84B13">
        <w:tc>
          <w:tcPr>
            <w:tcW w:w="1587" w:type="dxa"/>
            <w:shd w:val="clear" w:color="auto" w:fill="auto"/>
          </w:tcPr>
          <w:p w14:paraId="08C3F354" w14:textId="2B62DDC1" w:rsidR="00E84B13" w:rsidRPr="00F644F4" w:rsidRDefault="000707AC" w:rsidP="00E84B13">
            <w:pPr>
              <w:rPr>
                <w:sz w:val="24"/>
                <w:szCs w:val="24"/>
                <w:lang w:val="en-US"/>
              </w:rPr>
            </w:pPr>
            <w:r>
              <w:rPr>
                <w:sz w:val="24"/>
                <w:szCs w:val="24"/>
                <w:lang w:val="en-US"/>
              </w:rPr>
              <w:t>10.12.2018</w:t>
            </w:r>
          </w:p>
        </w:tc>
        <w:tc>
          <w:tcPr>
            <w:tcW w:w="1810" w:type="dxa"/>
          </w:tcPr>
          <w:p w14:paraId="5D532124" w14:textId="672B2E4F" w:rsidR="00E84B13" w:rsidRPr="00F644F4" w:rsidRDefault="000707AC" w:rsidP="00C3637F">
            <w:pPr>
              <w:rPr>
                <w:sz w:val="24"/>
                <w:szCs w:val="24"/>
                <w:lang w:val="en-US"/>
              </w:rPr>
            </w:pPr>
            <w:r>
              <w:rPr>
                <w:sz w:val="24"/>
                <w:szCs w:val="24"/>
                <w:lang w:val="en-US"/>
              </w:rPr>
              <w:t>A.Görzen</w:t>
            </w:r>
          </w:p>
        </w:tc>
        <w:tc>
          <w:tcPr>
            <w:tcW w:w="5948" w:type="dxa"/>
            <w:shd w:val="clear" w:color="auto" w:fill="auto"/>
          </w:tcPr>
          <w:p w14:paraId="605A89CC" w14:textId="76C71357" w:rsidR="00E84B13" w:rsidRPr="000707AC" w:rsidRDefault="00020F06" w:rsidP="00E84B13">
            <w:pPr>
              <w:rPr>
                <w:sz w:val="24"/>
                <w:szCs w:val="24"/>
              </w:rPr>
            </w:pPr>
            <w:r>
              <w:rPr>
                <w:sz w:val="24"/>
                <w:szCs w:val="24"/>
              </w:rPr>
              <w:t>Probleme bei der Umsetzung der Anwendung</w:t>
            </w:r>
          </w:p>
        </w:tc>
      </w:tr>
      <w:tr w:rsidR="00E84B13" w:rsidRPr="000707AC" w14:paraId="36CF17CA" w14:textId="77777777" w:rsidTr="00E84B13">
        <w:tc>
          <w:tcPr>
            <w:tcW w:w="1587" w:type="dxa"/>
            <w:shd w:val="clear" w:color="auto" w:fill="auto"/>
          </w:tcPr>
          <w:p w14:paraId="3D6A3FBC" w14:textId="0CD177C2" w:rsidR="00E84B13" w:rsidRPr="000707AC" w:rsidRDefault="00C40C22" w:rsidP="00C40C22">
            <w:pPr>
              <w:rPr>
                <w:sz w:val="24"/>
                <w:szCs w:val="24"/>
              </w:rPr>
            </w:pPr>
            <w:r>
              <w:rPr>
                <w:sz w:val="24"/>
                <w:szCs w:val="24"/>
              </w:rPr>
              <w:t>07.0</w:t>
            </w:r>
            <w:r w:rsidR="006102B2">
              <w:rPr>
                <w:sz w:val="24"/>
                <w:szCs w:val="24"/>
              </w:rPr>
              <w:t>4</w:t>
            </w:r>
            <w:r>
              <w:rPr>
                <w:sz w:val="24"/>
                <w:szCs w:val="24"/>
              </w:rPr>
              <w:t>.2019</w:t>
            </w:r>
          </w:p>
        </w:tc>
        <w:tc>
          <w:tcPr>
            <w:tcW w:w="1810" w:type="dxa"/>
          </w:tcPr>
          <w:p w14:paraId="6A9538D1" w14:textId="557301E2" w:rsidR="00E84B13" w:rsidRPr="000707AC" w:rsidRDefault="00C40C22" w:rsidP="00E84B13">
            <w:pPr>
              <w:rPr>
                <w:sz w:val="24"/>
                <w:szCs w:val="24"/>
              </w:rPr>
            </w:pPr>
            <w:r>
              <w:rPr>
                <w:sz w:val="24"/>
                <w:szCs w:val="24"/>
              </w:rPr>
              <w:t>F.Schiemann</w:t>
            </w:r>
          </w:p>
        </w:tc>
        <w:tc>
          <w:tcPr>
            <w:tcW w:w="5948" w:type="dxa"/>
            <w:shd w:val="clear" w:color="auto" w:fill="auto"/>
          </w:tcPr>
          <w:p w14:paraId="301BD535" w14:textId="1796714A" w:rsidR="00E84B13" w:rsidRPr="000707AC" w:rsidRDefault="00C40C22" w:rsidP="00E84B13">
            <w:pPr>
              <w:rPr>
                <w:sz w:val="24"/>
                <w:szCs w:val="24"/>
              </w:rPr>
            </w:pPr>
            <w:r>
              <w:rPr>
                <w:sz w:val="24"/>
                <w:szCs w:val="24"/>
              </w:rPr>
              <w:t>Ergänzungen Einleitung</w:t>
            </w:r>
          </w:p>
        </w:tc>
      </w:tr>
      <w:tr w:rsidR="00E84B13" w:rsidRPr="000707AC" w14:paraId="6DA46E34" w14:textId="77777777" w:rsidTr="00E84B13">
        <w:tc>
          <w:tcPr>
            <w:tcW w:w="1587" w:type="dxa"/>
            <w:shd w:val="clear" w:color="auto" w:fill="auto"/>
          </w:tcPr>
          <w:p w14:paraId="05018604" w14:textId="698ABEE2" w:rsidR="00E84B13" w:rsidRPr="000707AC" w:rsidRDefault="006102B2" w:rsidP="00E84B13">
            <w:pPr>
              <w:rPr>
                <w:sz w:val="24"/>
                <w:szCs w:val="24"/>
              </w:rPr>
            </w:pPr>
            <w:r>
              <w:rPr>
                <w:sz w:val="24"/>
                <w:szCs w:val="24"/>
              </w:rPr>
              <w:t>08.04.2019</w:t>
            </w:r>
          </w:p>
        </w:tc>
        <w:tc>
          <w:tcPr>
            <w:tcW w:w="1810" w:type="dxa"/>
          </w:tcPr>
          <w:p w14:paraId="2DBC1DFA" w14:textId="22971C83" w:rsidR="00E84B13" w:rsidRPr="000707AC" w:rsidRDefault="006102B2" w:rsidP="00E84B13">
            <w:pPr>
              <w:rPr>
                <w:sz w:val="24"/>
                <w:szCs w:val="24"/>
              </w:rPr>
            </w:pPr>
            <w:r>
              <w:rPr>
                <w:sz w:val="24"/>
                <w:szCs w:val="24"/>
              </w:rPr>
              <w:t>F.Schiemann</w:t>
            </w:r>
          </w:p>
        </w:tc>
        <w:tc>
          <w:tcPr>
            <w:tcW w:w="5948" w:type="dxa"/>
            <w:shd w:val="clear" w:color="auto" w:fill="auto"/>
          </w:tcPr>
          <w:p w14:paraId="267EE859" w14:textId="44E829B1" w:rsidR="00E84B13" w:rsidRPr="000707AC" w:rsidRDefault="00F522FF" w:rsidP="00E84B13">
            <w:pPr>
              <w:rPr>
                <w:sz w:val="24"/>
                <w:szCs w:val="24"/>
              </w:rPr>
            </w:pPr>
            <w:r>
              <w:rPr>
                <w:sz w:val="24"/>
                <w:szCs w:val="24"/>
              </w:rPr>
              <w:t>Aufbau Projekt</w:t>
            </w:r>
          </w:p>
        </w:tc>
      </w:tr>
      <w:tr w:rsidR="00F522FF" w:rsidRPr="000707AC" w14:paraId="00F7845E" w14:textId="77777777" w:rsidTr="00E84B13">
        <w:tc>
          <w:tcPr>
            <w:tcW w:w="1587" w:type="dxa"/>
            <w:shd w:val="clear" w:color="auto" w:fill="auto"/>
          </w:tcPr>
          <w:p w14:paraId="5368459C" w14:textId="33D89036" w:rsidR="00F522FF" w:rsidRDefault="00F522FF" w:rsidP="00E84B13">
            <w:pPr>
              <w:rPr>
                <w:sz w:val="24"/>
                <w:szCs w:val="24"/>
              </w:rPr>
            </w:pPr>
            <w:r>
              <w:rPr>
                <w:sz w:val="24"/>
                <w:szCs w:val="24"/>
              </w:rPr>
              <w:t>15.04.2019</w:t>
            </w:r>
          </w:p>
        </w:tc>
        <w:tc>
          <w:tcPr>
            <w:tcW w:w="1810" w:type="dxa"/>
          </w:tcPr>
          <w:p w14:paraId="62435CE4" w14:textId="16F8CCE9" w:rsidR="00F522FF" w:rsidRDefault="00F522FF" w:rsidP="00E84B13">
            <w:pPr>
              <w:rPr>
                <w:sz w:val="24"/>
                <w:szCs w:val="24"/>
              </w:rPr>
            </w:pPr>
            <w:r>
              <w:rPr>
                <w:sz w:val="24"/>
                <w:szCs w:val="24"/>
              </w:rPr>
              <w:t>F.Schiemann</w:t>
            </w:r>
          </w:p>
        </w:tc>
        <w:tc>
          <w:tcPr>
            <w:tcW w:w="5948" w:type="dxa"/>
            <w:shd w:val="clear" w:color="auto" w:fill="auto"/>
          </w:tcPr>
          <w:p w14:paraId="4D4F9442" w14:textId="71D40B3D" w:rsidR="00F522FF" w:rsidRDefault="00F522FF" w:rsidP="00E84B13">
            <w:pPr>
              <w:rPr>
                <w:sz w:val="24"/>
                <w:szCs w:val="24"/>
              </w:rPr>
            </w:pPr>
            <w:r>
              <w:rPr>
                <w:sz w:val="24"/>
                <w:szCs w:val="24"/>
              </w:rPr>
              <w:t>NodeRED Instanz</w:t>
            </w:r>
          </w:p>
        </w:tc>
      </w:tr>
      <w:tr w:rsidR="00F522FF" w:rsidRPr="000707AC" w14:paraId="60AD44F9" w14:textId="77777777" w:rsidTr="00E84B13">
        <w:tc>
          <w:tcPr>
            <w:tcW w:w="1587" w:type="dxa"/>
            <w:shd w:val="clear" w:color="auto" w:fill="auto"/>
          </w:tcPr>
          <w:p w14:paraId="1D5637FC" w14:textId="49210AB0" w:rsidR="00F522FF" w:rsidRDefault="00F522FF" w:rsidP="00E84B13">
            <w:pPr>
              <w:rPr>
                <w:sz w:val="24"/>
                <w:szCs w:val="24"/>
              </w:rPr>
            </w:pPr>
            <w:r>
              <w:rPr>
                <w:sz w:val="24"/>
                <w:szCs w:val="24"/>
              </w:rPr>
              <w:t>20.05.2019</w:t>
            </w:r>
          </w:p>
        </w:tc>
        <w:tc>
          <w:tcPr>
            <w:tcW w:w="1810" w:type="dxa"/>
          </w:tcPr>
          <w:p w14:paraId="0FAE9099" w14:textId="06B4C46A" w:rsidR="00F522FF" w:rsidRDefault="00F522FF" w:rsidP="00E84B13">
            <w:pPr>
              <w:rPr>
                <w:sz w:val="24"/>
                <w:szCs w:val="24"/>
              </w:rPr>
            </w:pPr>
            <w:r>
              <w:rPr>
                <w:sz w:val="24"/>
                <w:szCs w:val="24"/>
              </w:rPr>
              <w:t>F.Schiemann</w:t>
            </w:r>
          </w:p>
        </w:tc>
        <w:tc>
          <w:tcPr>
            <w:tcW w:w="5948" w:type="dxa"/>
            <w:shd w:val="clear" w:color="auto" w:fill="auto"/>
          </w:tcPr>
          <w:p w14:paraId="36EDED16" w14:textId="6543983D" w:rsidR="00F522FF" w:rsidRDefault="00F522FF" w:rsidP="00E84B13">
            <w:pPr>
              <w:rPr>
                <w:sz w:val="24"/>
                <w:szCs w:val="24"/>
              </w:rPr>
            </w:pPr>
            <w:r>
              <w:rPr>
                <w:sz w:val="24"/>
                <w:szCs w:val="24"/>
              </w:rPr>
              <w:t>ESP8266 MQTT</w:t>
            </w:r>
          </w:p>
        </w:tc>
      </w:tr>
      <w:tr w:rsidR="00060863" w:rsidRPr="000707AC" w14:paraId="60F15449" w14:textId="77777777" w:rsidTr="00E84B13">
        <w:tc>
          <w:tcPr>
            <w:tcW w:w="1587" w:type="dxa"/>
            <w:shd w:val="clear" w:color="auto" w:fill="auto"/>
          </w:tcPr>
          <w:p w14:paraId="4183E1DA" w14:textId="48A5E93A" w:rsidR="00060863" w:rsidRDefault="00060863" w:rsidP="00E84B13">
            <w:pPr>
              <w:rPr>
                <w:sz w:val="24"/>
                <w:szCs w:val="24"/>
              </w:rPr>
            </w:pPr>
            <w:r>
              <w:rPr>
                <w:sz w:val="24"/>
                <w:szCs w:val="24"/>
              </w:rPr>
              <w:t>20.08.2019</w:t>
            </w:r>
          </w:p>
        </w:tc>
        <w:tc>
          <w:tcPr>
            <w:tcW w:w="1810" w:type="dxa"/>
          </w:tcPr>
          <w:p w14:paraId="7B7C4D7F" w14:textId="03B384B7" w:rsidR="00060863" w:rsidRDefault="00060863" w:rsidP="00E84B13">
            <w:pPr>
              <w:rPr>
                <w:sz w:val="24"/>
                <w:szCs w:val="24"/>
              </w:rPr>
            </w:pPr>
            <w:r>
              <w:rPr>
                <w:sz w:val="24"/>
                <w:szCs w:val="24"/>
              </w:rPr>
              <w:t>F.Schiemann</w:t>
            </w:r>
          </w:p>
        </w:tc>
        <w:tc>
          <w:tcPr>
            <w:tcW w:w="5948" w:type="dxa"/>
            <w:shd w:val="clear" w:color="auto" w:fill="auto"/>
          </w:tcPr>
          <w:p w14:paraId="6AB5F127" w14:textId="4942D8DF" w:rsidR="00060863" w:rsidRDefault="00060863" w:rsidP="00E84B13">
            <w:pPr>
              <w:rPr>
                <w:sz w:val="24"/>
                <w:szCs w:val="24"/>
              </w:rPr>
            </w:pPr>
            <w:r>
              <w:rPr>
                <w:sz w:val="24"/>
                <w:szCs w:val="24"/>
              </w:rPr>
              <w:t>Wled Framework</w:t>
            </w:r>
          </w:p>
        </w:tc>
      </w:tr>
      <w:tr w:rsidR="001D0B10" w:rsidRPr="000707AC" w14:paraId="2C3CE846" w14:textId="77777777" w:rsidTr="00E84B13">
        <w:tc>
          <w:tcPr>
            <w:tcW w:w="1587" w:type="dxa"/>
            <w:shd w:val="clear" w:color="auto" w:fill="auto"/>
          </w:tcPr>
          <w:p w14:paraId="0D4D1C00" w14:textId="57FBEC4C" w:rsidR="001D0B10" w:rsidRDefault="001D0B10" w:rsidP="00E84B13">
            <w:pPr>
              <w:rPr>
                <w:sz w:val="24"/>
                <w:szCs w:val="24"/>
              </w:rPr>
            </w:pPr>
            <w:r>
              <w:rPr>
                <w:sz w:val="24"/>
                <w:szCs w:val="24"/>
              </w:rPr>
              <w:t>17.10..2019</w:t>
            </w:r>
          </w:p>
        </w:tc>
        <w:tc>
          <w:tcPr>
            <w:tcW w:w="1810" w:type="dxa"/>
          </w:tcPr>
          <w:p w14:paraId="6237E1CC" w14:textId="1149B5E8" w:rsidR="001D0B10" w:rsidRDefault="001D0B10" w:rsidP="00E84B13">
            <w:pPr>
              <w:rPr>
                <w:sz w:val="24"/>
                <w:szCs w:val="24"/>
              </w:rPr>
            </w:pPr>
            <w:r>
              <w:rPr>
                <w:sz w:val="24"/>
                <w:szCs w:val="24"/>
              </w:rPr>
              <w:t>F.Schiemann</w:t>
            </w:r>
          </w:p>
        </w:tc>
        <w:tc>
          <w:tcPr>
            <w:tcW w:w="5948" w:type="dxa"/>
            <w:shd w:val="clear" w:color="auto" w:fill="auto"/>
          </w:tcPr>
          <w:p w14:paraId="14DE38FC" w14:textId="766B44FA" w:rsidR="001D0B10" w:rsidRDefault="007D6E90" w:rsidP="00E84B13">
            <w:pPr>
              <w:rPr>
                <w:sz w:val="24"/>
                <w:szCs w:val="24"/>
              </w:rPr>
            </w:pPr>
            <w:r>
              <w:rPr>
                <w:sz w:val="24"/>
                <w:szCs w:val="24"/>
              </w:rPr>
              <w:t>Korrektur und Verbesserung</w:t>
            </w:r>
          </w:p>
        </w:tc>
      </w:tr>
    </w:tbl>
    <w:p w14:paraId="382E7268" w14:textId="36F89B89" w:rsidR="006102B2" w:rsidRPr="006102B2" w:rsidRDefault="006102B2" w:rsidP="006102B2">
      <w:pPr>
        <w:pStyle w:val="berschrift1"/>
        <w:numPr>
          <w:ilvl w:val="0"/>
          <w:numId w:val="0"/>
        </w:numPr>
        <w:ind w:left="360"/>
        <w:jc w:val="both"/>
        <w:rPr>
          <w:rFonts w:cs="Times New Roman"/>
        </w:rPr>
      </w:pPr>
      <w:bookmarkStart w:id="2" w:name="_Toc312229149"/>
    </w:p>
    <w:p w14:paraId="231634CD" w14:textId="170F11E6" w:rsidR="009914E6" w:rsidRPr="00D713C3" w:rsidRDefault="00D70C49" w:rsidP="00D07500">
      <w:pPr>
        <w:pStyle w:val="berschrift1"/>
        <w:jc w:val="both"/>
        <w:rPr>
          <w:rFonts w:cs="Times New Roman"/>
        </w:rPr>
      </w:pPr>
      <w:r w:rsidRPr="006102B2">
        <w:br w:type="page"/>
      </w:r>
      <w:bookmarkStart w:id="3" w:name="_Toc24623933"/>
      <w:r w:rsidR="0029503D" w:rsidRPr="00D713C3">
        <w:rPr>
          <w:rFonts w:cs="Times New Roman"/>
        </w:rPr>
        <w:lastRenderedPageBreak/>
        <w:t>Einleitung</w:t>
      </w:r>
      <w:bookmarkEnd w:id="2"/>
      <w:bookmarkEnd w:id="3"/>
    </w:p>
    <w:p w14:paraId="74E69103" w14:textId="19810197" w:rsidR="00E73FA9" w:rsidRPr="001D0B10" w:rsidRDefault="00E73FA9" w:rsidP="00D07500">
      <w:pPr>
        <w:jc w:val="both"/>
      </w:pPr>
      <w:r w:rsidRPr="001D0B10">
        <w:t>Es sollte eine Möglichkeit zur Steuerung einer RGB LED geschaffen werden.</w:t>
      </w:r>
    </w:p>
    <w:p w14:paraId="1EAEC28E" w14:textId="7E92913E" w:rsidR="00E73FA9" w:rsidRPr="001D0B10" w:rsidRDefault="00E73FA9" w:rsidP="00D07500">
      <w:pPr>
        <w:jc w:val="both"/>
      </w:pPr>
      <w:r w:rsidRPr="001D0B10">
        <w:t>Die Ansteuerung sollte zum einem die Möglichkeit zur Auswahl einer Farbe zulassen und zum anderen unterschiedliche ab und auf Dimm Verläufe anbieten.</w:t>
      </w:r>
    </w:p>
    <w:p w14:paraId="53702DBF" w14:textId="666A393D" w:rsidR="00E73FA9" w:rsidRPr="001D0B10" w:rsidRDefault="00E73FA9" w:rsidP="00D07500">
      <w:pPr>
        <w:jc w:val="both"/>
      </w:pPr>
      <w:r w:rsidRPr="001D0B10">
        <w:t>Realisiert</w:t>
      </w:r>
      <w:r w:rsidR="00692BDC" w:rsidRPr="001D0B10">
        <w:t xml:space="preserve"> </w:t>
      </w:r>
      <w:r w:rsidRPr="001D0B10">
        <w:t>wird das durch die Verwendung</w:t>
      </w:r>
      <w:r w:rsidR="00692BDC" w:rsidRPr="001D0B10">
        <w:t xml:space="preserve"> eine</w:t>
      </w:r>
      <w:r w:rsidRPr="001D0B10">
        <w:t>r</w:t>
      </w:r>
      <w:r w:rsidR="00692BDC" w:rsidRPr="001D0B10">
        <w:t xml:space="preserve"> Android </w:t>
      </w:r>
      <w:r w:rsidR="005D5154" w:rsidRPr="001D0B10">
        <w:t>Applikation</w:t>
      </w:r>
      <w:r w:rsidR="00733039" w:rsidRPr="001D0B10">
        <w:t>.</w:t>
      </w:r>
      <w:r w:rsidRPr="001D0B10">
        <w:t xml:space="preserve"> </w:t>
      </w:r>
      <w:r w:rsidR="00733039" w:rsidRPr="001D0B10">
        <w:t xml:space="preserve">Die Android Anwendung fungiert </w:t>
      </w:r>
      <w:r w:rsidRPr="001D0B10">
        <w:t>hier bei, als</w:t>
      </w:r>
      <w:r w:rsidR="00733039" w:rsidRPr="001D0B10">
        <w:t xml:space="preserve"> Client.</w:t>
      </w:r>
      <w:r w:rsidRPr="001D0B10">
        <w:t xml:space="preserve"> Dieser die Auswahl der Farbe sowie der Dimm</w:t>
      </w:r>
      <w:r w:rsidR="00E84179">
        <w:t xml:space="preserve"> </w:t>
      </w:r>
      <w:r w:rsidRPr="001D0B10">
        <w:t>stufe</w:t>
      </w:r>
      <w:r w:rsidR="00E84179">
        <w:t xml:space="preserve">n </w:t>
      </w:r>
      <w:r w:rsidRPr="001D0B10">
        <w:t>zulässt.</w:t>
      </w:r>
      <w:r w:rsidR="00E84179">
        <w:t xml:space="preserve"> Der Gedanke dahinter ist das die Funktion als Wecker bzw. als einschlaf Licht dient. Dem Nutzer soll dabei überlassen werden wie schnell er einschläft oder aufwacht und mit welchem Effekt bzw. welcher Farbe.</w:t>
      </w:r>
    </w:p>
    <w:p w14:paraId="17DC0173" w14:textId="7E01C454" w:rsidR="00E73FA9" w:rsidRPr="001D0B10" w:rsidRDefault="00E73FA9" w:rsidP="00D07500">
      <w:pPr>
        <w:jc w:val="both"/>
      </w:pPr>
      <w:r w:rsidRPr="001D0B10">
        <w:t>Die</w:t>
      </w:r>
      <w:r w:rsidR="00733039" w:rsidRPr="001D0B10">
        <w:t xml:space="preserve"> </w:t>
      </w:r>
      <w:r w:rsidR="00020F06" w:rsidRPr="001D0B10">
        <w:t>ausgewählten</w:t>
      </w:r>
      <w:r w:rsidR="00733039" w:rsidRPr="001D0B10">
        <w:t xml:space="preserve"> Farben </w:t>
      </w:r>
      <w:r w:rsidRPr="001D0B10">
        <w:t xml:space="preserve">sowie </w:t>
      </w:r>
      <w:r w:rsidR="00733039" w:rsidRPr="001D0B10">
        <w:t xml:space="preserve">die ausgewählten </w:t>
      </w:r>
      <w:r w:rsidR="00E84179" w:rsidRPr="001D0B10">
        <w:t>Einstellungen (Dimm stufe</w:t>
      </w:r>
      <w:r w:rsidRPr="001D0B10">
        <w:t xml:space="preserve"> und/oder Effekte)</w:t>
      </w:r>
      <w:r w:rsidR="00733039" w:rsidRPr="001D0B10">
        <w:t xml:space="preserve"> </w:t>
      </w:r>
      <w:r w:rsidRPr="001D0B10">
        <w:t xml:space="preserve">werden vom Client (Android App) </w:t>
      </w:r>
      <w:r w:rsidR="00733039" w:rsidRPr="001D0B10">
        <w:t>zum Server</w:t>
      </w:r>
      <w:r w:rsidRPr="001D0B10">
        <w:t xml:space="preserve"> (Controller)</w:t>
      </w:r>
      <w:r w:rsidR="00733039" w:rsidRPr="001D0B10">
        <w:t xml:space="preserve"> übermittelt.</w:t>
      </w:r>
      <w:r w:rsidRPr="001D0B10">
        <w:t xml:space="preserve"> Hier kann durch die Verwendung von Wlan auf Kabelverbindungen verzichtet werden.</w:t>
      </w:r>
      <w:r w:rsidR="00E84179">
        <w:t xml:space="preserve"> </w:t>
      </w:r>
      <w:r w:rsidRPr="001D0B10">
        <w:t>Der Controller übersetzt die Eingaben des Clients und gibt sie an die Hardware weiter.</w:t>
      </w:r>
    </w:p>
    <w:p w14:paraId="13C31EA5" w14:textId="373CB29B" w:rsidR="00F06845" w:rsidRPr="001D0B10" w:rsidRDefault="00E73FA9" w:rsidP="00D07500">
      <w:pPr>
        <w:jc w:val="both"/>
      </w:pPr>
      <w:r w:rsidRPr="001D0B10">
        <w:t xml:space="preserve">Einer der Hauptaspekte </w:t>
      </w:r>
      <w:r w:rsidR="005D5154" w:rsidRPr="001D0B10">
        <w:t xml:space="preserve">dieser </w:t>
      </w:r>
      <w:r w:rsidR="00733039" w:rsidRPr="001D0B10">
        <w:t>Studien</w:t>
      </w:r>
      <w:r w:rsidR="005D5154" w:rsidRPr="001D0B10">
        <w:t>arbeit ist es mehr über das</w:t>
      </w:r>
      <w:r w:rsidRPr="001D0B10">
        <w:t xml:space="preserve"> Z</w:t>
      </w:r>
      <w:r w:rsidR="005D5154" w:rsidRPr="001D0B10">
        <w:t>usammenspiel von Software und Hardware in Erfahrung zu bringen</w:t>
      </w:r>
      <w:r w:rsidRPr="001D0B10">
        <w:t>. Sowie die</w:t>
      </w:r>
      <w:r w:rsidR="005D5154" w:rsidRPr="001D0B10">
        <w:t xml:space="preserve"> </w:t>
      </w:r>
      <w:r w:rsidR="00E84179" w:rsidRPr="001D0B10">
        <w:t>Interaktion</w:t>
      </w:r>
      <w:r w:rsidRPr="001D0B10">
        <w:t xml:space="preserve"> </w:t>
      </w:r>
      <w:r w:rsidR="00E84179" w:rsidRPr="001D0B10">
        <w:t>verschiedener</w:t>
      </w:r>
      <w:r w:rsidRPr="001D0B10">
        <w:t xml:space="preserve"> Programmiersprachen und Techniken besser zu verstehen und kennen zulernen</w:t>
      </w:r>
      <w:r w:rsidR="005D5154" w:rsidRPr="001D0B10">
        <w:t xml:space="preserve">. </w:t>
      </w:r>
    </w:p>
    <w:p w14:paraId="45C82E9B" w14:textId="13C4ABDC" w:rsidR="00733039" w:rsidRDefault="004C495E" w:rsidP="00D07500">
      <w:pPr>
        <w:pStyle w:val="berschrift1"/>
        <w:jc w:val="both"/>
      </w:pPr>
      <w:bookmarkStart w:id="4" w:name="_Toc24623934"/>
      <w:r>
        <w:t>Probleme bei der Umsetzung der Anwendung</w:t>
      </w:r>
      <w:bookmarkEnd w:id="4"/>
    </w:p>
    <w:p w14:paraId="3592BDE5" w14:textId="13D90406" w:rsidR="00F34AB7" w:rsidRDefault="00E84179" w:rsidP="00D07500">
      <w:pPr>
        <w:jc w:val="both"/>
      </w:pPr>
      <w:r>
        <w:t xml:space="preserve">Es </w:t>
      </w:r>
      <w:r w:rsidR="00F34AB7">
        <w:t>war schnell klar</w:t>
      </w:r>
      <w:r>
        <w:t>,</w:t>
      </w:r>
      <w:r w:rsidR="00F34AB7">
        <w:t xml:space="preserve"> da</w:t>
      </w:r>
      <w:r>
        <w:t>s</w:t>
      </w:r>
      <w:r w:rsidR="00F34AB7">
        <w:t>s wir die LED an einen Raspberry Pi anklemmen könnten und</w:t>
      </w:r>
      <w:r>
        <w:t xml:space="preserve"> über die GPIO Ports </w:t>
      </w:r>
      <w:r w:rsidR="00F34AB7">
        <w:t>die Steuerung übernehmen könnten.</w:t>
      </w:r>
    </w:p>
    <w:p w14:paraId="4BD3F1C1" w14:textId="77777777" w:rsidR="00F34AB7" w:rsidRDefault="00F34AB7" w:rsidP="00D07500">
      <w:pPr>
        <w:jc w:val="both"/>
      </w:pPr>
    </w:p>
    <w:p w14:paraId="5D49B4F6" w14:textId="69ED9CCC" w:rsidR="00F34AB7" w:rsidRDefault="00F34AB7" w:rsidP="00D07500">
      <w:pPr>
        <w:jc w:val="both"/>
      </w:pPr>
      <w:r>
        <w:t>Nach der Definition der Funktionen</w:t>
      </w:r>
      <w:r w:rsidR="00E84179">
        <w:t xml:space="preserve">, sowie der Festlegung der Technik, </w:t>
      </w:r>
      <w:r>
        <w:t xml:space="preserve">wurde mit den bekannten Sprachen </w:t>
      </w:r>
      <w:r w:rsidR="00A50772">
        <w:t>ausprobiert. (</w:t>
      </w:r>
      <w:r w:rsidR="00E84179">
        <w:t>Java, C++ bzw Python)</w:t>
      </w:r>
    </w:p>
    <w:p w14:paraId="6678824B" w14:textId="5BA520F0" w:rsidR="00F34AB7" w:rsidRDefault="00F34AB7" w:rsidP="00D07500">
      <w:pPr>
        <w:jc w:val="both"/>
      </w:pPr>
      <w:r>
        <w:t>Diese</w:t>
      </w:r>
      <w:r w:rsidR="00A50772">
        <w:t>s</w:t>
      </w:r>
      <w:r>
        <w:t xml:space="preserve"> noch ziemlich ohne Struktur</w:t>
      </w:r>
      <w:r w:rsidR="00E84179">
        <w:t xml:space="preserve"> oder einen konkreten Plan</w:t>
      </w:r>
      <w:r>
        <w:t>. Nach anfänglicher Zufriedenheit über das schnell voranschreiten,</w:t>
      </w:r>
      <w:r w:rsidR="00E84179">
        <w:t xml:space="preserve"> </w:t>
      </w:r>
      <w:r>
        <w:t xml:space="preserve">stellte sich die ersten </w:t>
      </w:r>
      <w:r w:rsidR="00E84179">
        <w:t>großen</w:t>
      </w:r>
      <w:r>
        <w:t xml:space="preserve"> Probleme ein.</w:t>
      </w:r>
    </w:p>
    <w:p w14:paraId="6129E46E" w14:textId="04A6D781" w:rsidR="00F34AB7" w:rsidRDefault="00F34AB7" w:rsidP="00D07500">
      <w:pPr>
        <w:jc w:val="both"/>
      </w:pPr>
      <w:r>
        <w:t xml:space="preserve">Wir hatten im Android Studio mit Java begonnen und konnten dann </w:t>
      </w:r>
      <w:r w:rsidR="00E84179">
        <w:t>über</w:t>
      </w:r>
      <w:r>
        <w:t xml:space="preserve"> ein Python Skript auf dem Raspberry </w:t>
      </w:r>
      <w:r w:rsidR="00E84179">
        <w:t>die GPIO Ports ansteueren</w:t>
      </w:r>
      <w:r>
        <w:t xml:space="preserve">. Allerdings gab es seitens des Skripts keine passable </w:t>
      </w:r>
      <w:r w:rsidR="00E84179">
        <w:t>Möglichkeit</w:t>
      </w:r>
      <w:r>
        <w:t xml:space="preserve"> der Rückmeldung</w:t>
      </w:r>
      <w:r w:rsidR="00E84179">
        <w:t xml:space="preserve"> an die App</w:t>
      </w:r>
      <w:r>
        <w:t>. Alles was über ein einfaches Starten des Skripts hinausging machte Probleme. Und das K</w:t>
      </w:r>
      <w:r w:rsidR="00020F06">
        <w:t>ompilier</w:t>
      </w:r>
      <w:r>
        <w:t xml:space="preserve">en des </w:t>
      </w:r>
      <w:r w:rsidR="00C31E2F">
        <w:t>Quellcode</w:t>
      </w:r>
      <w:r>
        <w:t>s</w:t>
      </w:r>
      <w:r w:rsidR="00E84179">
        <w:t xml:space="preserve"> der App</w:t>
      </w:r>
      <w:r>
        <w:t xml:space="preserve"> dauert jeden Mal eine kleine Ewigkeit und führe oft im Kreis.</w:t>
      </w:r>
      <w:r w:rsidR="00E84179">
        <w:t xml:space="preserve"> Es Kamm dazu das die</w:t>
      </w:r>
      <w:r w:rsidR="00C31E2F">
        <w:t xml:space="preserve"> Fehleranalyse </w:t>
      </w:r>
      <w:r w:rsidR="00E84179">
        <w:t>neuer Versuche bis zu</w:t>
      </w:r>
      <w:r w:rsidR="00C31E2F">
        <w:t xml:space="preserve"> 80% der Gesamtzeit </w:t>
      </w:r>
      <w:r w:rsidR="00020F06">
        <w:t>in Anspruch</w:t>
      </w:r>
      <w:r w:rsidR="00C31E2F">
        <w:t xml:space="preserve"> </w:t>
      </w:r>
      <w:r w:rsidR="00E84179">
        <w:t xml:space="preserve">nahm und wir einfach nicht </w:t>
      </w:r>
      <w:r w:rsidR="00E75267">
        <w:t>vorankamen</w:t>
      </w:r>
      <w:r w:rsidR="00C31E2F">
        <w:t>.</w:t>
      </w:r>
      <w:r w:rsidR="00020F06">
        <w:t xml:space="preserve"> </w:t>
      </w:r>
    </w:p>
    <w:p w14:paraId="24390B8E" w14:textId="77777777" w:rsidR="00F34AB7" w:rsidRDefault="00F34AB7" w:rsidP="00D07500">
      <w:pPr>
        <w:jc w:val="both"/>
      </w:pPr>
    </w:p>
    <w:p w14:paraId="0CF9F4C8" w14:textId="06F7899C" w:rsidR="00F34AB7" w:rsidRDefault="00020F06" w:rsidP="00D07500">
      <w:pPr>
        <w:jc w:val="both"/>
      </w:pPr>
      <w:r>
        <w:t>Auf</w:t>
      </w:r>
      <w:r w:rsidR="00C31E2F">
        <w:t xml:space="preserve">grund </w:t>
      </w:r>
      <w:r w:rsidR="00E84179">
        <w:t>der</w:t>
      </w:r>
      <w:r w:rsidR="00C31E2F">
        <w:t xml:space="preserve"> Probleme </w:t>
      </w:r>
      <w:r w:rsidR="00F34AB7">
        <w:t>entschieden wir</w:t>
      </w:r>
      <w:r w:rsidR="00E84179">
        <w:t xml:space="preserve"> uns</w:t>
      </w:r>
      <w:r w:rsidR="00F34AB7">
        <w:t xml:space="preserve">, </w:t>
      </w:r>
      <w:r w:rsidR="00796E7E">
        <w:t>noch einmal</w:t>
      </w:r>
      <w:r w:rsidR="00F34AB7">
        <w:t xml:space="preserve"> mit den gesammelten Erfahrungen von neuem zu Starten.</w:t>
      </w:r>
    </w:p>
    <w:p w14:paraId="697010A4" w14:textId="2132E0CB" w:rsidR="00F34AB7" w:rsidRDefault="00F34AB7" w:rsidP="00D07500">
      <w:pPr>
        <w:jc w:val="both"/>
      </w:pPr>
      <w:r>
        <w:t>Wir suchten als noch der Möglichkeit direkt auf dem Raspberry zu Arbeiten</w:t>
      </w:r>
      <w:r w:rsidR="00796E7E">
        <w:t xml:space="preserve"> um eine direkte Kommunikation </w:t>
      </w:r>
      <w:r w:rsidR="00E75267">
        <w:t>zu haben</w:t>
      </w:r>
      <w:r w:rsidR="00796E7E">
        <w:t>.</w:t>
      </w:r>
    </w:p>
    <w:p w14:paraId="1BEE28C1" w14:textId="2311F0A3" w:rsidR="001D0B10" w:rsidRDefault="00F34AB7" w:rsidP="00D07500">
      <w:pPr>
        <w:jc w:val="both"/>
      </w:pPr>
      <w:r>
        <w:t xml:space="preserve">Wir brauchen also einen </w:t>
      </w:r>
      <w:r w:rsidR="00E75267">
        <w:t>Webserver,</w:t>
      </w:r>
      <w:r>
        <w:t xml:space="preserve"> der die Oberfläche und die Steuerung vereint. Im Mobilsegemnt kommt man mit diesen Anforderungen eigentlich nicht an Node.Js vorbei. </w:t>
      </w:r>
      <w:r w:rsidR="001D0B10">
        <w:t xml:space="preserve">Wir entschiedenen uns für </w:t>
      </w:r>
      <w:r w:rsidR="00C31E2F">
        <w:t>Angular</w:t>
      </w:r>
      <w:r w:rsidR="001D0B10">
        <w:t xml:space="preserve">, gerade weil Angular die Möglichkeit einer schnellen Gestaltung modernere Oberflächen bietet. Und wir von Java im Hinterkopf hatten wieviel Zeit es raub eine einigermaßen Hübsche Oberfläche zur Verfügung zu stellen. Positiv war für uns an Angular das es </w:t>
      </w:r>
      <w:r w:rsidR="00020F06">
        <w:t>relativ</w:t>
      </w:r>
      <w:r w:rsidR="00C31E2F">
        <w:t xml:space="preserve"> neu auf dem Markt</w:t>
      </w:r>
      <w:r w:rsidR="001D0B10">
        <w:t xml:space="preserve"> war und die Möglichkeit bietet</w:t>
      </w:r>
      <w:r w:rsidR="0087402F">
        <w:t xml:space="preserve"> IOS</w:t>
      </w:r>
      <w:r w:rsidR="001D0B10">
        <w:t xml:space="preserve">, Android sowie alles andere mit </w:t>
      </w:r>
      <w:r w:rsidR="00796E7E">
        <w:t>Browser</w:t>
      </w:r>
      <w:r w:rsidR="001D0B10">
        <w:t xml:space="preserve"> anzusprechen.</w:t>
      </w:r>
    </w:p>
    <w:p w14:paraId="037A9E45" w14:textId="465EF6EF" w:rsidR="001D0B10" w:rsidRDefault="001D0B10" w:rsidP="00D07500">
      <w:pPr>
        <w:jc w:val="both"/>
      </w:pPr>
      <w:r>
        <w:t xml:space="preserve">Auch hier kamen wir Anfänglich sehr gut zurecht, </w:t>
      </w:r>
      <w:r w:rsidR="0087402F">
        <w:t xml:space="preserve">Anwendung </w:t>
      </w:r>
      <w:r>
        <w:t>war zwar etwas aufwändig zu starten. (</w:t>
      </w:r>
      <w:r w:rsidR="00796E7E">
        <w:t>Skripte</w:t>
      </w:r>
      <w:r>
        <w:t xml:space="preserve"> für den Webserver, richtige NODE.Js </w:t>
      </w:r>
      <w:r w:rsidR="00796E7E">
        <w:t>Version</w:t>
      </w:r>
      <w:r>
        <w:t>)</w:t>
      </w:r>
      <w:r w:rsidR="0087402F">
        <w:t xml:space="preserve"> </w:t>
      </w:r>
      <w:r>
        <w:t>aber es gab kein Zeitraubendes Kompilieren mehr.</w:t>
      </w:r>
    </w:p>
    <w:p w14:paraId="6C1DFF64" w14:textId="2AA13F8F" w:rsidR="00ED480B" w:rsidRDefault="001D0B10" w:rsidP="00D07500">
      <w:pPr>
        <w:jc w:val="both"/>
      </w:pPr>
      <w:r>
        <w:t xml:space="preserve">Allerdings musst wir mit </w:t>
      </w:r>
      <w:r w:rsidR="00796E7E">
        <w:t>Entsetzen</w:t>
      </w:r>
      <w:r>
        <w:t xml:space="preserve"> verstellen das die zur </w:t>
      </w:r>
      <w:r w:rsidR="00796E7E">
        <w:t>Verfügung stehenden</w:t>
      </w:r>
      <w:r>
        <w:t xml:space="preserve"> Plugins zur Ansteuerung der GPIO PORTS des </w:t>
      </w:r>
      <w:proofErr w:type="gramStart"/>
      <w:r>
        <w:t>Pi’s</w:t>
      </w:r>
      <w:proofErr w:type="gramEnd"/>
      <w:r>
        <w:t xml:space="preserve"> alle ohne Funktion waren.  Wir versuchenden einige Zeit das Problem zu</w:t>
      </w:r>
      <w:r w:rsidR="00796E7E">
        <w:t xml:space="preserve"> </w:t>
      </w:r>
      <w:r>
        <w:t xml:space="preserve">lösen, aber </w:t>
      </w:r>
      <w:r w:rsidR="00796E7E">
        <w:t>auch hier</w:t>
      </w:r>
      <w:r>
        <w:t xml:space="preserve"> kam der Punkt wo wir entscheiden noch einmal </w:t>
      </w:r>
      <w:r w:rsidR="00796E7E">
        <w:t>einem anderen Ansatz zuflogen.</w:t>
      </w:r>
    </w:p>
    <w:p w14:paraId="0710100C" w14:textId="651EE453" w:rsidR="005D02EB" w:rsidRDefault="005D02EB" w:rsidP="00D07500">
      <w:pPr>
        <w:pStyle w:val="berschrift2"/>
        <w:jc w:val="both"/>
      </w:pPr>
      <w:bookmarkStart w:id="5" w:name="_Toc24623935"/>
      <w:r>
        <w:lastRenderedPageBreak/>
        <w:t>Angular</w:t>
      </w:r>
      <w:bookmarkEnd w:id="5"/>
    </w:p>
    <w:p w14:paraId="32654344" w14:textId="219DC6D1" w:rsidR="001659D0" w:rsidRDefault="00151854" w:rsidP="00D07500">
      <w:pPr>
        <w:jc w:val="both"/>
      </w:pPr>
      <w:r>
        <w:t>TypeScript als Programmiersprache wird von Angular bevorzugt</w:t>
      </w:r>
      <w:r w:rsidR="00535179">
        <w:t xml:space="preserve">, dadurch ist es möglich objektorientert </w:t>
      </w:r>
      <w:r w:rsidR="00E75267">
        <w:t>Programme</w:t>
      </w:r>
      <w:r w:rsidR="00535179">
        <w:t xml:space="preserve"> und wiederverwendebare Bibliotheken als Templates zuschreiben. Angular unterstützt die Entwicklung von Web-Apps. Diese Apps ähneln </w:t>
      </w:r>
      <w:r w:rsidR="001659D0">
        <w:t xml:space="preserve">richtigen Apps zudem sollen diese Web-Apps auch offline bedienbar sein. </w:t>
      </w:r>
    </w:p>
    <w:p w14:paraId="198340BA" w14:textId="77F43ECF" w:rsidR="001659D0" w:rsidRDefault="001659D0" w:rsidP="00D07500">
      <w:pPr>
        <w:jc w:val="both"/>
      </w:pPr>
      <w:r>
        <w:t xml:space="preserve">Um Angular nutzen zu können wird die JavaScript-Laufzeitumgebung Node.js benötigt. Bei der Installation von Node.js wird automatisch der </w:t>
      </w:r>
      <w:r w:rsidR="00E75267">
        <w:t>Node</w:t>
      </w:r>
      <w:r w:rsidR="004404BB">
        <w:t>.</w:t>
      </w:r>
      <w:r w:rsidR="00E75267">
        <w:t>js</w:t>
      </w:r>
      <w:r>
        <w:t xml:space="preserve">-Paket-Manager (NMP) installiert, der auch erforderlich ist. Der NMP ermöglicht den Zugriff auf zahlreiche kostenlose Pakete. Mit NMP wird das Kommandozeilen-Interface Angular CLI installiert, das neue Projekte anlegt, Dateien hinzufügt und andere Aufgaben bei der Entwicklung übernimmt. </w:t>
      </w:r>
    </w:p>
    <w:p w14:paraId="1EAC4A3E" w14:textId="25D2DFAD" w:rsidR="00AA1035" w:rsidRDefault="00AA1035" w:rsidP="00D07500">
      <w:pPr>
        <w:jc w:val="both"/>
      </w:pPr>
      <w:r>
        <w:t xml:space="preserve">Der größte Unterschied zu den </w:t>
      </w:r>
      <w:r w:rsidR="00E75267">
        <w:t>gängigen</w:t>
      </w:r>
      <w:r>
        <w:t xml:space="preserve"> Frameworks und Programmiersprachen, wäre das es nicht mehr notwendig ist das der Quellcode </w:t>
      </w:r>
      <w:r w:rsidR="00E75267">
        <w:t>kompiliert</w:t>
      </w:r>
      <w:r>
        <w:t xml:space="preserve"> wird, sondern die Anwendung in der Kommandozeilen-Interface gestartet werden kann. Alle gespeicherten </w:t>
      </w:r>
      <w:r w:rsidR="00E75267">
        <w:t>Änderungen</w:t>
      </w:r>
      <w:r>
        <w:t xml:space="preserve"> am Quellcode werden sofort bei dem refresh der Web-App-Seite angezeigt.</w:t>
      </w:r>
    </w:p>
    <w:p w14:paraId="1EABBAAE" w14:textId="32337FAE" w:rsidR="00AA1035" w:rsidRDefault="00AA1035" w:rsidP="00D07500">
      <w:pPr>
        <w:jc w:val="both"/>
      </w:pPr>
      <w:r w:rsidRPr="004404BB">
        <w:rPr>
          <w:b/>
          <w:highlight w:val="yellow"/>
        </w:rPr>
        <w:t>Anmerkung:</w:t>
      </w:r>
      <w:r w:rsidRPr="00250255">
        <w:rPr>
          <w:highlight w:val="yellow"/>
        </w:rPr>
        <w:t xml:space="preserve"> Seit HTML5 sind Anwendungen im Offline-Modus möglich. Die Logik hierfür ist dann nicht unbedingt mehr auf Seiten des Servers, sondern kann im Client </w:t>
      </w:r>
      <w:r w:rsidR="00E75267" w:rsidRPr="00250255">
        <w:rPr>
          <w:highlight w:val="yellow"/>
        </w:rPr>
        <w:t>platziert</w:t>
      </w:r>
      <w:r w:rsidRPr="00250255">
        <w:rPr>
          <w:highlight w:val="yellow"/>
        </w:rPr>
        <w:t xml:space="preserve"> sein. Das erfordert einen besser strukturierten Client-Code als bisher. Dafür ist AngularJS der nächste logische Schritt.</w:t>
      </w:r>
    </w:p>
    <w:p w14:paraId="2926D15B" w14:textId="7025822E" w:rsidR="00AA1035" w:rsidRDefault="00026455" w:rsidP="00D07500">
      <w:pPr>
        <w:pStyle w:val="berschrift3"/>
        <w:jc w:val="both"/>
      </w:pPr>
      <w:bookmarkStart w:id="6" w:name="_Toc24623936"/>
      <w:r>
        <w:t>Web-App starten</w:t>
      </w:r>
      <w:bookmarkEnd w:id="6"/>
    </w:p>
    <w:p w14:paraId="6A000BA8" w14:textId="323B7228" w:rsidR="00026455" w:rsidRDefault="006A19B8" w:rsidP="00D07500">
      <w:pPr>
        <w:jc w:val="both"/>
      </w:pPr>
      <w:r>
        <w:t>Das Projekt-Set-</w:t>
      </w:r>
      <w:proofErr w:type="spellStart"/>
      <w:r>
        <w:t>up</w:t>
      </w:r>
      <w:proofErr w:type="spellEnd"/>
      <w:r>
        <w:t xml:space="preserve"> wird mit dem CLI realisiert. Das CLI für Angular lässt sich über den Package-Manager </w:t>
      </w:r>
      <w:proofErr w:type="spellStart"/>
      <w:r>
        <w:t>npm</w:t>
      </w:r>
      <w:proofErr w:type="spellEnd"/>
      <w:r>
        <w:t xml:space="preserve"> installieren, der ein Teil von Node.js ist. Nach der </w:t>
      </w:r>
      <w:proofErr w:type="spellStart"/>
      <w:r>
        <w:t>npm</w:t>
      </w:r>
      <w:proofErr w:type="spellEnd"/>
      <w:r>
        <w:t xml:space="preserve"> Installation steht das CLI über den Befehl </w:t>
      </w:r>
      <w:proofErr w:type="spellStart"/>
      <w:r>
        <w:t>ng</w:t>
      </w:r>
      <w:proofErr w:type="spellEnd"/>
      <w:r>
        <w:t xml:space="preserve"> zur Verfügung. Durch das </w:t>
      </w:r>
      <w:proofErr w:type="spellStart"/>
      <w:r>
        <w:t>argument</w:t>
      </w:r>
      <w:proofErr w:type="spellEnd"/>
      <w:r>
        <w:t xml:space="preserve"> </w:t>
      </w:r>
      <w:proofErr w:type="spellStart"/>
      <w:r>
        <w:t>new</w:t>
      </w:r>
      <w:proofErr w:type="spellEnd"/>
      <w:r>
        <w:t xml:space="preserve"> wird dem CLI der Befehl zum </w:t>
      </w:r>
      <w:proofErr w:type="spellStart"/>
      <w:r>
        <w:t>generieren</w:t>
      </w:r>
      <w:proofErr w:type="spellEnd"/>
      <w:r>
        <w:t xml:space="preserve"> eines neuen Projekts im angeführten Ordner </w:t>
      </w:r>
    </w:p>
    <w:p w14:paraId="14AB0672" w14:textId="71585510" w:rsidR="00026455" w:rsidRDefault="00026455" w:rsidP="00D07500">
      <w:pPr>
        <w:pStyle w:val="berschrift3"/>
        <w:jc w:val="both"/>
      </w:pPr>
      <w:bookmarkStart w:id="7" w:name="_Toc24623937"/>
      <w:r>
        <w:t>Unsere Web-App</w:t>
      </w:r>
      <w:bookmarkEnd w:id="7"/>
    </w:p>
    <w:p w14:paraId="64C446A3" w14:textId="196C2FE4" w:rsidR="00026455" w:rsidRPr="00026455" w:rsidRDefault="00026455" w:rsidP="00D07500">
      <w:pPr>
        <w:jc w:val="both"/>
      </w:pPr>
      <w:r>
        <w:t xml:space="preserve">Unsere App hatte eine </w:t>
      </w:r>
      <w:proofErr w:type="spellStart"/>
      <w:r>
        <w:t>menü</w:t>
      </w:r>
      <w:proofErr w:type="spellEnd"/>
      <w:r>
        <w:t xml:space="preserve"> </w:t>
      </w:r>
      <w:proofErr w:type="spellStart"/>
      <w:r>
        <w:t>strucktur</w:t>
      </w:r>
      <w:proofErr w:type="spellEnd"/>
      <w:r>
        <w:t xml:space="preserve">. Die LED konnte an und ausgemacht werden sowie einen </w:t>
      </w:r>
      <w:proofErr w:type="spellStart"/>
      <w:r>
        <w:t>Colorpicker</w:t>
      </w:r>
      <w:proofErr w:type="spellEnd"/>
      <w:r>
        <w:t>.</w:t>
      </w:r>
    </w:p>
    <w:p w14:paraId="583E1C4F" w14:textId="667600E3" w:rsidR="00026455" w:rsidRDefault="00026455" w:rsidP="00D07500">
      <w:pPr>
        <w:pStyle w:val="berschrift3"/>
        <w:jc w:val="both"/>
      </w:pPr>
      <w:bookmarkStart w:id="8" w:name="_Toc24623938"/>
      <w:r>
        <w:t>Unsere Problematik mit Angular</w:t>
      </w:r>
      <w:bookmarkEnd w:id="8"/>
    </w:p>
    <w:p w14:paraId="580CF41B" w14:textId="663951B4" w:rsidR="00026455" w:rsidRPr="00026455" w:rsidRDefault="00026455" w:rsidP="00D07500">
      <w:pPr>
        <w:jc w:val="both"/>
      </w:pPr>
      <w:proofErr w:type="spellStart"/>
      <w:r>
        <w:t>Dudy</w:t>
      </w:r>
      <w:proofErr w:type="spellEnd"/>
      <w:r>
        <w:t xml:space="preserve"> </w:t>
      </w:r>
      <w:proofErr w:type="spellStart"/>
      <w:r>
        <w:t>cycle</w:t>
      </w:r>
      <w:proofErr w:type="spellEnd"/>
      <w:r>
        <w:t xml:space="preserve"> </w:t>
      </w:r>
      <w:proofErr w:type="spellStart"/>
      <w:r>
        <w:t>gpio</w:t>
      </w:r>
      <w:proofErr w:type="spellEnd"/>
      <w:r>
        <w:t xml:space="preserve"> </w:t>
      </w:r>
      <w:r w:rsidR="00EE242E">
        <w:t xml:space="preserve">hat nicht funktioniert </w:t>
      </w:r>
      <w:proofErr w:type="spellStart"/>
      <w:r w:rsidR="00EE242E">
        <w:t>zb</w:t>
      </w:r>
      <w:proofErr w:type="spellEnd"/>
      <w:r w:rsidR="00EE242E">
        <w:t xml:space="preserve"> </w:t>
      </w:r>
      <w:proofErr w:type="spellStart"/>
      <w:r w:rsidR="00EE242E">
        <w:t>pwm</w:t>
      </w:r>
      <w:proofErr w:type="spellEnd"/>
      <w:r w:rsidR="00EE242E">
        <w:t xml:space="preserve">. </w:t>
      </w:r>
    </w:p>
    <w:p w14:paraId="74674FEA" w14:textId="77777777" w:rsidR="004404BB" w:rsidRPr="004404BB" w:rsidRDefault="004404BB" w:rsidP="00D07500">
      <w:pPr>
        <w:jc w:val="both"/>
      </w:pPr>
    </w:p>
    <w:p w14:paraId="470B5AD9" w14:textId="132B1940" w:rsidR="0062348B" w:rsidRDefault="005154D4" w:rsidP="00D07500">
      <w:pPr>
        <w:jc w:val="both"/>
      </w:pPr>
      <w:r>
        <w:rPr>
          <w:noProof/>
        </w:rPr>
        <w:drawing>
          <wp:inline distT="0" distB="0" distL="0" distR="0" wp14:anchorId="6A8D7F5F" wp14:editId="1A6AEDA2">
            <wp:extent cx="3917492" cy="952677"/>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4731" cy="959301"/>
                    </a:xfrm>
                    <a:prstGeom prst="rect">
                      <a:avLst/>
                    </a:prstGeom>
                  </pic:spPr>
                </pic:pic>
              </a:graphicData>
            </a:graphic>
          </wp:inline>
        </w:drawing>
      </w:r>
    </w:p>
    <w:p w14:paraId="777464F8" w14:textId="3D1A17DC" w:rsidR="005154D4" w:rsidRPr="0062348B" w:rsidRDefault="005154D4" w:rsidP="00D07500">
      <w:pPr>
        <w:jc w:val="both"/>
      </w:pPr>
      <w:r>
        <w:rPr>
          <w:noProof/>
        </w:rPr>
        <w:drawing>
          <wp:inline distT="0" distB="0" distL="0" distR="0" wp14:anchorId="2D1225B8" wp14:editId="53432064">
            <wp:extent cx="3938188" cy="103348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8040" cy="1051816"/>
                    </a:xfrm>
                    <a:prstGeom prst="rect">
                      <a:avLst/>
                    </a:prstGeom>
                  </pic:spPr>
                </pic:pic>
              </a:graphicData>
            </a:graphic>
          </wp:inline>
        </w:drawing>
      </w:r>
    </w:p>
    <w:p w14:paraId="7C419D3C" w14:textId="2D575691" w:rsidR="005D02EB" w:rsidRDefault="005D02EB" w:rsidP="00D07500">
      <w:pPr>
        <w:pStyle w:val="berschrift2"/>
        <w:jc w:val="both"/>
      </w:pPr>
      <w:bookmarkStart w:id="9" w:name="_Toc24623939"/>
      <w:r>
        <w:t>Android App</w:t>
      </w:r>
      <w:bookmarkEnd w:id="9"/>
    </w:p>
    <w:p w14:paraId="0AA0CCD3" w14:textId="0E87AD73" w:rsidR="007344D7" w:rsidRPr="007344D7" w:rsidRDefault="007344D7" w:rsidP="00D07500">
      <w:pPr>
        <w:jc w:val="both"/>
      </w:pPr>
      <w:r>
        <w:t xml:space="preserve">Problematik: Die </w:t>
      </w:r>
      <w:proofErr w:type="spellStart"/>
      <w:r>
        <w:t>gestalltung</w:t>
      </w:r>
      <w:proofErr w:type="spellEnd"/>
      <w:r>
        <w:t xml:space="preserve"> der </w:t>
      </w:r>
      <w:proofErr w:type="spellStart"/>
      <w:r>
        <w:t>app</w:t>
      </w:r>
      <w:proofErr w:type="spellEnd"/>
      <w:r>
        <w:t xml:space="preserve"> sehr umfangreich. Ständig neu </w:t>
      </w:r>
      <w:proofErr w:type="spellStart"/>
      <w:r>
        <w:t>komepllieren</w:t>
      </w:r>
      <w:proofErr w:type="spellEnd"/>
      <w:r>
        <w:t xml:space="preserve"> war super langsam und wenn ein </w:t>
      </w:r>
      <w:proofErr w:type="spellStart"/>
      <w:r>
        <w:t>fehler</w:t>
      </w:r>
      <w:proofErr w:type="spellEnd"/>
      <w:r>
        <w:t xml:space="preserve"> im code war ging das </w:t>
      </w:r>
      <w:proofErr w:type="spellStart"/>
      <w:r>
        <w:t>kompelieren</w:t>
      </w:r>
      <w:proofErr w:type="spellEnd"/>
      <w:r>
        <w:t xml:space="preserve"> nicht. Probleme im Team </w:t>
      </w:r>
      <w:proofErr w:type="spellStart"/>
      <w:r>
        <w:t>zuarbeiten</w:t>
      </w:r>
      <w:proofErr w:type="spellEnd"/>
      <w:r>
        <w:t xml:space="preserve">. Viele </w:t>
      </w:r>
      <w:proofErr w:type="spellStart"/>
      <w:r>
        <w:t>abhändigkeiten</w:t>
      </w:r>
      <w:proofErr w:type="spellEnd"/>
      <w:r>
        <w:t xml:space="preserve"> die sehr viel zeit gekostet haben und uns immer </w:t>
      </w:r>
      <w:proofErr w:type="gramStart"/>
      <w:r>
        <w:t>zurück geworfen</w:t>
      </w:r>
      <w:proofErr w:type="gramEnd"/>
      <w:r>
        <w:t xml:space="preserve"> hat. Mit </w:t>
      </w:r>
      <w:proofErr w:type="spellStart"/>
      <w:r>
        <w:t>python</w:t>
      </w:r>
      <w:proofErr w:type="spellEnd"/>
      <w:r>
        <w:t xml:space="preserve"> </w:t>
      </w:r>
      <w:proofErr w:type="spellStart"/>
      <w:r>
        <w:t>probleme</w:t>
      </w:r>
      <w:proofErr w:type="spellEnd"/>
      <w:r>
        <w:t xml:space="preserve"> das man zwei </w:t>
      </w:r>
      <w:proofErr w:type="spellStart"/>
      <w:r>
        <w:t>programmier</w:t>
      </w:r>
      <w:proofErr w:type="spellEnd"/>
      <w:r>
        <w:t xml:space="preserve"> </w:t>
      </w:r>
      <w:proofErr w:type="spellStart"/>
      <w:r>
        <w:t>spracahen</w:t>
      </w:r>
      <w:proofErr w:type="spellEnd"/>
      <w:r>
        <w:t xml:space="preserve"> abstimmen musste.</w:t>
      </w:r>
    </w:p>
    <w:p w14:paraId="3EE6CA56" w14:textId="1E94E767" w:rsidR="00ED480B" w:rsidRDefault="00FE011F" w:rsidP="00D07500">
      <w:pPr>
        <w:jc w:val="both"/>
      </w:pPr>
      <w:r>
        <w:rPr>
          <w:noProof/>
        </w:rPr>
        <w:lastRenderedPageBreak/>
        <w:drawing>
          <wp:inline distT="0" distB="0" distL="0" distR="0" wp14:anchorId="517E1D2E" wp14:editId="77241AF0">
            <wp:extent cx="2641127" cy="4234221"/>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303" cy="4428490"/>
                    </a:xfrm>
                    <a:prstGeom prst="rect">
                      <a:avLst/>
                    </a:prstGeom>
                  </pic:spPr>
                </pic:pic>
              </a:graphicData>
            </a:graphic>
          </wp:inline>
        </w:drawing>
      </w:r>
      <w:r>
        <w:rPr>
          <w:noProof/>
        </w:rPr>
        <w:drawing>
          <wp:anchor distT="0" distB="0" distL="114300" distR="114300" simplePos="0" relativeHeight="251673600" behindDoc="0" locked="0" layoutInCell="1" allowOverlap="1" wp14:anchorId="501C6718" wp14:editId="5FDC6061">
            <wp:simplePos x="901641" y="3831974"/>
            <wp:positionH relativeFrom="column">
              <wp:align>left</wp:align>
            </wp:positionH>
            <wp:positionV relativeFrom="paragraph">
              <wp:align>top</wp:align>
            </wp:positionV>
            <wp:extent cx="2614835" cy="4193481"/>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4835" cy="4193481"/>
                    </a:xfrm>
                    <a:prstGeom prst="rect">
                      <a:avLst/>
                    </a:prstGeom>
                  </pic:spPr>
                </pic:pic>
              </a:graphicData>
            </a:graphic>
          </wp:anchor>
        </w:drawing>
      </w:r>
      <w:r>
        <w:br w:type="textWrapping" w:clear="all"/>
      </w:r>
    </w:p>
    <w:p w14:paraId="3AEB6C2B" w14:textId="50415546" w:rsidR="00F55180" w:rsidRDefault="00F55180" w:rsidP="00D07500">
      <w:pPr>
        <w:spacing w:before="100" w:beforeAutospacing="1" w:after="100" w:afterAutospacing="1"/>
        <w:jc w:val="both"/>
      </w:pPr>
    </w:p>
    <w:p w14:paraId="093A0012" w14:textId="37816138" w:rsidR="008F665C" w:rsidRDefault="008F665C" w:rsidP="00D07500">
      <w:pPr>
        <w:jc w:val="both"/>
      </w:pPr>
    </w:p>
    <w:p w14:paraId="57517ACB" w14:textId="77777777" w:rsidR="00AA4340" w:rsidRDefault="00AA4340" w:rsidP="00FC36A5">
      <w:pPr>
        <w:pStyle w:val="berschrift1"/>
      </w:pPr>
      <w:bookmarkStart w:id="10" w:name="_Toc24623941"/>
      <w:r>
        <w:t>Einleitung Projekt</w:t>
      </w:r>
      <w:bookmarkEnd w:id="10"/>
    </w:p>
    <w:p w14:paraId="0A167C44" w14:textId="6E53D54A" w:rsidR="00B37008" w:rsidRDefault="00EE187A" w:rsidP="00D07500">
      <w:pPr>
        <w:jc w:val="both"/>
      </w:pPr>
      <w:r>
        <w:t>Die</w:t>
      </w:r>
      <w:r w:rsidR="00B37008">
        <w:t xml:space="preserve"> Grundelemente der App </w:t>
      </w:r>
      <w:r>
        <w:t>sollen</w:t>
      </w:r>
      <w:r w:rsidR="00B37008">
        <w:t xml:space="preserve"> kurz erläutert</w:t>
      </w:r>
      <w:r>
        <w:t xml:space="preserve"> werden</w:t>
      </w:r>
      <w:r w:rsidR="00B37008">
        <w:t>, die genau Erklärung folgt dann in den nach folgenden unter</w:t>
      </w:r>
      <w:r w:rsidR="00B97243">
        <w:t>en</w:t>
      </w:r>
      <w:r w:rsidR="00B37008">
        <w:t xml:space="preserve"> Kapitel</w:t>
      </w:r>
      <w:r w:rsidR="00B97243">
        <w:t>n</w:t>
      </w:r>
      <w:r w:rsidR="00B37008">
        <w:t xml:space="preserve">. </w:t>
      </w:r>
    </w:p>
    <w:p w14:paraId="29FAFC76" w14:textId="42565BC4" w:rsidR="00AE474A" w:rsidRDefault="00AE474A" w:rsidP="00D07500">
      <w:pPr>
        <w:jc w:val="both"/>
      </w:pPr>
      <w:r>
        <w:t>Die</w:t>
      </w:r>
      <w:r w:rsidR="00B37008">
        <w:t xml:space="preserve"> Benutzer Oberfläche </w:t>
      </w:r>
      <w:r>
        <w:t xml:space="preserve">steht in der Smartphone </w:t>
      </w:r>
      <w:r w:rsidR="00EE187A">
        <w:t xml:space="preserve">App </w:t>
      </w:r>
      <w:r>
        <w:t>zur Verfügung</w:t>
      </w:r>
      <w:r w:rsidR="00B97243">
        <w:t>, diese in Dart programmiert wurde.</w:t>
      </w:r>
    </w:p>
    <w:p w14:paraId="3C91958E" w14:textId="2299EB97" w:rsidR="00B97243" w:rsidRDefault="00AE474A" w:rsidP="00D07500">
      <w:pPr>
        <w:jc w:val="both"/>
      </w:pPr>
      <w:r>
        <w:t xml:space="preserve">Über </w:t>
      </w:r>
      <w:r w:rsidR="00B97243">
        <w:t>das User UI</w:t>
      </w:r>
      <w:r>
        <w:t xml:space="preserve"> kann der </w:t>
      </w:r>
      <w:r w:rsidR="00B37008">
        <w:t>Benutzer</w:t>
      </w:r>
      <w:r>
        <w:t>, die</w:t>
      </w:r>
      <w:r w:rsidR="00B37008">
        <w:t xml:space="preserve"> IP Adresse </w:t>
      </w:r>
      <w:r w:rsidR="00B97243">
        <w:t>des</w:t>
      </w:r>
      <w:r w:rsidR="00B37008">
        <w:t xml:space="preserve"> Servers angeben</w:t>
      </w:r>
      <w:r w:rsidR="00B97243">
        <w:t xml:space="preserve">. Es wird </w:t>
      </w:r>
      <w:r w:rsidR="003E4E99">
        <w:t>grafisch</w:t>
      </w:r>
      <w:r w:rsidR="00B97243">
        <w:t xml:space="preserve"> der </w:t>
      </w:r>
      <w:r>
        <w:t xml:space="preserve">aktuelle Zustand der Verbindung </w:t>
      </w:r>
      <w:r w:rsidR="00B37008">
        <w:t>gezeigt</w:t>
      </w:r>
      <w:r>
        <w:t>.</w:t>
      </w:r>
    </w:p>
    <w:p w14:paraId="4A03347D" w14:textId="4D8DB81D" w:rsidR="00AE474A" w:rsidRDefault="00B97243" w:rsidP="00D07500">
      <w:pPr>
        <w:jc w:val="both"/>
      </w:pPr>
      <w:r>
        <w:t xml:space="preserve">Um so schnell erkennen zu können, </w:t>
      </w:r>
      <w:r w:rsidR="00B37008">
        <w:t xml:space="preserve">ob noch eine Verbindung besteht oder die Verbindung abgebrochen </w:t>
      </w:r>
      <w:r>
        <w:t>ist</w:t>
      </w:r>
      <w:r w:rsidR="00B37008">
        <w:t>.</w:t>
      </w:r>
      <w:r>
        <w:t xml:space="preserve"> Zudem biete das UI </w:t>
      </w:r>
      <w:r w:rsidR="00AE474A">
        <w:t>die Möglichkeit</w:t>
      </w:r>
      <w:r>
        <w:t xml:space="preserve">en, die LED an </w:t>
      </w:r>
      <w:r w:rsidR="00AA4340">
        <w:t>bzw.</w:t>
      </w:r>
      <w:r>
        <w:t xml:space="preserve"> aus zuschalten</w:t>
      </w:r>
      <w:r w:rsidR="00AA4340">
        <w:t>.</w:t>
      </w:r>
      <w:r>
        <w:t xml:space="preserve"> </w:t>
      </w:r>
      <w:r w:rsidR="00AA4340">
        <w:t xml:space="preserve">Über einen </w:t>
      </w:r>
      <w:r>
        <w:t xml:space="preserve">schiebe Register </w:t>
      </w:r>
      <w:r w:rsidR="00AA4340">
        <w:t xml:space="preserve">die Geschwindigkeit des Auf bzw. ab </w:t>
      </w:r>
      <w:r w:rsidR="00AE474A">
        <w:t>Dimm</w:t>
      </w:r>
      <w:r w:rsidR="00AA4340">
        <w:t>ens</w:t>
      </w:r>
      <w:r w:rsidR="00AE474A">
        <w:t xml:space="preserve"> </w:t>
      </w:r>
      <w:r w:rsidR="00AA4340">
        <w:t>zu regeln sowie einen Spezifischen Effekt Zuwahlen</w:t>
      </w:r>
      <w:r w:rsidR="00AE474A">
        <w:t>.</w:t>
      </w:r>
    </w:p>
    <w:p w14:paraId="461578CA" w14:textId="77777777" w:rsidR="00AA4340" w:rsidRDefault="00AA4340" w:rsidP="00D07500">
      <w:pPr>
        <w:jc w:val="both"/>
      </w:pPr>
    </w:p>
    <w:p w14:paraId="46FB2C54" w14:textId="76DA0CF4" w:rsidR="00AA4340" w:rsidRDefault="00AE474A" w:rsidP="00D07500">
      <w:pPr>
        <w:jc w:val="both"/>
      </w:pPr>
      <w:r>
        <w:t>Es gibt noch einen weiteren Unterpunkt im UI in welchem der</w:t>
      </w:r>
      <w:r w:rsidR="00B37008">
        <w:t xml:space="preserve"> User</w:t>
      </w:r>
      <w:r>
        <w:t xml:space="preserve"> über einen Color Piker eine</w:t>
      </w:r>
      <w:r w:rsidR="00B37008">
        <w:t xml:space="preserve"> </w:t>
      </w:r>
      <w:r w:rsidR="00AA4340">
        <w:t>Farbauswahl treffen</w:t>
      </w:r>
      <w:r>
        <w:t xml:space="preserve"> kann</w:t>
      </w:r>
      <w:r w:rsidR="00AA4340">
        <w:t>, dieser beeinflusst dann die Effekte mit der entsprechenden Farbe.</w:t>
      </w:r>
    </w:p>
    <w:p w14:paraId="30B8CCD7" w14:textId="01D6D735" w:rsidR="00AE474A" w:rsidRDefault="00AE474A" w:rsidP="00D07500">
      <w:pPr>
        <w:jc w:val="both"/>
      </w:pPr>
      <w:r>
        <w:t xml:space="preserve"> Als letzten Punkt gibt es den </w:t>
      </w:r>
      <w:r w:rsidR="00AA4340">
        <w:t>Alarmbereich,</w:t>
      </w:r>
      <w:r>
        <w:t xml:space="preserve"> in dem die </w:t>
      </w:r>
      <w:r w:rsidR="00AA4340">
        <w:t>Wecker Zeiten</w:t>
      </w:r>
      <w:r>
        <w:t xml:space="preserve"> hinterlegt werden sollen.</w:t>
      </w:r>
    </w:p>
    <w:p w14:paraId="2A0ACC52" w14:textId="2BC35222" w:rsidR="00196F18" w:rsidRDefault="009D4FCF" w:rsidP="00D07500">
      <w:pPr>
        <w:jc w:val="both"/>
      </w:pPr>
      <w:r>
        <w:t>Grundaufbau der Anwendung</w:t>
      </w:r>
    </w:p>
    <w:p w14:paraId="7F32BBBD" w14:textId="77777777" w:rsidR="00196F18" w:rsidRDefault="00196F18">
      <w:r>
        <w:br w:type="page"/>
      </w:r>
    </w:p>
    <w:p w14:paraId="3544CEEE" w14:textId="77777777" w:rsidR="009D4FCF" w:rsidRDefault="009D4FCF" w:rsidP="00D07500">
      <w:pPr>
        <w:jc w:val="both"/>
      </w:pPr>
    </w:p>
    <w:p w14:paraId="3910B534" w14:textId="3854BFB1" w:rsidR="006A7596" w:rsidRDefault="006A7596" w:rsidP="00D07500">
      <w:pPr>
        <w:pStyle w:val="berschrift2"/>
        <w:jc w:val="both"/>
      </w:pPr>
      <w:bookmarkStart w:id="11" w:name="_Toc24623942"/>
      <w:r>
        <w:t>Hardware</w:t>
      </w:r>
      <w:bookmarkEnd w:id="11"/>
    </w:p>
    <w:p w14:paraId="264ACCBC" w14:textId="1E9CFD33" w:rsidR="00EE1A8D" w:rsidRDefault="00EE1A8D" w:rsidP="00EE1A8D"/>
    <w:p w14:paraId="07AA4A26" w14:textId="6B5ED095" w:rsidR="00EE1A8D" w:rsidRPr="00EE1A8D" w:rsidRDefault="00EE1A8D" w:rsidP="00EE1A8D">
      <w:r w:rsidRPr="00EE1A8D">
        <w:rPr>
          <w:highlight w:val="yellow"/>
        </w:rPr>
        <w:t xml:space="preserve">Hier nochmal kurz </w:t>
      </w:r>
      <w:proofErr w:type="spellStart"/>
      <w:r w:rsidRPr="00EE1A8D">
        <w:rPr>
          <w:highlight w:val="yellow"/>
        </w:rPr>
        <w:t>einleitung</w:t>
      </w:r>
      <w:proofErr w:type="spellEnd"/>
      <w:r w:rsidRPr="00EE1A8D">
        <w:rPr>
          <w:highlight w:val="yellow"/>
        </w:rPr>
        <w:t xml:space="preserve"> wie diese </w:t>
      </w:r>
      <w:proofErr w:type="spellStart"/>
      <w:r w:rsidRPr="00EE1A8D">
        <w:rPr>
          <w:highlight w:val="yellow"/>
        </w:rPr>
        <w:t>hardware</w:t>
      </w:r>
      <w:proofErr w:type="spellEnd"/>
      <w:r w:rsidRPr="00EE1A8D">
        <w:rPr>
          <w:highlight w:val="yellow"/>
        </w:rPr>
        <w:t>.</w:t>
      </w:r>
    </w:p>
    <w:p w14:paraId="51045BFD" w14:textId="77777777" w:rsidR="006A7596" w:rsidRDefault="006A7596" w:rsidP="00D07500">
      <w:pPr>
        <w:pStyle w:val="berschrift3"/>
        <w:jc w:val="both"/>
      </w:pPr>
      <w:bookmarkStart w:id="12" w:name="_Toc24623943"/>
      <w:r>
        <w:t>Raspberry PI 3B+</w:t>
      </w:r>
      <w:bookmarkEnd w:id="12"/>
    </w:p>
    <w:p w14:paraId="2F49D96B" w14:textId="77777777" w:rsidR="006A7596" w:rsidRDefault="006A7596" w:rsidP="00D07500">
      <w:pPr>
        <w:jc w:val="both"/>
      </w:pPr>
      <w:r w:rsidRPr="00E9000E">
        <w:t xml:space="preserve">Der Raspberry Pi ein Einplatinencomputer, der von der britischen Raspberry Pi </w:t>
      </w:r>
      <w:proofErr w:type="spellStart"/>
      <w:r w:rsidRPr="00E9000E">
        <w:t>Foundation</w:t>
      </w:r>
      <w:proofErr w:type="spellEnd"/>
      <w:r w:rsidRPr="00E9000E">
        <w:t xml:space="preserve"> entwickelt wurde. Der Rechner enthält ein Ein-Chip-System von Broadcom mit einem ARM-Mikroprozessor, die Grundfläche der Platine entspricht etwa den Abmessungen einer Kreditkarte. Der Raspberry Pi kam Anfang 2012 auf den Markt; sein großer Markterfolg wird teils als Revival des bis dahin weitgehend bedeutungslos gewordenen Heimcomputer zum Programmieren u</w:t>
      </w:r>
      <w:r>
        <w:t>nd Experimentieren angesehen.</w:t>
      </w:r>
      <w:r w:rsidRPr="00E9000E">
        <w:t xml:space="preserve"> Der im Vergleich zu üblichen Personal Computern sehr einfach aufgebaute Rechner wurde von der Stiftung mit dem Ziel entwickelt, jungen Menschen den Erwerb von Programmier- und Hardware­kenntnissen zu erleichtern. Entsprechend niedrig wurde der Verkaufspreis angesetzt, der je nach Modell etwa 5 bis 35 </w:t>
      </w:r>
      <w:r>
        <w:t>Euro</w:t>
      </w:r>
      <w:r w:rsidRPr="00E9000E">
        <w:t xml:space="preserve"> beträgt.</w:t>
      </w:r>
    </w:p>
    <w:p w14:paraId="4B1D95E4" w14:textId="77777777" w:rsidR="006A7596" w:rsidRDefault="006A7596" w:rsidP="00D07500">
      <w:pPr>
        <w:pStyle w:val="berschrift3"/>
        <w:jc w:val="both"/>
      </w:pPr>
      <w:bookmarkStart w:id="13" w:name="_Toc24623944"/>
      <w:r>
        <w:t>MCU Micro Controller</w:t>
      </w:r>
      <w:bookmarkEnd w:id="13"/>
    </w:p>
    <w:p w14:paraId="490C3B65" w14:textId="77777777" w:rsidR="006A7596" w:rsidRDefault="006A7596" w:rsidP="00D07500">
      <w:pPr>
        <w:jc w:val="both"/>
      </w:pPr>
      <w:r w:rsidRPr="00F563BD">
        <w:t>Als Mikrocontroller (MCU) werden</w:t>
      </w:r>
      <w:r>
        <w:t xml:space="preserve"> Halbleiterchips bezeichnet, die einen Prozessor und zugleich auch Peripheriefunktionen enthalten. In vielen Fällen befindet sich auch der Arbeits- und Programmspeicher teilweise oder komplett auf demselben Chip. Ein Mikrocontroller ist ein Ein-Chip-Computersystem. Für manche Mikrocontroller wird auch der Begriff System-on-a-Chip oder </w:t>
      </w:r>
      <w:proofErr w:type="spellStart"/>
      <w:r>
        <w:t>SoC</w:t>
      </w:r>
      <w:proofErr w:type="spellEnd"/>
      <w:r>
        <w:t xml:space="preserve"> verwendet.</w:t>
      </w:r>
    </w:p>
    <w:p w14:paraId="754F7D49" w14:textId="77777777" w:rsidR="006A7596" w:rsidRDefault="006A7596" w:rsidP="00D07500">
      <w:pPr>
        <w:jc w:val="both"/>
      </w:pPr>
      <w:r>
        <w:t>Auf modernen Mikrocontrollern finden sich häufig auch komplexe Peripheriefunktionen wie z. B. CAN- (Controller Area Network), LIN- (</w:t>
      </w:r>
      <w:proofErr w:type="spellStart"/>
      <w:r>
        <w:t>Local</w:t>
      </w:r>
      <w:proofErr w:type="spellEnd"/>
      <w:r>
        <w:t xml:space="preserve"> Interconnect Network), USB- (Universal Serial Bus), I²C- (Inter-Integrated Circuit), SPI- (Serial </w:t>
      </w:r>
      <w:proofErr w:type="spellStart"/>
      <w:r>
        <w:t>Peripheral</w:t>
      </w:r>
      <w:proofErr w:type="spellEnd"/>
      <w:r>
        <w:t xml:space="preserve"> Interface), serielle oder Ethernet-Schnittstellen, PWM-Ausgänge, LCD-Controller und -Treiber sowie Analog-Digital-Umsetzer. Einige Mikrocontroller verfügen auch über programmierbare digitale und/oder analoge bzw. hybride Funktionsblöcke.</w:t>
      </w:r>
    </w:p>
    <w:p w14:paraId="3B7DB52F" w14:textId="77777777" w:rsidR="006A7596" w:rsidRDefault="006A7596" w:rsidP="00610C38">
      <w:pPr>
        <w:pStyle w:val="berschrift3"/>
      </w:pPr>
      <w:bookmarkStart w:id="14" w:name="_Toc24623945"/>
      <w:proofErr w:type="spellStart"/>
      <w:r>
        <w:t>NodeMCU</w:t>
      </w:r>
      <w:proofErr w:type="spellEnd"/>
      <w:r>
        <w:t xml:space="preserve"> ESP8266</w:t>
      </w:r>
      <w:bookmarkEnd w:id="14"/>
    </w:p>
    <w:p w14:paraId="27B2AF25" w14:textId="568A7FD4" w:rsidR="00714524" w:rsidRDefault="00714524" w:rsidP="00D07500">
      <w:pPr>
        <w:jc w:val="both"/>
      </w:pPr>
      <w:r>
        <w:t>Es wird ein</w:t>
      </w:r>
      <w:r w:rsidR="006A7596">
        <w:t xml:space="preserve"> </w:t>
      </w:r>
      <w:r w:rsidR="006A7596" w:rsidRPr="007B431E">
        <w:t xml:space="preserve">ESP8266 </w:t>
      </w:r>
      <w:r w:rsidR="006A7596">
        <w:t xml:space="preserve">von </w:t>
      </w:r>
      <w:proofErr w:type="spellStart"/>
      <w:r w:rsidR="00FC36A5" w:rsidRPr="007B431E">
        <w:t>espressif</w:t>
      </w:r>
      <w:proofErr w:type="spellEnd"/>
      <w:r w:rsidR="00FC36A5" w:rsidRPr="007B431E">
        <w:t xml:space="preserve"> </w:t>
      </w:r>
      <w:r>
        <w:t>verwendet. Hierbei handelt es sich um einen</w:t>
      </w:r>
      <w:r w:rsidR="006A7596">
        <w:t xml:space="preserve"> </w:t>
      </w:r>
      <w:r w:rsidR="006A7596" w:rsidRPr="007B431E">
        <w:t>32-Bit-Mikrocontroller</w:t>
      </w:r>
      <w:r w:rsidR="006A7596">
        <w:t xml:space="preserve"> mit </w:t>
      </w:r>
      <w:proofErr w:type="spellStart"/>
      <w:r w:rsidR="006A7596">
        <w:t>Wlan</w:t>
      </w:r>
      <w:proofErr w:type="spellEnd"/>
      <w:r w:rsidR="006A7596">
        <w:t xml:space="preserve">. </w:t>
      </w:r>
      <w:r>
        <w:t>Der ESP bietet z</w:t>
      </w:r>
      <w:r w:rsidRPr="00714524">
        <w:t>ahlreiche I/O-Ports und diverse serielle Schnittstellen</w:t>
      </w:r>
      <w:r w:rsidR="00AA30A8">
        <w:t xml:space="preserve">, </w:t>
      </w:r>
      <w:r w:rsidR="00AA30A8">
        <w:t xml:space="preserve">wie in der Abb. </w:t>
      </w:r>
      <w:proofErr w:type="spellStart"/>
      <w:r w:rsidR="00AA30A8">
        <w:t>Z</w:t>
      </w:r>
      <w:r w:rsidR="00AA30A8">
        <w:t>usehen</w:t>
      </w:r>
      <w:proofErr w:type="spellEnd"/>
      <w:r w:rsidR="00AA30A8">
        <w:t xml:space="preserve"> ist</w:t>
      </w:r>
      <w:r w:rsidRPr="00714524">
        <w:t xml:space="preserve">. </w:t>
      </w:r>
      <w:r w:rsidR="00AA30A8">
        <w:t>Es</w:t>
      </w:r>
      <w:r w:rsidRPr="00714524">
        <w:t xml:space="preserve"> können alle GPIO-Ports auch genutzt </w:t>
      </w:r>
      <w:r w:rsidRPr="00714524">
        <w:t>werden,</w:t>
      </w:r>
      <w:r w:rsidRPr="00714524">
        <w:t xml:space="preserve"> um ein PWM-Signal auszugeben.</w:t>
      </w:r>
      <w:r>
        <w:t xml:space="preserve"> Das PWM Signal wurde vom Projekt in den Versionen mit einfachen RGB LED verwendend. Mittlerweile werden die I/O-Ports als</w:t>
      </w:r>
      <w:r w:rsidRPr="00714524">
        <w:t xml:space="preserve"> serielle Schnittstelle</w:t>
      </w:r>
      <w:r>
        <w:t xml:space="preserve"> betrieben.</w:t>
      </w:r>
    </w:p>
    <w:p w14:paraId="078E8C66" w14:textId="6EE17036" w:rsidR="00714524" w:rsidRDefault="00714524" w:rsidP="00D07500">
      <w:pPr>
        <w:jc w:val="both"/>
      </w:pPr>
      <w:r>
        <w:t xml:space="preserve">Programmiert wird der </w:t>
      </w:r>
      <w:proofErr w:type="spellStart"/>
      <w:r>
        <w:t>NodeMCU</w:t>
      </w:r>
      <w:proofErr w:type="spellEnd"/>
      <w:r>
        <w:t xml:space="preserve"> über Arduino </w:t>
      </w:r>
      <w:r w:rsidR="00991F3D">
        <w:t>es kann hier C,</w:t>
      </w:r>
      <w:r w:rsidR="0035518E">
        <w:t xml:space="preserve"> </w:t>
      </w:r>
      <w:r w:rsidR="00B566D7">
        <w:t>C++,</w:t>
      </w:r>
      <w:r w:rsidR="00991F3D">
        <w:t xml:space="preserve"> Python sowie</w:t>
      </w:r>
      <w:r w:rsidR="00B566D7">
        <w:t xml:space="preserve"> </w:t>
      </w:r>
      <w:proofErr w:type="spellStart"/>
      <w:r w:rsidR="00B566D7" w:rsidRPr="00B566D7">
        <w:t>Lua</w:t>
      </w:r>
      <w:proofErr w:type="spellEnd"/>
      <w:r w:rsidR="00B566D7" w:rsidRPr="00B566D7">
        <w:t xml:space="preserve"> </w:t>
      </w:r>
      <w:r w:rsidR="00B566D7">
        <w:t>verwendet werden.</w:t>
      </w:r>
      <w:r w:rsidR="00991F3D">
        <w:t xml:space="preserve"> </w:t>
      </w:r>
      <w:r w:rsidR="0035518E">
        <w:t>Das verwendete WLED Framework ist in C</w:t>
      </w:r>
      <w:r w:rsidR="00BF3A42">
        <w:t>++ geschrieben</w:t>
      </w:r>
    </w:p>
    <w:p w14:paraId="599AC5CC" w14:textId="77777777" w:rsidR="00786D4F" w:rsidRDefault="00786D4F" w:rsidP="00D07500">
      <w:pPr>
        <w:jc w:val="both"/>
      </w:pPr>
    </w:p>
    <w:p w14:paraId="4D8C5152" w14:textId="3F17B3C4" w:rsidR="006A7596" w:rsidRDefault="00786D4F" w:rsidP="00D07500">
      <w:pPr>
        <w:jc w:val="both"/>
      </w:pPr>
      <w:r>
        <w:t>Wie oben erwähnt werden d</w:t>
      </w:r>
      <w:r w:rsidR="006A7596">
        <w:t>ie GPIO Port</w:t>
      </w:r>
      <w:r>
        <w:t xml:space="preserve">s als </w:t>
      </w:r>
      <w:r w:rsidRPr="00714524">
        <w:t>serielle Schnittstelle</w:t>
      </w:r>
      <w:r w:rsidR="006A7596">
        <w:t xml:space="preserve"> </w:t>
      </w:r>
      <w:r>
        <w:t xml:space="preserve">verwendet um </w:t>
      </w:r>
      <w:r w:rsidR="006A7596">
        <w:t>de</w:t>
      </w:r>
      <w:r>
        <w:t>n</w:t>
      </w:r>
      <w:r w:rsidR="006A7596">
        <w:t xml:space="preserve"> </w:t>
      </w:r>
      <w:r>
        <w:t>Daten Port</w:t>
      </w:r>
      <w:r w:rsidR="006A7596">
        <w:t>, des LED Streifens an</w:t>
      </w:r>
      <w:r>
        <w:t>zu</w:t>
      </w:r>
      <w:r w:rsidR="006A7596">
        <w:t>spr</w:t>
      </w:r>
      <w:r>
        <w:t>e</w:t>
      </w:r>
      <w:r w:rsidR="006A7596">
        <w:t>chen.</w:t>
      </w:r>
    </w:p>
    <w:p w14:paraId="1B188312" w14:textId="77777777" w:rsidR="006A7596" w:rsidRDefault="006A7596" w:rsidP="00D07500">
      <w:pPr>
        <w:jc w:val="both"/>
      </w:pPr>
    </w:p>
    <w:p w14:paraId="1668F992" w14:textId="0482D73C" w:rsidR="006A7596" w:rsidRDefault="006A7596" w:rsidP="00D07500">
      <w:pPr>
        <w:jc w:val="both"/>
      </w:pPr>
      <w:r>
        <w:t>Die Strom Versorgung des Led Streifen</w:t>
      </w:r>
      <w:r w:rsidR="00786D4F">
        <w:t>,</w:t>
      </w:r>
      <w:r>
        <w:t xml:space="preserve"> </w:t>
      </w:r>
      <w:r w:rsidR="00786D4F">
        <w:t>sowie des NODEMCU erfolgt</w:t>
      </w:r>
      <w:r>
        <w:t xml:space="preserve"> externes Netzteil</w:t>
      </w:r>
      <w:r w:rsidR="00786D4F">
        <w:t xml:space="preserve"> und ist abhängig von der Anzahl der anzusteuernden</w:t>
      </w:r>
      <w:bookmarkStart w:id="15" w:name="_GoBack"/>
      <w:bookmarkEnd w:id="15"/>
      <w:r w:rsidR="00786D4F">
        <w:t xml:space="preserve"> LEDs.</w:t>
      </w:r>
    </w:p>
    <w:p w14:paraId="6E7AE359" w14:textId="4906B980" w:rsidR="006A7596" w:rsidRDefault="006A7596" w:rsidP="00D07500">
      <w:pPr>
        <w:jc w:val="both"/>
      </w:pPr>
      <w:r>
        <w:t xml:space="preserve">Für unser Projekt </w:t>
      </w:r>
      <w:r w:rsidR="00786D4F">
        <w:t>werden aufgrund der</w:t>
      </w:r>
      <w:r>
        <w:t xml:space="preserve"> 144 Leds zu einem Netzteil greifen welches größer mindestens 10A liefert. </w:t>
      </w:r>
    </w:p>
    <w:p w14:paraId="7B70C823" w14:textId="77777777" w:rsidR="006A7596" w:rsidRDefault="006A7596" w:rsidP="00D07500">
      <w:pPr>
        <w:jc w:val="both"/>
      </w:pPr>
    </w:p>
    <w:p w14:paraId="30BADBD4" w14:textId="77777777" w:rsidR="006A7596" w:rsidRDefault="006A7596" w:rsidP="00D07500">
      <w:pPr>
        <w:jc w:val="both"/>
      </w:pPr>
    </w:p>
    <w:p w14:paraId="0B902A43" w14:textId="77777777" w:rsidR="006A7596" w:rsidRDefault="006A7596" w:rsidP="00D07500">
      <w:pPr>
        <w:keepNext/>
        <w:jc w:val="both"/>
      </w:pPr>
      <w:r>
        <w:rPr>
          <w:noProof/>
        </w:rPr>
        <w:lastRenderedPageBreak/>
        <w:drawing>
          <wp:inline distT="0" distB="0" distL="0" distR="0" wp14:anchorId="49496328" wp14:editId="511C6B5D">
            <wp:extent cx="3100855" cy="2612572"/>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6263" cy="2633979"/>
                    </a:xfrm>
                    <a:prstGeom prst="rect">
                      <a:avLst/>
                    </a:prstGeom>
                    <a:noFill/>
                    <a:ln>
                      <a:noFill/>
                    </a:ln>
                  </pic:spPr>
                </pic:pic>
              </a:graphicData>
            </a:graphic>
          </wp:inline>
        </w:drawing>
      </w:r>
    </w:p>
    <w:p w14:paraId="34B20270" w14:textId="77777777" w:rsidR="006A7596" w:rsidRDefault="006A7596" w:rsidP="00D07500">
      <w:pPr>
        <w:pStyle w:val="Beschriftung"/>
        <w:jc w:val="both"/>
      </w:pPr>
      <w:r>
        <w:t xml:space="preserve">Abbildung 2 </w:t>
      </w:r>
      <w:r w:rsidRPr="00E551F6">
        <w:t>https://github.com/lvidarte/esp8266/wiki/NodeMCU</w:t>
      </w:r>
    </w:p>
    <w:p w14:paraId="25032F26" w14:textId="79E446D9" w:rsidR="006A7596" w:rsidRPr="007D1FF0" w:rsidRDefault="006A7596" w:rsidP="007D1FF0">
      <w:pPr>
        <w:jc w:val="both"/>
      </w:pPr>
      <w:r w:rsidRPr="007D1FF0">
        <w:t xml:space="preserve">MQTT (Message Queuing </w:t>
      </w:r>
      <w:proofErr w:type="spellStart"/>
      <w:r w:rsidRPr="007D1FF0">
        <w:t>Telemetry</w:t>
      </w:r>
      <w:proofErr w:type="spellEnd"/>
      <w:r w:rsidRPr="007D1FF0">
        <w:t xml:space="preserve"> Transport)</w:t>
      </w:r>
    </w:p>
    <w:p w14:paraId="063479C8" w14:textId="77777777" w:rsidR="006A7596" w:rsidRDefault="006A7596" w:rsidP="00D07500">
      <w:pPr>
        <w:jc w:val="both"/>
      </w:pPr>
      <w:r>
        <w:t xml:space="preserve">Das MQTT Protokoll bietet viele positive Eigenschaften für den Einsatz in IOT Anwendungen. </w:t>
      </w:r>
    </w:p>
    <w:p w14:paraId="2630B13E" w14:textId="77777777" w:rsidR="006A7596" w:rsidRDefault="006A7596" w:rsidP="007D1FF0">
      <w:pPr>
        <w:jc w:val="both"/>
        <w:rPr>
          <w:rFonts w:ascii="Source Sans Pro" w:hAnsi="Source Sans Pro"/>
          <w:color w:val="000000"/>
          <w:sz w:val="27"/>
          <w:szCs w:val="27"/>
          <w:shd w:val="clear" w:color="auto" w:fill="FFFFFF"/>
        </w:rPr>
      </w:pPr>
      <w:r>
        <w:t>„</w:t>
      </w:r>
      <w:r w:rsidRPr="007D1FF0">
        <w:t>Trotz der Verzögerungen im Standard ist MQTT ein offenes und produktiv einsetzbares Protokoll, dessen Hauptanwendungsfälle im Bereich des Internet der Dinge liegen. Die Skalierung auf viele Tausend gleichzeitig verbundene Geräte und die Effizienz bei Übertragung und Ressourcennutzung der Geräte</w:t>
      </w:r>
      <w:r w:rsidRPr="00BC3F04">
        <w:t xml:space="preserve"> bieten eine Lösung für Probleme, die durch das altehrwürdige HTTP nicht realisierbar sind.“</w:t>
      </w:r>
    </w:p>
    <w:p w14:paraId="350C6B38" w14:textId="77777777" w:rsidR="006A7596" w:rsidRDefault="006A7596" w:rsidP="00D07500">
      <w:pPr>
        <w:ind w:left="708"/>
        <w:jc w:val="both"/>
      </w:pPr>
      <w:r>
        <w:rPr>
          <w:rFonts w:ascii="Source Sans Pro" w:hAnsi="Source Sans Pro"/>
          <w:color w:val="000000"/>
          <w:sz w:val="27"/>
          <w:szCs w:val="27"/>
          <w:shd w:val="clear" w:color="auto" w:fill="FFFFFF"/>
        </w:rPr>
        <w:t xml:space="preserve">Quelle: </w:t>
      </w:r>
      <w:hyperlink r:id="rId14" w:history="1">
        <w:r>
          <w:rPr>
            <w:rStyle w:val="Hyperlink"/>
          </w:rPr>
          <w:t>https://www.heise.de/developer/artikel/MQTT-Protokoll-fuer-das-Internet-der-Dinge-2168152.html?seite=all</w:t>
        </w:r>
      </w:hyperlink>
      <w:r>
        <w:t xml:space="preserve"> 17.05.2019 21:00 Uhr</w:t>
      </w:r>
    </w:p>
    <w:p w14:paraId="387A1910" w14:textId="77777777" w:rsidR="006A7596" w:rsidRPr="00996AD0" w:rsidRDefault="006A7596" w:rsidP="00D07500">
      <w:pPr>
        <w:jc w:val="both"/>
      </w:pPr>
      <w:r>
        <w:tab/>
      </w:r>
    </w:p>
    <w:p w14:paraId="3F204CDC"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Style w:val="Fett"/>
          <w:rFonts w:ascii="Segoe UI" w:hAnsi="Segoe UI" w:cs="Segoe UI"/>
          <w:color w:val="24292E"/>
          <w:shd w:val="clear" w:color="auto" w:fill="FFFFFF"/>
          <w:lang w:val="en-GB"/>
        </w:rPr>
        <w:t>[</w:t>
      </w:r>
      <w:proofErr w:type="spellStart"/>
      <w:r w:rsidRPr="00E73FA9">
        <w:rPr>
          <w:rStyle w:val="Fett"/>
          <w:rFonts w:ascii="Segoe UI" w:hAnsi="Segoe UI" w:cs="Segoe UI"/>
          <w:color w:val="24292E"/>
          <w:shd w:val="clear" w:color="auto" w:fill="FFFFFF"/>
          <w:lang w:val="en-GB"/>
        </w:rPr>
        <w:t>mqttDeviceTopic</w:t>
      </w:r>
      <w:proofErr w:type="spellEnd"/>
      <w:r w:rsidRPr="00E73FA9">
        <w:rPr>
          <w:rStyle w:val="Fett"/>
          <w:rFonts w:ascii="Segoe UI" w:hAnsi="Segoe UI" w:cs="Segoe UI"/>
          <w:color w:val="24292E"/>
          <w:shd w:val="clear" w:color="auto" w:fill="FFFFFF"/>
          <w:lang w:val="en-GB"/>
        </w:rPr>
        <w:t>]</w:t>
      </w:r>
    </w:p>
    <w:p w14:paraId="553169CA"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Fonts w:ascii="Segoe UI" w:hAnsi="Segoe UI" w:cs="Segoe UI"/>
          <w:color w:val="24292E"/>
          <w:shd w:val="clear" w:color="auto" w:fill="FFFFFF"/>
          <w:lang w:val="en-GB"/>
        </w:rPr>
        <w:t>Send brightness</w:t>
      </w:r>
    </w:p>
    <w:p w14:paraId="63B44A5D"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Style w:val="Fett"/>
          <w:rFonts w:ascii="Segoe UI" w:hAnsi="Segoe UI" w:cs="Segoe UI"/>
          <w:color w:val="24292E"/>
          <w:shd w:val="clear" w:color="auto" w:fill="FFFFFF"/>
          <w:lang w:val="en-GB"/>
        </w:rPr>
        <w:t>[</w:t>
      </w:r>
      <w:proofErr w:type="spellStart"/>
      <w:r w:rsidRPr="00E73FA9">
        <w:rPr>
          <w:rStyle w:val="Fett"/>
          <w:rFonts w:ascii="Segoe UI" w:hAnsi="Segoe UI" w:cs="Segoe UI"/>
          <w:color w:val="24292E"/>
          <w:shd w:val="clear" w:color="auto" w:fill="FFFFFF"/>
          <w:lang w:val="en-GB"/>
        </w:rPr>
        <w:t>mqttDeviceTopic</w:t>
      </w:r>
      <w:proofErr w:type="spellEnd"/>
      <w:r w:rsidRPr="00E73FA9">
        <w:rPr>
          <w:rStyle w:val="Fett"/>
          <w:rFonts w:ascii="Segoe UI" w:hAnsi="Segoe UI" w:cs="Segoe UI"/>
          <w:color w:val="24292E"/>
          <w:shd w:val="clear" w:color="auto" w:fill="FFFFFF"/>
          <w:lang w:val="en-GB"/>
        </w:rPr>
        <w:t>]/col</w:t>
      </w:r>
    </w:p>
    <w:p w14:paraId="1695C5C7"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Fonts w:ascii="Segoe UI" w:hAnsi="Segoe UI" w:cs="Segoe UI"/>
          <w:color w:val="24292E"/>
          <w:shd w:val="clear" w:color="auto" w:fill="FFFFFF"/>
          <w:lang w:val="en-GB"/>
        </w:rPr>
        <w:t xml:space="preserve">Send </w:t>
      </w:r>
      <w:proofErr w:type="spellStart"/>
      <w:r w:rsidRPr="00E73FA9">
        <w:rPr>
          <w:rFonts w:ascii="Segoe UI" w:hAnsi="Segoe UI" w:cs="Segoe UI"/>
          <w:color w:val="24292E"/>
          <w:shd w:val="clear" w:color="auto" w:fill="FFFFFF"/>
          <w:lang w:val="en-GB"/>
        </w:rPr>
        <w:t>color</w:t>
      </w:r>
      <w:proofErr w:type="spellEnd"/>
      <w:r w:rsidRPr="00E73FA9">
        <w:rPr>
          <w:rFonts w:ascii="Segoe UI" w:hAnsi="Segoe UI" w:cs="Segoe UI"/>
          <w:color w:val="24292E"/>
          <w:shd w:val="clear" w:color="auto" w:fill="FFFFFF"/>
          <w:lang w:val="en-GB"/>
        </w:rPr>
        <w:t xml:space="preserve"> as HEX </w:t>
      </w:r>
    </w:p>
    <w:p w14:paraId="0AD11DAA" w14:textId="77777777" w:rsidR="006A7596" w:rsidRPr="00E73FA9" w:rsidRDefault="006A7596" w:rsidP="00D07500">
      <w:pPr>
        <w:jc w:val="both"/>
        <w:rPr>
          <w:rStyle w:val="Fett"/>
          <w:rFonts w:ascii="Segoe UI" w:hAnsi="Segoe UI" w:cs="Segoe UI"/>
          <w:color w:val="24292E"/>
          <w:shd w:val="clear" w:color="auto" w:fill="FFFFFF"/>
          <w:lang w:val="en-GB"/>
        </w:rPr>
      </w:pPr>
      <w:r w:rsidRPr="00E73FA9">
        <w:rPr>
          <w:rStyle w:val="Fett"/>
          <w:rFonts w:ascii="Segoe UI" w:hAnsi="Segoe UI" w:cs="Segoe UI"/>
          <w:color w:val="24292E"/>
          <w:shd w:val="clear" w:color="auto" w:fill="FFFFFF"/>
          <w:lang w:val="en-GB"/>
        </w:rPr>
        <w:t>[</w:t>
      </w:r>
      <w:proofErr w:type="spellStart"/>
      <w:r w:rsidRPr="00E73FA9">
        <w:rPr>
          <w:rStyle w:val="Fett"/>
          <w:rFonts w:ascii="Segoe UI" w:hAnsi="Segoe UI" w:cs="Segoe UI"/>
          <w:color w:val="24292E"/>
          <w:shd w:val="clear" w:color="auto" w:fill="FFFFFF"/>
          <w:lang w:val="en-GB"/>
        </w:rPr>
        <w:t>mqttDeviceTopic</w:t>
      </w:r>
      <w:proofErr w:type="spellEnd"/>
      <w:r w:rsidRPr="00E73FA9">
        <w:rPr>
          <w:rStyle w:val="Fett"/>
          <w:rFonts w:ascii="Segoe UI" w:hAnsi="Segoe UI" w:cs="Segoe UI"/>
          <w:color w:val="24292E"/>
          <w:shd w:val="clear" w:color="auto" w:fill="FFFFFF"/>
          <w:lang w:val="en-GB"/>
        </w:rPr>
        <w:t>]/</w:t>
      </w:r>
      <w:proofErr w:type="spellStart"/>
      <w:r w:rsidRPr="00E73FA9">
        <w:rPr>
          <w:rStyle w:val="Fett"/>
          <w:rFonts w:ascii="Segoe UI" w:hAnsi="Segoe UI" w:cs="Segoe UI"/>
          <w:color w:val="24292E"/>
          <w:shd w:val="clear" w:color="auto" w:fill="FFFFFF"/>
          <w:lang w:val="en-GB"/>
        </w:rPr>
        <w:t>api</w:t>
      </w:r>
      <w:proofErr w:type="spellEnd"/>
    </w:p>
    <w:p w14:paraId="136BC958" w14:textId="77777777" w:rsidR="006A7596" w:rsidRPr="00E73FA9" w:rsidRDefault="006A7596" w:rsidP="00D07500">
      <w:pPr>
        <w:jc w:val="both"/>
        <w:rPr>
          <w:lang w:val="en-GB"/>
        </w:rPr>
      </w:pPr>
      <w:r w:rsidRPr="00E73FA9">
        <w:rPr>
          <w:rFonts w:ascii="Segoe UI" w:hAnsi="Segoe UI" w:cs="Segoe UI"/>
          <w:color w:val="24292E"/>
          <w:shd w:val="clear" w:color="auto" w:fill="FFFFFF"/>
          <w:lang w:val="en-GB"/>
        </w:rPr>
        <w:t> Send an API call</w:t>
      </w:r>
    </w:p>
    <w:p w14:paraId="2917EC7E" w14:textId="77777777" w:rsidR="006A7596" w:rsidRPr="00E73FA9" w:rsidRDefault="006A7596" w:rsidP="00D07500">
      <w:pPr>
        <w:jc w:val="both"/>
        <w:rPr>
          <w:lang w:val="en-GB"/>
        </w:rPr>
      </w:pPr>
    </w:p>
    <w:p w14:paraId="15D8681B" w14:textId="77777777" w:rsidR="006A7596" w:rsidRDefault="006A7596" w:rsidP="00D07500">
      <w:pPr>
        <w:jc w:val="both"/>
      </w:pPr>
      <w:r>
        <w:t>Um unsere Befehle zu verarbeiten greifen wir auf die /</w:t>
      </w:r>
      <w:proofErr w:type="spellStart"/>
      <w:r>
        <w:t>api</w:t>
      </w:r>
      <w:proofErr w:type="spellEnd"/>
      <w:r>
        <w:t xml:space="preserve"> zurück.</w:t>
      </w:r>
    </w:p>
    <w:p w14:paraId="2A1E8E7B" w14:textId="77777777" w:rsidR="006A7596" w:rsidRDefault="006A7596" w:rsidP="00D07500">
      <w:pPr>
        <w:jc w:val="both"/>
      </w:pPr>
      <w:r>
        <w:t>Die /</w:t>
      </w:r>
      <w:proofErr w:type="spellStart"/>
      <w:r>
        <w:t>api</w:t>
      </w:r>
      <w:proofErr w:type="spellEnd"/>
      <w:r>
        <w:t xml:space="preserve"> stellt die Kommunikation mit dem LED Strip dem </w:t>
      </w:r>
      <w:proofErr w:type="spellStart"/>
      <w:r>
        <w:t>Node-Red</w:t>
      </w:r>
      <w:proofErr w:type="spellEnd"/>
      <w:r>
        <w:t xml:space="preserve"> zur Verfügung </w:t>
      </w:r>
    </w:p>
    <w:p w14:paraId="714CC0C6" w14:textId="77777777" w:rsidR="006A7596" w:rsidRPr="005154D4" w:rsidRDefault="006A7596" w:rsidP="00D07500">
      <w:pPr>
        <w:jc w:val="both"/>
      </w:pPr>
    </w:p>
    <w:p w14:paraId="288C5FB2" w14:textId="77777777" w:rsidR="006A7596" w:rsidRPr="007E41A9" w:rsidRDefault="006A7596" w:rsidP="00D07500">
      <w:pPr>
        <w:jc w:val="both"/>
      </w:pPr>
    </w:p>
    <w:p w14:paraId="2C3FFB91" w14:textId="77777777" w:rsidR="006A7596" w:rsidRDefault="006A7596" w:rsidP="00D07500">
      <w:pPr>
        <w:jc w:val="both"/>
      </w:pPr>
    </w:p>
    <w:p w14:paraId="2DA2C397" w14:textId="77777777" w:rsidR="006A7596" w:rsidRDefault="006A7596" w:rsidP="00D07500">
      <w:pPr>
        <w:jc w:val="both"/>
      </w:pPr>
      <w:r>
        <w:rPr>
          <w:noProof/>
        </w:rPr>
        <w:lastRenderedPageBreak/>
        <w:drawing>
          <wp:anchor distT="0" distB="0" distL="114300" distR="114300" simplePos="0" relativeHeight="251675648" behindDoc="0" locked="0" layoutInCell="1" allowOverlap="1" wp14:anchorId="517A2F8A" wp14:editId="577E9799">
            <wp:simplePos x="904875" y="1609725"/>
            <wp:positionH relativeFrom="column">
              <wp:align>left</wp:align>
            </wp:positionH>
            <wp:positionV relativeFrom="paragraph">
              <wp:align>top</wp:align>
            </wp:positionV>
            <wp:extent cx="1428750" cy="142875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p>
    <w:p w14:paraId="5836507F" w14:textId="77777777" w:rsidR="006A7596" w:rsidRPr="007E41A9" w:rsidRDefault="006A7596" w:rsidP="00D07500">
      <w:pPr>
        <w:pStyle w:val="berschrift3"/>
        <w:jc w:val="both"/>
      </w:pPr>
      <w:bookmarkStart w:id="16" w:name="_Toc24623946"/>
      <w:r w:rsidRPr="007E41A9">
        <w:t>WS2812B RGB Strip eingesetzt.</w:t>
      </w:r>
      <w:bookmarkEnd w:id="16"/>
      <w:r w:rsidRPr="007E41A9">
        <w:t xml:space="preserve"> </w:t>
      </w:r>
    </w:p>
    <w:p w14:paraId="36BAED68" w14:textId="77777777" w:rsidR="006A7596" w:rsidRDefault="006A7596" w:rsidP="00D07500">
      <w:pPr>
        <w:jc w:val="both"/>
      </w:pPr>
      <w:r w:rsidRPr="00A469BF">
        <w:t xml:space="preserve">Diese ist 1m lang und hat 144 LEDs. </w:t>
      </w:r>
      <w:r>
        <w:t>Die LED</w:t>
      </w:r>
      <w:r w:rsidRPr="00A469BF">
        <w:t xml:space="preserve"> sind</w:t>
      </w:r>
      <w:r>
        <w:t xml:space="preserve"> Einzel</w:t>
      </w:r>
      <w:r w:rsidRPr="00A469BF">
        <w:t xml:space="preserve"> adressierbare</w:t>
      </w:r>
      <w:r>
        <w:t xml:space="preserve"> bar. Über die einzelne Ansteuerung können Effekte dargestellt werden.</w:t>
      </w:r>
    </w:p>
    <w:p w14:paraId="3C327D62" w14:textId="77777777" w:rsidR="006A7596" w:rsidRDefault="006A7596" w:rsidP="00D07500">
      <w:pPr>
        <w:tabs>
          <w:tab w:val="left" w:pos="1725"/>
        </w:tabs>
        <w:jc w:val="both"/>
      </w:pPr>
    </w:p>
    <w:p w14:paraId="7800E0D4" w14:textId="77777777" w:rsidR="006A7596" w:rsidRPr="007B431E" w:rsidRDefault="006A7596" w:rsidP="00D07500">
      <w:pPr>
        <w:jc w:val="both"/>
      </w:pPr>
      <w:r>
        <w:br w:type="textWrapping" w:clear="all"/>
      </w:r>
    </w:p>
    <w:p w14:paraId="54BE291D" w14:textId="77777777" w:rsidR="006A7596" w:rsidRDefault="006A7596" w:rsidP="00D07500">
      <w:pPr>
        <w:jc w:val="both"/>
      </w:pPr>
      <w:r>
        <w:t>Die Kommunikation mit dem LED Strip wird über das Framework „</w:t>
      </w:r>
      <w:proofErr w:type="spellStart"/>
      <w:r>
        <w:t>Wled</w:t>
      </w:r>
      <w:proofErr w:type="spellEnd"/>
      <w:r>
        <w:t xml:space="preserve">“ vom </w:t>
      </w:r>
      <w:proofErr w:type="spellStart"/>
      <w:r w:rsidRPr="00A469BF">
        <w:t>Aircoookie</w:t>
      </w:r>
      <w:proofErr w:type="spellEnd"/>
      <w:r>
        <w:t xml:space="preserve"> umgesetzt.</w:t>
      </w:r>
    </w:p>
    <w:p w14:paraId="1E3C205E" w14:textId="77777777" w:rsidR="006A7596" w:rsidRDefault="006A7596" w:rsidP="00D07500">
      <w:pPr>
        <w:jc w:val="both"/>
      </w:pPr>
      <w:r>
        <w:t xml:space="preserve">Diese steht </w:t>
      </w:r>
      <w:r w:rsidRPr="0037752C">
        <w:rPr>
          <w:highlight w:val="yellow"/>
        </w:rPr>
        <w:t>frei</w:t>
      </w:r>
      <w:r>
        <w:t xml:space="preserve"> über das GitHub R</w:t>
      </w:r>
      <w:r w:rsidRPr="00A469BF">
        <w:t>epository</w:t>
      </w:r>
      <w:r>
        <w:t xml:space="preserve"> zur Verfügung.</w:t>
      </w:r>
    </w:p>
    <w:p w14:paraId="03B28008" w14:textId="77777777" w:rsidR="006A7596" w:rsidRDefault="006A7596" w:rsidP="00D07500">
      <w:pPr>
        <w:jc w:val="both"/>
      </w:pPr>
    </w:p>
    <w:p w14:paraId="71E66A20" w14:textId="77777777" w:rsidR="006A7596" w:rsidRDefault="006A7596" w:rsidP="00D07500">
      <w:pPr>
        <w:jc w:val="both"/>
      </w:pPr>
      <w:r>
        <w:t xml:space="preserve">Das Framework erlaubt es die LED anzusteuern, es hierbei möglich die Anzahl, die Helligkeit und Farbe zusetzen. Das Framework sendet seine Befehle, wie oben erläutert, über die GPIO PORTS des </w:t>
      </w:r>
      <w:r w:rsidRPr="007B431E">
        <w:t>ESP8266</w:t>
      </w:r>
      <w:r>
        <w:t>.</w:t>
      </w:r>
    </w:p>
    <w:p w14:paraId="2F8248CF" w14:textId="77777777" w:rsidR="006A7596" w:rsidRDefault="006A7596" w:rsidP="00D07500">
      <w:pPr>
        <w:jc w:val="both"/>
      </w:pPr>
      <w:r>
        <w:t xml:space="preserve">Wir verwenden die MQTT Schnittstelle des </w:t>
      </w:r>
      <w:proofErr w:type="gramStart"/>
      <w:r>
        <w:t>Framework</w:t>
      </w:r>
      <w:proofErr w:type="gramEnd"/>
      <w:r>
        <w:t xml:space="preserve"> um unser Befehle zu empfangen.</w:t>
      </w:r>
    </w:p>
    <w:p w14:paraId="342FF85A" w14:textId="77777777" w:rsidR="006A7596" w:rsidRDefault="006A7596" w:rsidP="00D07500">
      <w:pPr>
        <w:jc w:val="both"/>
      </w:pPr>
    </w:p>
    <w:p w14:paraId="2F5775A7" w14:textId="77777777" w:rsidR="006A7596" w:rsidRPr="009D4FCF" w:rsidRDefault="006A7596" w:rsidP="00D07500">
      <w:pPr>
        <w:jc w:val="both"/>
        <w:rPr>
          <w:sz w:val="32"/>
          <w:szCs w:val="28"/>
        </w:rPr>
      </w:pPr>
      <w:r w:rsidRPr="009D4FCF">
        <w:rPr>
          <w:sz w:val="32"/>
          <w:szCs w:val="28"/>
          <w:highlight w:val="yellow"/>
        </w:rPr>
        <w:t>Bis hier</w:t>
      </w:r>
    </w:p>
    <w:p w14:paraId="0A6A4DE0" w14:textId="2B3A35FC" w:rsidR="006A7596" w:rsidRDefault="006A7596" w:rsidP="00D07500">
      <w:pPr>
        <w:jc w:val="both"/>
      </w:pPr>
    </w:p>
    <w:p w14:paraId="7335D372" w14:textId="77777777" w:rsidR="006A7596" w:rsidRDefault="006A7596" w:rsidP="00D07500">
      <w:pPr>
        <w:jc w:val="both"/>
      </w:pPr>
    </w:p>
    <w:p w14:paraId="4D4D8551" w14:textId="77777777" w:rsidR="009D4FCF" w:rsidRPr="009D4FCF" w:rsidRDefault="009D4FCF" w:rsidP="00D07500">
      <w:pPr>
        <w:pStyle w:val="berschrift2"/>
        <w:jc w:val="both"/>
      </w:pPr>
      <w:bookmarkStart w:id="17" w:name="_Toc24623947"/>
      <w:r w:rsidRPr="009D4FCF">
        <w:t>Grundaufbau der Anwendung</w:t>
      </w:r>
      <w:bookmarkEnd w:id="17"/>
    </w:p>
    <w:p w14:paraId="3FB2E6D0" w14:textId="77777777" w:rsidR="009D4FCF" w:rsidRDefault="009D4FCF" w:rsidP="00D07500">
      <w:pPr>
        <w:jc w:val="both"/>
      </w:pPr>
    </w:p>
    <w:p w14:paraId="7B969E64" w14:textId="79BFE67D" w:rsidR="007B431E" w:rsidRDefault="00AA4340" w:rsidP="00D07500">
      <w:pPr>
        <w:keepNext/>
        <w:jc w:val="both"/>
      </w:pPr>
      <w:r>
        <w:rPr>
          <w:noProof/>
        </w:rPr>
        <w:drawing>
          <wp:inline distT="0" distB="0" distL="0" distR="0" wp14:anchorId="51FA33F5" wp14:editId="704ACBA4">
            <wp:extent cx="5940425" cy="3377565"/>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77565"/>
                    </a:xfrm>
                    <a:prstGeom prst="rect">
                      <a:avLst/>
                    </a:prstGeom>
                  </pic:spPr>
                </pic:pic>
              </a:graphicData>
            </a:graphic>
          </wp:inline>
        </w:drawing>
      </w:r>
    </w:p>
    <w:p w14:paraId="771DCBB6" w14:textId="152C98C8" w:rsidR="007B431E" w:rsidRPr="007B431E" w:rsidRDefault="007B431E" w:rsidP="00D07500">
      <w:pPr>
        <w:pStyle w:val="Beschriftung"/>
        <w:jc w:val="both"/>
      </w:pPr>
      <w:r>
        <w:t xml:space="preserve">Abbildung </w:t>
      </w:r>
      <w:r w:rsidR="00B97243">
        <w:t>1</w:t>
      </w:r>
      <w:r>
        <w:t xml:space="preserve"> </w:t>
      </w:r>
      <w:r w:rsidR="00B97243">
        <w:t>Aufbau des</w:t>
      </w:r>
      <w:r w:rsidR="00C52E00">
        <w:t xml:space="preserve"> Aled</w:t>
      </w:r>
      <w:r w:rsidR="00B97243">
        <w:t xml:space="preserve"> </w:t>
      </w:r>
      <w:r w:rsidR="00AA4340" w:rsidRPr="00AA4340">
        <w:t>Projektes</w:t>
      </w:r>
    </w:p>
    <w:p w14:paraId="221E676D" w14:textId="62AD2B48" w:rsidR="00AA4340" w:rsidRDefault="00AA4340" w:rsidP="00D07500">
      <w:pPr>
        <w:jc w:val="both"/>
      </w:pPr>
      <w:r>
        <w:t>Wie in der Abbildung 1 zuerkennen ist, greift der Nutzer über die Ebene 3 auf das System zu.</w:t>
      </w:r>
    </w:p>
    <w:p w14:paraId="28624459" w14:textId="46F0B0EA" w:rsidR="00AA4340" w:rsidRDefault="00AA4340" w:rsidP="00D07500">
      <w:pPr>
        <w:jc w:val="both"/>
      </w:pPr>
      <w:r>
        <w:t xml:space="preserve">Er kann über die App Befehle </w:t>
      </w:r>
      <w:r w:rsidR="00B35C11">
        <w:t>an dem Pi</w:t>
      </w:r>
      <w:r>
        <w:t xml:space="preserve"> übergeben. </w:t>
      </w:r>
      <w:r w:rsidR="00B35C11">
        <w:t>Das Pi</w:t>
      </w:r>
      <w:r>
        <w:t xml:space="preserve"> gibt diese dann an den Node MCU weiter welche dann den LED streifen steuert.</w:t>
      </w:r>
    </w:p>
    <w:p w14:paraId="7719F81F" w14:textId="77777777" w:rsidR="00AA4340" w:rsidRDefault="00AA4340" w:rsidP="00D07500">
      <w:pPr>
        <w:jc w:val="both"/>
      </w:pPr>
    </w:p>
    <w:p w14:paraId="755F9C0F" w14:textId="7434C29C" w:rsidR="00FE391C" w:rsidRDefault="00FE391C" w:rsidP="00D07500">
      <w:pPr>
        <w:jc w:val="both"/>
      </w:pPr>
      <w:r>
        <w:lastRenderedPageBreak/>
        <w:t>Der Node MCU</w:t>
      </w:r>
      <w:r w:rsidR="00AA4340">
        <w:t xml:space="preserve"> hält eine private Wlan Verbindung zum Raspberry, über diese die beiden Teilnehmer eine </w:t>
      </w:r>
      <w:r>
        <w:t xml:space="preserve">MQTT </w:t>
      </w:r>
      <w:r w:rsidR="00AA4340">
        <w:t>Kommunikation aufbauen</w:t>
      </w:r>
      <w:r>
        <w:t>.</w:t>
      </w:r>
    </w:p>
    <w:p w14:paraId="271AD435" w14:textId="77777777" w:rsidR="00AA4340" w:rsidRDefault="00AA4340" w:rsidP="00D07500">
      <w:pPr>
        <w:jc w:val="both"/>
      </w:pPr>
    </w:p>
    <w:p w14:paraId="27FC3B3B" w14:textId="018D7855" w:rsidR="00FE391C" w:rsidRDefault="00FE391C" w:rsidP="00D07500">
      <w:pPr>
        <w:jc w:val="both"/>
      </w:pPr>
      <w:r>
        <w:t xml:space="preserve">Der NodeMCU </w:t>
      </w:r>
      <w:r w:rsidR="00AA4340">
        <w:t xml:space="preserve">ist </w:t>
      </w:r>
      <w:r w:rsidR="00B35C11">
        <w:t>hierbei</w:t>
      </w:r>
      <w:r w:rsidR="00AA4340">
        <w:t xml:space="preserve"> </w:t>
      </w:r>
      <w:r>
        <w:t>als Client</w:t>
      </w:r>
      <w:r w:rsidR="00AA4340">
        <w:t xml:space="preserve"> anzusehen, </w:t>
      </w:r>
      <w:r w:rsidR="00B35C11">
        <w:t>da er nur Befehle vom Pi empfängt.</w:t>
      </w:r>
    </w:p>
    <w:p w14:paraId="11E23BEA" w14:textId="5A89BB46" w:rsidR="00FE391C" w:rsidRDefault="00FE391C" w:rsidP="00D07500">
      <w:pPr>
        <w:jc w:val="both"/>
      </w:pPr>
      <w:r>
        <w:t>Die Physikalische Kommunikation findet über Wlan statt</w:t>
      </w:r>
      <w:r w:rsidR="00B35C11">
        <w:t>, es ist technisch nicht erforderliche ein privates Netz aufzuspannen. Aus</w:t>
      </w:r>
      <w:r>
        <w:t xml:space="preserve"> Sicherheitsgründen </w:t>
      </w:r>
      <w:r w:rsidR="00B35C11">
        <w:t xml:space="preserve">aber durchaus sinnvoll, da so ein unbefugter Zugriff verhindert werden kann. Und nur der Pi geschützt werden muss. </w:t>
      </w:r>
    </w:p>
    <w:p w14:paraId="53672CF0" w14:textId="6C8C836C" w:rsidR="00FE391C" w:rsidRDefault="00FE391C" w:rsidP="00D07500">
      <w:pPr>
        <w:jc w:val="both"/>
      </w:pPr>
    </w:p>
    <w:p w14:paraId="659AB0C8" w14:textId="3479D263" w:rsidR="00FE391C" w:rsidRDefault="00B35C11" w:rsidP="00D07500">
      <w:pPr>
        <w:jc w:val="both"/>
      </w:pPr>
      <w:r>
        <w:t>Das private</w:t>
      </w:r>
      <w:r w:rsidR="00FE391C">
        <w:t xml:space="preserve"> Wlan</w:t>
      </w:r>
      <w:r>
        <w:t xml:space="preserve"> wird vom </w:t>
      </w:r>
      <w:r w:rsidR="009D4FCF">
        <w:t>P</w:t>
      </w:r>
      <w:r>
        <w:t>i aufgespannt,</w:t>
      </w:r>
      <w:r w:rsidR="009D4FCF">
        <w:t xml:space="preserve"> es wurde ein RaspAP Webserver verwendet,</w:t>
      </w:r>
      <w:r>
        <w:t xml:space="preserve"> neben diese</w:t>
      </w:r>
      <w:r w:rsidR="009D4FCF">
        <w:t>m</w:t>
      </w:r>
      <w:r>
        <w:t xml:space="preserve"> Dienst läuft ein</w:t>
      </w:r>
      <w:r w:rsidR="00FE391C">
        <w:t xml:space="preserve"> NodeRED Server</w:t>
      </w:r>
      <w:r w:rsidR="009D4FCF">
        <w:t>.</w:t>
      </w:r>
    </w:p>
    <w:p w14:paraId="4088FD67" w14:textId="77777777" w:rsidR="009D4FCF" w:rsidRDefault="009D4FCF" w:rsidP="00D07500">
      <w:pPr>
        <w:jc w:val="both"/>
      </w:pPr>
    </w:p>
    <w:p w14:paraId="50EFCC25" w14:textId="5ECF0C39" w:rsidR="00FE391C" w:rsidRDefault="00FE391C" w:rsidP="00D07500">
      <w:pPr>
        <w:jc w:val="both"/>
      </w:pPr>
      <w:r>
        <w:t>Der NodeRED Server stellt die für die Kommunikation benötigte Dienste zur Verfügung.</w:t>
      </w:r>
      <w:r w:rsidR="009D4FCF">
        <w:t xml:space="preserve"> </w:t>
      </w:r>
      <w:r>
        <w:t xml:space="preserve">Dazu zählen </w:t>
      </w:r>
      <w:r w:rsidR="00B35C11">
        <w:t>zum einen ein</w:t>
      </w:r>
      <w:r w:rsidR="007B431E">
        <w:t xml:space="preserve"> MQTT</w:t>
      </w:r>
      <w:r w:rsidR="00B35C11">
        <w:t xml:space="preserve"> Broker in Richtung Node MCU,</w:t>
      </w:r>
      <w:r w:rsidR="007B431E">
        <w:t xml:space="preserve"> </w:t>
      </w:r>
      <w:r w:rsidR="00B35C11">
        <w:t>s</w:t>
      </w:r>
      <w:r w:rsidR="007B431E">
        <w:t>owie e</w:t>
      </w:r>
      <w:r>
        <w:t xml:space="preserve">in http </w:t>
      </w:r>
      <w:r w:rsidR="00B35C11">
        <w:t>Dienst,</w:t>
      </w:r>
      <w:r w:rsidR="007B431E">
        <w:t xml:space="preserve"> </w:t>
      </w:r>
      <w:r w:rsidR="00B35C11">
        <w:t xml:space="preserve">in </w:t>
      </w:r>
      <w:r w:rsidR="009D4FCF">
        <w:t>Richtung</w:t>
      </w:r>
      <w:r w:rsidR="00B35C11">
        <w:t xml:space="preserve"> der</w:t>
      </w:r>
      <w:r w:rsidR="007B431E">
        <w:t xml:space="preserve"> Flutter App auf dem Handy</w:t>
      </w:r>
      <w:r w:rsidR="00B35C11">
        <w:t>.</w:t>
      </w:r>
    </w:p>
    <w:p w14:paraId="799A0AFD" w14:textId="3ADDD224" w:rsidR="007B431E" w:rsidRDefault="007B431E" w:rsidP="00D07500">
      <w:pPr>
        <w:jc w:val="both"/>
      </w:pPr>
    </w:p>
    <w:p w14:paraId="6AD39487" w14:textId="546F389C" w:rsidR="00B35C11" w:rsidRDefault="00B35C11" w:rsidP="00D07500">
      <w:pPr>
        <w:jc w:val="both"/>
      </w:pPr>
      <w:r>
        <w:t>Die Kommunikation zwischen der App und dem Raspberry findet über das „Öffentliche“ Wlan statt</w:t>
      </w:r>
      <w:r w:rsidR="009D4FCF">
        <w:t>. Bei bedarf kann die App aber auch uns Private Wlan und von dort Kommunizieren.</w:t>
      </w:r>
    </w:p>
    <w:p w14:paraId="49DB9270" w14:textId="349A1FF5" w:rsidR="006A7596" w:rsidRDefault="006A7596" w:rsidP="00D07500">
      <w:pPr>
        <w:jc w:val="both"/>
      </w:pPr>
    </w:p>
    <w:p w14:paraId="1C99F23B" w14:textId="77777777" w:rsidR="006A7596" w:rsidRDefault="006A7596" w:rsidP="00D07500">
      <w:pPr>
        <w:pStyle w:val="berschrift3"/>
        <w:jc w:val="both"/>
      </w:pPr>
      <w:bookmarkStart w:id="18" w:name="_Toc24623948"/>
      <w:r>
        <w:t>Programmiersprache: Dart</w:t>
      </w:r>
      <w:bookmarkEnd w:id="18"/>
    </w:p>
    <w:p w14:paraId="58EE8B03" w14:textId="77777777" w:rsidR="006A7596" w:rsidRPr="00BD2733" w:rsidRDefault="006A7596" w:rsidP="00D07500">
      <w:pPr>
        <w:jc w:val="both"/>
      </w:pPr>
      <w:r>
        <w:t>Das Framework Flutter ist nur mit der eher selten verwendeten Programmiersprache Dart verbunden. Die neuste Dart Version ist stark typisiert. Die Syntax von Dart wurde stark von JavaScript beeinflusst. Dart unterstützt sowohl Objektorientierung sowie funktionale Programmierung. Diese Programmiersprache hat eine sehr mächtige Standardbibliothek an Funktionen. Zum Vergleich mit Java biete es einen knappen und ausdrucksstarken Code. Asynchronität ist direkt in die Standardbibliothek integriert ist ein Kernpunkt von Dart, während es bei der nativen Entwicklung häufig zu Hilfs Bibliotheken greifen muss.</w:t>
      </w:r>
    </w:p>
    <w:p w14:paraId="5257DA2A" w14:textId="0F7E1375" w:rsidR="006A7596" w:rsidRDefault="006A7596" w:rsidP="00610C38">
      <w:pPr>
        <w:pStyle w:val="berschrift3"/>
      </w:pPr>
      <w:bookmarkStart w:id="19" w:name="_Toc24623949"/>
      <w:proofErr w:type="spellStart"/>
      <w:r>
        <w:t>Node-Red</w:t>
      </w:r>
      <w:proofErr w:type="spellEnd"/>
      <w:r>
        <w:t xml:space="preserve"> </w:t>
      </w:r>
      <w:r w:rsidR="00610C38">
        <w:t>Framework</w:t>
      </w:r>
      <w:bookmarkEnd w:id="19"/>
    </w:p>
    <w:p w14:paraId="0F596290" w14:textId="77777777" w:rsidR="006A7596" w:rsidRDefault="006A7596" w:rsidP="00D07500">
      <w:pPr>
        <w:ind w:firstLine="576"/>
        <w:jc w:val="both"/>
      </w:pPr>
      <w:r>
        <w:t>„</w:t>
      </w:r>
      <w:proofErr w:type="spellStart"/>
      <w:r w:rsidRPr="009D4FCF">
        <w:t>Node</w:t>
      </w:r>
      <w:proofErr w:type="spellEnd"/>
      <w:r w:rsidRPr="009D4FCF">
        <w:t>-RED ist ein von IBM entwickeltes grafisches Entwicklungswerkzeug.</w:t>
      </w:r>
      <w:r>
        <w:t>“</w:t>
      </w:r>
    </w:p>
    <w:p w14:paraId="7326F7F7" w14:textId="77777777" w:rsidR="006A7596" w:rsidRDefault="006A7596" w:rsidP="00D07500">
      <w:pPr>
        <w:ind w:firstLine="576"/>
        <w:jc w:val="both"/>
      </w:pPr>
      <w:r>
        <w:t xml:space="preserve">Quelle: </w:t>
      </w:r>
      <w:proofErr w:type="spellStart"/>
      <w:r>
        <w:t>wikipedia</w:t>
      </w:r>
      <w:proofErr w:type="spellEnd"/>
    </w:p>
    <w:p w14:paraId="3903ADC6" w14:textId="77777777" w:rsidR="006A7596" w:rsidRDefault="006A7596" w:rsidP="00D07500">
      <w:pPr>
        <w:jc w:val="both"/>
      </w:pPr>
      <w:proofErr w:type="spellStart"/>
      <w:r w:rsidRPr="00A13A93">
        <w:t>NodeRed</w:t>
      </w:r>
      <w:proofErr w:type="spellEnd"/>
      <w:r w:rsidRPr="00A13A93">
        <w:t xml:space="preserve"> verarbeite Abfragen der Dart Applikation. Und stellt so die Kommunikation zwischen dem Smartphone und des </w:t>
      </w:r>
      <w:proofErr w:type="spellStart"/>
      <w:r w:rsidRPr="00A13A93">
        <w:t>NodeMCU</w:t>
      </w:r>
      <w:proofErr w:type="spellEnd"/>
      <w:r w:rsidRPr="00A13A93">
        <w:t xml:space="preserve"> her.</w:t>
      </w:r>
    </w:p>
    <w:p w14:paraId="5D2E6643" w14:textId="77777777" w:rsidR="006A7596" w:rsidRPr="00A13A93" w:rsidRDefault="006A7596" w:rsidP="00D07500">
      <w:pPr>
        <w:jc w:val="both"/>
      </w:pPr>
      <w:proofErr w:type="spellStart"/>
      <w:r w:rsidRPr="00A13A93">
        <w:t>NodeRED</w:t>
      </w:r>
      <w:proofErr w:type="spellEnd"/>
      <w:r w:rsidRPr="00A13A93">
        <w:t xml:space="preserve"> biete die Möglichkeit mithilfe von Bausteinen eine Ablaufsteuerung zu generieren.</w:t>
      </w:r>
    </w:p>
    <w:p w14:paraId="5815F04E" w14:textId="77777777" w:rsidR="006A7596" w:rsidRDefault="006A7596" w:rsidP="00D07500">
      <w:pPr>
        <w:jc w:val="both"/>
      </w:pPr>
      <w:r>
        <w:t xml:space="preserve">Ablaufsteuerung haben vordefinierte Verarbeitungswege um </w:t>
      </w:r>
      <w:proofErr w:type="spellStart"/>
      <w:proofErr w:type="gramStart"/>
      <w:r>
        <w:t>REQUEST’s</w:t>
      </w:r>
      <w:proofErr w:type="spellEnd"/>
      <w:proofErr w:type="gramEnd"/>
      <w:r>
        <w:t xml:space="preserve"> </w:t>
      </w:r>
      <w:proofErr w:type="spellStart"/>
      <w:r w:rsidRPr="00A13A93">
        <w:t>handle</w:t>
      </w:r>
      <w:r>
        <w:t>n</w:t>
      </w:r>
      <w:proofErr w:type="spellEnd"/>
      <w:r w:rsidRPr="00A13A93">
        <w:t xml:space="preserve"> </w:t>
      </w:r>
      <w:r>
        <w:t>zu können.</w:t>
      </w:r>
    </w:p>
    <w:p w14:paraId="5CB0C39D" w14:textId="758FCD65" w:rsidR="006A7596" w:rsidRDefault="006A7596" w:rsidP="00D07500">
      <w:pPr>
        <w:jc w:val="both"/>
      </w:pPr>
      <w:r>
        <w:t>Die Ablaufsteuerung werden über einen Webinterface Grafisches erstellt.</w:t>
      </w:r>
    </w:p>
    <w:p w14:paraId="044D51BA" w14:textId="77777777" w:rsidR="006A7596" w:rsidRDefault="006A7596" w:rsidP="00610C38">
      <w:pPr>
        <w:pStyle w:val="berschrift3"/>
      </w:pPr>
      <w:bookmarkStart w:id="20" w:name="_Toc24623950"/>
      <w:proofErr w:type="spellStart"/>
      <w:r>
        <w:t>Wled</w:t>
      </w:r>
      <w:proofErr w:type="spellEnd"/>
      <w:r>
        <w:t xml:space="preserve"> Framework</w:t>
      </w:r>
      <w:bookmarkEnd w:id="20"/>
    </w:p>
    <w:p w14:paraId="2545116E" w14:textId="77777777" w:rsidR="006A7596" w:rsidRDefault="006A7596" w:rsidP="00D07500">
      <w:pPr>
        <w:jc w:val="both"/>
      </w:pPr>
      <w:r>
        <w:t xml:space="preserve">Auf dem </w:t>
      </w:r>
      <w:proofErr w:type="spellStart"/>
      <w:r>
        <w:t>NodeMCU</w:t>
      </w:r>
      <w:proofErr w:type="spellEnd"/>
      <w:r>
        <w:t xml:space="preserve"> wird, d</w:t>
      </w:r>
      <w:r w:rsidRPr="0044360E">
        <w:t xml:space="preserve">as WLED Framework (WiFi </w:t>
      </w:r>
      <w:proofErr w:type="spellStart"/>
      <w:r w:rsidRPr="0044360E">
        <w:t>Lighting</w:t>
      </w:r>
      <w:proofErr w:type="spellEnd"/>
      <w:r w:rsidRPr="0044360E">
        <w:t xml:space="preserve"> </w:t>
      </w:r>
      <w:proofErr w:type="spellStart"/>
      <w:r w:rsidRPr="0044360E">
        <w:t>Effects</w:t>
      </w:r>
      <w:proofErr w:type="spellEnd"/>
      <w:r w:rsidRPr="0044360E">
        <w:t xml:space="preserve"> Driver)</w:t>
      </w:r>
      <w:r>
        <w:t xml:space="preserve"> eingesetz.um die Kommunikation zwischen LED und Hardware herzustellen.</w:t>
      </w:r>
    </w:p>
    <w:p w14:paraId="65BA8007" w14:textId="77777777" w:rsidR="006A7596" w:rsidRPr="00FA124A" w:rsidRDefault="006A7596" w:rsidP="00D07500">
      <w:pPr>
        <w:jc w:val="both"/>
      </w:pPr>
    </w:p>
    <w:p w14:paraId="3ECE68EE" w14:textId="77777777" w:rsidR="006A7596" w:rsidRDefault="006A7596" w:rsidP="00D07500">
      <w:pPr>
        <w:jc w:val="both"/>
      </w:pPr>
      <w:r w:rsidRPr="0044360E">
        <w:t xml:space="preserve">Das WLED Framework </w:t>
      </w:r>
      <w:r>
        <w:t>steht</w:t>
      </w:r>
      <w:r w:rsidRPr="0044360E">
        <w:t xml:space="preserve"> unter der MIT-Lizenz </w:t>
      </w:r>
      <w:r>
        <w:t xml:space="preserve">zur Verfügung und kann über </w:t>
      </w:r>
      <w:proofErr w:type="spellStart"/>
      <w:r>
        <w:t>Github</w:t>
      </w:r>
      <w:proofErr w:type="spellEnd"/>
      <w:r>
        <w:t xml:space="preserve"> heruntergeladen werden. Und bietet die Möglichkeit bis 1500 Led anzusteuern. Die Bibliothek des verwendeten </w:t>
      </w:r>
      <w:r w:rsidRPr="004B724B">
        <w:t>WS2812FX</w:t>
      </w:r>
      <w:r>
        <w:t xml:space="preserve"> LED Streifens steht vollständig zur Verfügung und bietet 80 Spezial Effekte. Zudem biete das Framework die Möglichkeit des OTA (Over </w:t>
      </w:r>
      <w:proofErr w:type="spellStart"/>
      <w:r>
        <w:t>the</w:t>
      </w:r>
      <w:proofErr w:type="spellEnd"/>
      <w:r>
        <w:t xml:space="preserve"> </w:t>
      </w:r>
      <w:proofErr w:type="spellStart"/>
      <w:r>
        <w:t>air</w:t>
      </w:r>
      <w:proofErr w:type="spellEnd"/>
      <w:r>
        <w:t xml:space="preserve">) Updates. Es werden Native </w:t>
      </w:r>
      <w:r w:rsidRPr="004B724B">
        <w:t xml:space="preserve">JSON </w:t>
      </w:r>
      <w:r>
        <w:t>und</w:t>
      </w:r>
      <w:r w:rsidRPr="004B724B">
        <w:t xml:space="preserve"> HTTP </w:t>
      </w:r>
      <w:r>
        <w:t>R</w:t>
      </w:r>
      <w:r w:rsidRPr="004B724B">
        <w:t>equest APIs</w:t>
      </w:r>
      <w:r>
        <w:t xml:space="preserve"> sowie eine </w:t>
      </w:r>
      <w:r w:rsidRPr="004B724B">
        <w:t>MQTT</w:t>
      </w:r>
      <w:r>
        <w:t xml:space="preserve"> schnittstell zur Verfügung gestellt.</w:t>
      </w:r>
    </w:p>
    <w:p w14:paraId="0F9C4AE1" w14:textId="77777777" w:rsidR="006A7596" w:rsidRDefault="006A7596" w:rsidP="00D07500">
      <w:pPr>
        <w:jc w:val="both"/>
      </w:pPr>
    </w:p>
    <w:p w14:paraId="79F15A19" w14:textId="77777777" w:rsidR="006A7596" w:rsidRDefault="006A7596" w:rsidP="00D07500">
      <w:pPr>
        <w:jc w:val="both"/>
      </w:pPr>
      <w:r>
        <w:lastRenderedPageBreak/>
        <w:t xml:space="preserve">Der größte Vorteil, des Framework ist, das er in neben der Verwendung in unserem Project parallel aus anderen Diensten angesteuert werden kann. Um ein Beispiel zu nennen kann nachdem der Licht Wecker angegangen ist, per Alexa abgeschaltet werden. Oder dazu verwendet werden eine </w:t>
      </w:r>
      <w:r w:rsidRPr="004B724B">
        <w:t xml:space="preserve">Philips </w:t>
      </w:r>
      <w:proofErr w:type="spellStart"/>
      <w:r w:rsidRPr="004B724B">
        <w:t>hue</w:t>
      </w:r>
      <w:proofErr w:type="spellEnd"/>
      <w:r w:rsidRPr="004B724B">
        <w:t xml:space="preserve"> </w:t>
      </w:r>
      <w:proofErr w:type="spellStart"/>
      <w:r w:rsidRPr="004B724B">
        <w:t>lights</w:t>
      </w:r>
      <w:proofErr w:type="spellEnd"/>
      <w:r>
        <w:t xml:space="preserve"> Steuerung anzuschalten. Um nochmal ein Beispiel zu nennen könnte das Auslösen des Weckers auch das Licht nach Zeit X einschalten umso sicher zugehen das aufgestanden wird.</w:t>
      </w:r>
    </w:p>
    <w:p w14:paraId="17C8C948" w14:textId="77777777" w:rsidR="006A7596" w:rsidRDefault="006A7596" w:rsidP="00D07500">
      <w:pPr>
        <w:jc w:val="both"/>
      </w:pPr>
    </w:p>
    <w:p w14:paraId="3851AAE0" w14:textId="336A341F" w:rsidR="00AE474A" w:rsidRPr="00015927" w:rsidRDefault="009D4FCF" w:rsidP="00D07500">
      <w:pPr>
        <w:pStyle w:val="berschrift2"/>
        <w:numPr>
          <w:ilvl w:val="0"/>
          <w:numId w:val="0"/>
        </w:numPr>
        <w:jc w:val="both"/>
      </w:pPr>
      <w:bookmarkStart w:id="21" w:name="_Toc24623951"/>
      <w:r w:rsidRPr="009D4FCF">
        <w:rPr>
          <w:highlight w:val="yellow"/>
        </w:rPr>
        <w:t>Hier bitte nochmal kürzen</w:t>
      </w:r>
      <w:bookmarkEnd w:id="21"/>
    </w:p>
    <w:p w14:paraId="009C5BE3" w14:textId="2906A2D7" w:rsidR="00522384" w:rsidRPr="00D07500" w:rsidRDefault="007B431E" w:rsidP="00D07500">
      <w:pPr>
        <w:pStyle w:val="berschrift1"/>
        <w:jc w:val="both"/>
        <w:rPr>
          <w:rStyle w:val="Quelltext"/>
          <w:rFonts w:ascii="Times New Roman" w:hAnsi="Times New Roman" w:cs="Arial"/>
        </w:rPr>
      </w:pPr>
      <w:bookmarkStart w:id="22" w:name="_Toc24623952"/>
      <w:proofErr w:type="spellStart"/>
      <w:r w:rsidRPr="00D07500">
        <w:rPr>
          <w:rStyle w:val="Quelltext"/>
          <w:rFonts w:ascii="Times New Roman" w:hAnsi="Times New Roman" w:cs="Arial"/>
        </w:rPr>
        <w:t>NodeRED</w:t>
      </w:r>
      <w:proofErr w:type="spellEnd"/>
      <w:r w:rsidR="00610C38">
        <w:rPr>
          <w:rStyle w:val="Quelltext"/>
          <w:rFonts w:ascii="Times New Roman" w:hAnsi="Times New Roman" w:cs="Arial"/>
        </w:rPr>
        <w:t xml:space="preserve"> Implementierung</w:t>
      </w:r>
      <w:bookmarkEnd w:id="22"/>
    </w:p>
    <w:p w14:paraId="6C8D8E04" w14:textId="77777777" w:rsidR="00A13A93" w:rsidRDefault="00A13A93" w:rsidP="00D07500">
      <w:pPr>
        <w:jc w:val="both"/>
      </w:pPr>
      <w:r w:rsidRPr="00A13A93">
        <w:t xml:space="preserve">Auf </w:t>
      </w:r>
      <w:r w:rsidR="00522384" w:rsidRPr="00A13A93">
        <w:t>Raspberry PI</w:t>
      </w:r>
      <w:r w:rsidRPr="00A13A93">
        <w:t>,</w:t>
      </w:r>
      <w:r w:rsidR="0037752C" w:rsidRPr="00A13A93">
        <w:t xml:space="preserve"> ist unter der Distribution Debian</w:t>
      </w:r>
      <w:r w:rsidR="00522384" w:rsidRPr="00A13A93">
        <w:t xml:space="preserve"> Stretch </w:t>
      </w:r>
      <w:r w:rsidRPr="00A13A93">
        <w:t>das Node-Red Paket installiert.</w:t>
      </w:r>
      <w:r>
        <w:t xml:space="preserve"> </w:t>
      </w:r>
    </w:p>
    <w:p w14:paraId="0FF1E651" w14:textId="77777777" w:rsidR="00D065A6" w:rsidRPr="00A13A93" w:rsidRDefault="00D065A6" w:rsidP="00D07500">
      <w:pPr>
        <w:jc w:val="both"/>
      </w:pPr>
    </w:p>
    <w:p w14:paraId="6B1B6C66" w14:textId="72FBEFC2" w:rsidR="00A13A93" w:rsidRDefault="00D065A6" w:rsidP="00D07500">
      <w:pPr>
        <w:jc w:val="both"/>
      </w:pPr>
      <w:r>
        <w:t>Das NodeRED</w:t>
      </w:r>
      <w:r w:rsidR="00A13A93">
        <w:t xml:space="preserve"> </w:t>
      </w:r>
      <w:r>
        <w:t xml:space="preserve">Paket </w:t>
      </w:r>
      <w:r w:rsidR="00A13A93">
        <w:t>steht über</w:t>
      </w:r>
      <w:r w:rsidR="00E00E5B" w:rsidRPr="00A13A93">
        <w:t xml:space="preserve"> </w:t>
      </w:r>
      <w:r w:rsidR="00A13A93">
        <w:t xml:space="preserve">die </w:t>
      </w:r>
      <w:r w:rsidR="00E00E5B" w:rsidRPr="00A13A93">
        <w:t>GitHub Seite des NodeRed Projektes</w:t>
      </w:r>
      <w:r w:rsidR="00A13A93">
        <w:t xml:space="preserve"> zur Verfügung</w:t>
      </w:r>
      <w:r w:rsidR="00E00E5B" w:rsidRPr="00A13A93">
        <w:t>. Für den Verwendeten Pi gibt es ein kompiliertes Paket</w:t>
      </w:r>
      <w:r w:rsidR="00A13A93">
        <w:t>.</w:t>
      </w:r>
    </w:p>
    <w:p w14:paraId="57C1E60F" w14:textId="583393F6" w:rsidR="00A13A93" w:rsidRDefault="00A13A93" w:rsidP="00D07500">
      <w:pPr>
        <w:jc w:val="both"/>
      </w:pPr>
      <w:r w:rsidRPr="00A13A93">
        <w:t xml:space="preserve">Die Instanz ist nach der Installation des node-red </w:t>
      </w:r>
      <w:r w:rsidR="00BE3965" w:rsidRPr="00A13A93">
        <w:t>Package,</w:t>
      </w:r>
      <w:r w:rsidRPr="00A13A93">
        <w:t xml:space="preserve"> über den Port 1880 erreichbar. Der Zugriff ist über alle aktiven Interfaces möglich.</w:t>
      </w:r>
      <w:r>
        <w:t xml:space="preserve"> So ist es möglich im „privaten“ Wlan mit dem NodeMCU zu</w:t>
      </w:r>
      <w:r w:rsidR="00D065A6">
        <w:t xml:space="preserve"> sein</w:t>
      </w:r>
      <w:r>
        <w:t xml:space="preserve"> u</w:t>
      </w:r>
      <w:r w:rsidR="00273793">
        <w:t>nd</w:t>
      </w:r>
      <w:r>
        <w:t xml:space="preserve"> im „öffentlichen“ mit dem Smartphone.</w:t>
      </w:r>
    </w:p>
    <w:p w14:paraId="076375FB" w14:textId="3137D528" w:rsidR="00762F06" w:rsidRDefault="00E00E5B" w:rsidP="00D07500">
      <w:pPr>
        <w:jc w:val="both"/>
      </w:pPr>
      <w:r w:rsidRPr="00273793">
        <w:t>(</w:t>
      </w:r>
      <w:r w:rsidR="00060863" w:rsidRPr="00273793">
        <w:t xml:space="preserve">Von uns wir das Paket von : </w:t>
      </w:r>
      <w:hyperlink r:id="rId17" w:history="1">
        <w:r w:rsidR="00060863" w:rsidRPr="00273793">
          <w:t>https://raw.githubusercontent.com/node-red/raspbian-deb-package/master/resources/update-nodejs-and-nodered</w:t>
        </w:r>
      </w:hyperlink>
      <w:r w:rsidR="00060863" w:rsidRPr="00273793">
        <w:t xml:space="preserve"> genutzt</w:t>
      </w:r>
      <w:r w:rsidR="00273793" w:rsidRPr="00273793">
        <w:t>)</w:t>
      </w:r>
      <w:r w:rsidR="00060863" w:rsidRPr="00273793">
        <w:t>.</w:t>
      </w:r>
    </w:p>
    <w:p w14:paraId="45F93087" w14:textId="77777777" w:rsidR="00762F06" w:rsidRDefault="00762F06" w:rsidP="00D07500">
      <w:pPr>
        <w:jc w:val="both"/>
      </w:pPr>
      <w:r>
        <w:br w:type="page"/>
      </w:r>
    </w:p>
    <w:p w14:paraId="574C12E1" w14:textId="1C5DC1DE" w:rsidR="00522384" w:rsidRPr="007E41A9" w:rsidRDefault="00522384" w:rsidP="00D07500">
      <w:pPr>
        <w:pStyle w:val="berschrift2"/>
        <w:jc w:val="both"/>
      </w:pPr>
      <w:bookmarkStart w:id="23" w:name="_Toc24623953"/>
      <w:r w:rsidRPr="007E41A9">
        <w:lastRenderedPageBreak/>
        <w:t xml:space="preserve">NodeRED </w:t>
      </w:r>
      <w:r w:rsidR="00D065A6" w:rsidRPr="007E41A9">
        <w:t>MQTT BROKER</w:t>
      </w:r>
      <w:bookmarkEnd w:id="23"/>
      <w:r w:rsidRPr="007E41A9">
        <w:t xml:space="preserve"> </w:t>
      </w:r>
    </w:p>
    <w:p w14:paraId="7BE6DB7E" w14:textId="6EB83F09" w:rsidR="00D065A6" w:rsidRDefault="00D065A6" w:rsidP="00D07500">
      <w:pPr>
        <w:jc w:val="both"/>
      </w:pPr>
      <w:r>
        <w:t xml:space="preserve">Für unsere Kommunikation </w:t>
      </w:r>
      <w:r w:rsidR="00762F06">
        <w:t>verwenden wir einen</w:t>
      </w:r>
      <w:r>
        <w:t xml:space="preserve"> MQTT Broker, diese</w:t>
      </w:r>
      <w:r w:rsidR="00762F06">
        <w:t>r</w:t>
      </w:r>
      <w:r>
        <w:t xml:space="preserve"> </w:t>
      </w:r>
      <w:r w:rsidR="00762F06">
        <w:t xml:space="preserve">stellt die </w:t>
      </w:r>
      <w:r w:rsidR="00E75267">
        <w:t>Kommunikation</w:t>
      </w:r>
      <w:r>
        <w:t xml:space="preserve"> </w:t>
      </w:r>
      <w:r w:rsidR="00762F06">
        <w:t xml:space="preserve">zwischen Pi und </w:t>
      </w:r>
      <w:r>
        <w:t>NodeMCU</w:t>
      </w:r>
      <w:r w:rsidR="00762F06">
        <w:t xml:space="preserve"> her</w:t>
      </w:r>
      <w:r>
        <w:t>.</w:t>
      </w:r>
    </w:p>
    <w:p w14:paraId="627F5866" w14:textId="5700E10F" w:rsidR="00D065A6" w:rsidRDefault="00D065A6" w:rsidP="00D07500">
      <w:pPr>
        <w:jc w:val="both"/>
      </w:pPr>
      <w:r>
        <w:t>NodeRed stellt über das Mossca Framework ein out of the box Broker zur Verfügung.</w:t>
      </w:r>
    </w:p>
    <w:p w14:paraId="57C6D65D" w14:textId="60EBC8C8" w:rsidR="00762F06" w:rsidRDefault="00762F06" w:rsidP="00D07500">
      <w:pPr>
        <w:jc w:val="both"/>
      </w:pPr>
      <w:r>
        <w:t>Welchen wir nur noch konfigurieren müssen.</w:t>
      </w:r>
    </w:p>
    <w:p w14:paraId="53E31892" w14:textId="4A327859" w:rsidR="00D065A6" w:rsidRDefault="00D065A6" w:rsidP="00D07500">
      <w:pPr>
        <w:jc w:val="both"/>
      </w:pPr>
    </w:p>
    <w:p w14:paraId="0D3FC9F9" w14:textId="63340E8D" w:rsidR="00D065A6" w:rsidRDefault="00D065A6" w:rsidP="00D07500">
      <w:pPr>
        <w:jc w:val="both"/>
      </w:pPr>
    </w:p>
    <w:p w14:paraId="3B1D489F" w14:textId="00F268C6" w:rsidR="00EE461F" w:rsidRDefault="00EE461F" w:rsidP="00D07500">
      <w:pPr>
        <w:jc w:val="both"/>
      </w:pPr>
      <w:r w:rsidRPr="00EE461F">
        <w:rPr>
          <w:noProof/>
        </w:rPr>
        <w:drawing>
          <wp:anchor distT="0" distB="0" distL="114300" distR="114300" simplePos="0" relativeHeight="251667456" behindDoc="0" locked="0" layoutInCell="1" allowOverlap="1" wp14:anchorId="14D60673" wp14:editId="71C217A1">
            <wp:simplePos x="0" y="0"/>
            <wp:positionH relativeFrom="column">
              <wp:posOffset>3433445</wp:posOffset>
            </wp:positionH>
            <wp:positionV relativeFrom="paragraph">
              <wp:posOffset>-635</wp:posOffset>
            </wp:positionV>
            <wp:extent cx="2807970" cy="1273810"/>
            <wp:effectExtent l="0" t="0" r="0" b="254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7970" cy="1273810"/>
                    </a:xfrm>
                    <a:prstGeom prst="rect">
                      <a:avLst/>
                    </a:prstGeom>
                  </pic:spPr>
                </pic:pic>
              </a:graphicData>
            </a:graphic>
            <wp14:sizeRelH relativeFrom="page">
              <wp14:pctWidth>0</wp14:pctWidth>
            </wp14:sizeRelH>
            <wp14:sizeRelV relativeFrom="page">
              <wp14:pctHeight>0</wp14:pctHeight>
            </wp14:sizeRelV>
          </wp:anchor>
        </w:drawing>
      </w:r>
      <w:r w:rsidRPr="00EE461F">
        <w:rPr>
          <w:noProof/>
        </w:rPr>
        <w:drawing>
          <wp:anchor distT="0" distB="0" distL="114300" distR="114300" simplePos="0" relativeHeight="251668480" behindDoc="0" locked="0" layoutInCell="1" allowOverlap="1" wp14:anchorId="3E1181FC" wp14:editId="40B47C2F">
            <wp:simplePos x="0" y="0"/>
            <wp:positionH relativeFrom="margin">
              <wp:posOffset>0</wp:posOffset>
            </wp:positionH>
            <wp:positionV relativeFrom="paragraph">
              <wp:posOffset>163195</wp:posOffset>
            </wp:positionV>
            <wp:extent cx="3107593" cy="666255"/>
            <wp:effectExtent l="0" t="0" r="0" b="63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7593" cy="666255"/>
                    </a:xfrm>
                    <a:prstGeom prst="rect">
                      <a:avLst/>
                    </a:prstGeom>
                  </pic:spPr>
                </pic:pic>
              </a:graphicData>
            </a:graphic>
            <wp14:sizeRelH relativeFrom="page">
              <wp14:pctWidth>0</wp14:pctWidth>
            </wp14:sizeRelH>
            <wp14:sizeRelV relativeFrom="page">
              <wp14:pctHeight>0</wp14:pctHeight>
            </wp14:sizeRelV>
          </wp:anchor>
        </w:drawing>
      </w:r>
    </w:p>
    <w:p w14:paraId="7138B529" w14:textId="77777777" w:rsidR="00522384" w:rsidRDefault="00522384" w:rsidP="00D07500">
      <w:pPr>
        <w:jc w:val="both"/>
      </w:pPr>
      <w:r>
        <w:t>Um MQTT auf dem PI zu verwenden ist es erforderlich einen MQTT Broker zu starten.</w:t>
      </w:r>
    </w:p>
    <w:p w14:paraId="278ACE1F" w14:textId="085B1C8E" w:rsidR="00522384" w:rsidRDefault="00EE461F" w:rsidP="00D07500">
      <w:pPr>
        <w:jc w:val="both"/>
      </w:pPr>
      <w:r>
        <w:t xml:space="preserve">Der </w:t>
      </w:r>
      <w:r w:rsidR="00522384">
        <w:t>MQTT Broker stell</w:t>
      </w:r>
      <w:r>
        <w:t xml:space="preserve">t </w:t>
      </w:r>
      <w:r w:rsidR="00522384">
        <w:t>die Kommunikation zwischen den Teilnehmern sicher.</w:t>
      </w:r>
    </w:p>
    <w:p w14:paraId="13124837" w14:textId="6342F774" w:rsidR="00522384" w:rsidRDefault="00522384" w:rsidP="00D07500">
      <w:pPr>
        <w:jc w:val="both"/>
      </w:pPr>
      <w:r>
        <w:t xml:space="preserve">Wir verwenden für die Implementierung des Node-RED Frameworke( Mosca) , hier könnte man auch </w:t>
      </w:r>
    </w:p>
    <w:p w14:paraId="775AA8FA" w14:textId="77777777" w:rsidR="00EE461F" w:rsidRDefault="00EE461F" w:rsidP="00D07500">
      <w:pPr>
        <w:jc w:val="both"/>
        <w:rPr>
          <w:color w:val="FF0000"/>
        </w:rPr>
      </w:pPr>
    </w:p>
    <w:p w14:paraId="1C51C61F" w14:textId="77777777" w:rsidR="00D065A6" w:rsidRDefault="00D065A6" w:rsidP="00D07500">
      <w:pPr>
        <w:jc w:val="both"/>
      </w:pPr>
    </w:p>
    <w:p w14:paraId="082A4C70" w14:textId="42CE90A5" w:rsidR="00D065A6" w:rsidRDefault="00D065A6" w:rsidP="00D07500">
      <w:pPr>
        <w:jc w:val="both"/>
      </w:pPr>
    </w:p>
    <w:p w14:paraId="2A2A0FF6" w14:textId="77777777" w:rsidR="00D065A6" w:rsidRDefault="00D065A6" w:rsidP="00D07500">
      <w:pPr>
        <w:tabs>
          <w:tab w:val="left" w:pos="830"/>
        </w:tabs>
        <w:jc w:val="both"/>
      </w:pPr>
      <w:r>
        <w:rPr>
          <w:noProof/>
        </w:rPr>
        <w:drawing>
          <wp:anchor distT="0" distB="0" distL="114300" distR="114300" simplePos="0" relativeHeight="251671552" behindDoc="0" locked="0" layoutInCell="1" allowOverlap="1" wp14:anchorId="16E2CB2C" wp14:editId="159901C5">
            <wp:simplePos x="900803" y="900803"/>
            <wp:positionH relativeFrom="margin">
              <wp:align>left</wp:align>
            </wp:positionH>
            <wp:positionV relativeFrom="paragraph">
              <wp:align>top</wp:align>
            </wp:positionV>
            <wp:extent cx="2185670" cy="1827530"/>
            <wp:effectExtent l="0" t="0" r="5080" b="127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5670" cy="1827530"/>
                    </a:xfrm>
                    <a:prstGeom prst="rect">
                      <a:avLst/>
                    </a:prstGeom>
                  </pic:spPr>
                </pic:pic>
              </a:graphicData>
            </a:graphic>
            <wp14:sizeRelH relativeFrom="margin">
              <wp14:pctWidth>0</wp14:pctWidth>
            </wp14:sizeRelH>
            <wp14:sizeRelV relativeFrom="margin">
              <wp14:pctHeight>0</wp14:pctHeight>
            </wp14:sizeRelV>
          </wp:anchor>
        </w:drawing>
      </w:r>
      <w:r>
        <w:rPr>
          <w:noProof/>
        </w:rPr>
        <w:tab/>
        <w:t xml:space="preserve">Dem </w:t>
      </w:r>
      <w:r>
        <w:t>Mosca Framework übergibt man:</w:t>
      </w:r>
    </w:p>
    <w:p w14:paraId="2AB314B4" w14:textId="77777777" w:rsidR="00D065A6" w:rsidRDefault="00D065A6" w:rsidP="00D07500">
      <w:pPr>
        <w:tabs>
          <w:tab w:val="left" w:pos="830"/>
        </w:tabs>
        <w:ind w:left="708"/>
        <w:jc w:val="both"/>
      </w:pPr>
      <w:r>
        <w:tab/>
        <w:t>Einen Zugriffsport sowie, einen Usernamen und ein</w:t>
      </w:r>
    </w:p>
    <w:p w14:paraId="332E0A0B" w14:textId="77777777" w:rsidR="00D065A6" w:rsidRDefault="00D065A6" w:rsidP="00D07500">
      <w:pPr>
        <w:tabs>
          <w:tab w:val="left" w:pos="830"/>
        </w:tabs>
        <w:ind w:left="708"/>
        <w:jc w:val="both"/>
      </w:pPr>
      <w:r>
        <w:tab/>
        <w:t>Password. Über den MQTT Port 1883 findet</w:t>
      </w:r>
    </w:p>
    <w:p w14:paraId="08441ADF" w14:textId="77777777" w:rsidR="00D065A6" w:rsidRDefault="00D065A6" w:rsidP="00D07500">
      <w:pPr>
        <w:tabs>
          <w:tab w:val="left" w:pos="830"/>
        </w:tabs>
        <w:ind w:left="708"/>
        <w:jc w:val="both"/>
      </w:pPr>
      <w:r>
        <w:tab/>
        <w:t xml:space="preserve">die Kommunikation mit dem MCU Statt. </w:t>
      </w:r>
    </w:p>
    <w:p w14:paraId="37C78C71" w14:textId="77777777" w:rsidR="00D065A6" w:rsidRDefault="00D065A6" w:rsidP="00D07500">
      <w:pPr>
        <w:tabs>
          <w:tab w:val="left" w:pos="830"/>
        </w:tabs>
        <w:ind w:left="708"/>
        <w:jc w:val="both"/>
        <w:rPr>
          <w:noProof/>
        </w:rPr>
      </w:pPr>
      <w:r>
        <w:tab/>
      </w:r>
    </w:p>
    <w:p w14:paraId="7D63A410" w14:textId="77777777" w:rsidR="00D065A6" w:rsidRDefault="00D065A6" w:rsidP="00D07500">
      <w:pPr>
        <w:jc w:val="both"/>
        <w:rPr>
          <w:noProof/>
        </w:rPr>
      </w:pPr>
      <w:r>
        <w:rPr>
          <w:noProof/>
        </w:rPr>
        <w:br w:type="textWrapping" w:clear="all"/>
      </w:r>
    </w:p>
    <w:p w14:paraId="7299F1EB" w14:textId="77777777" w:rsidR="00D065A6" w:rsidRDefault="00D065A6" w:rsidP="00D07500">
      <w:pPr>
        <w:jc w:val="both"/>
        <w:rPr>
          <w:noProof/>
        </w:rPr>
      </w:pPr>
      <w:r>
        <w:rPr>
          <w:noProof/>
        </w:rPr>
        <w:drawing>
          <wp:anchor distT="0" distB="0" distL="114300" distR="114300" simplePos="0" relativeHeight="251672576" behindDoc="0" locked="0" layoutInCell="1" allowOverlap="1" wp14:anchorId="29E5B18B" wp14:editId="6BD8E634">
            <wp:simplePos x="900803" y="3586216"/>
            <wp:positionH relativeFrom="column">
              <wp:align>left</wp:align>
            </wp:positionH>
            <wp:positionV relativeFrom="paragraph">
              <wp:align>top</wp:align>
            </wp:positionV>
            <wp:extent cx="2345055" cy="1228725"/>
            <wp:effectExtent l="0" t="0" r="0" b="952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5055" cy="1228725"/>
                    </a:xfrm>
                    <a:prstGeom prst="rect">
                      <a:avLst/>
                    </a:prstGeom>
                  </pic:spPr>
                </pic:pic>
              </a:graphicData>
            </a:graphic>
          </wp:anchor>
        </w:drawing>
      </w:r>
      <w:r>
        <w:rPr>
          <w:noProof/>
        </w:rPr>
        <w:t>Sehr hielfreich ist es die Ausgabe in das Debugfenster um mögliche fehler zufinden.</w:t>
      </w:r>
      <w:r w:rsidRPr="0045346B">
        <w:rPr>
          <w:noProof/>
        </w:rPr>
        <w:t xml:space="preserve"> </w:t>
      </w:r>
      <w:r>
        <w:rPr>
          <w:noProof/>
        </w:rPr>
        <w:t>Nach erfolgreicher erst Impelmentierung kann diese Funktion deaktivert werden.</w:t>
      </w:r>
    </w:p>
    <w:p w14:paraId="41246B18" w14:textId="1E57AF11" w:rsidR="00522384" w:rsidRDefault="00522384" w:rsidP="00D07500">
      <w:pPr>
        <w:jc w:val="both"/>
      </w:pPr>
    </w:p>
    <w:p w14:paraId="24E3DF8B" w14:textId="55038C18" w:rsidR="00762F06" w:rsidRDefault="00762F06" w:rsidP="00D07500">
      <w:pPr>
        <w:jc w:val="both"/>
      </w:pPr>
    </w:p>
    <w:p w14:paraId="04226231" w14:textId="361DB3BD" w:rsidR="00762F06" w:rsidRDefault="00762F06" w:rsidP="00D07500">
      <w:pPr>
        <w:jc w:val="both"/>
      </w:pPr>
    </w:p>
    <w:p w14:paraId="2C852D82" w14:textId="77777777" w:rsidR="00762F06" w:rsidRDefault="00762F06" w:rsidP="00D07500">
      <w:pPr>
        <w:jc w:val="both"/>
      </w:pPr>
    </w:p>
    <w:p w14:paraId="0EF2B5EB" w14:textId="6799F9A5" w:rsidR="008300BB" w:rsidRPr="00D07500" w:rsidRDefault="00D065A6" w:rsidP="00D07500">
      <w:pPr>
        <w:pStyle w:val="berschrift2"/>
        <w:jc w:val="both"/>
      </w:pPr>
      <w:bookmarkStart w:id="24" w:name="_Toc24623954"/>
      <w:proofErr w:type="spellStart"/>
      <w:r w:rsidRPr="00D07500">
        <w:t>NodeRED</w:t>
      </w:r>
      <w:proofErr w:type="spellEnd"/>
      <w:r w:rsidRPr="00D07500">
        <w:t xml:space="preserve"> Flow</w:t>
      </w:r>
      <w:bookmarkEnd w:id="24"/>
    </w:p>
    <w:p w14:paraId="190B1B97" w14:textId="1181045F" w:rsidR="00762F06" w:rsidRPr="00762F06" w:rsidRDefault="00762F06" w:rsidP="00D07500">
      <w:pPr>
        <w:jc w:val="both"/>
      </w:pPr>
      <w:r>
        <w:t>TEXTTEXTTEXTTEXTTEX</w:t>
      </w:r>
    </w:p>
    <w:p w14:paraId="3A3CB776" w14:textId="5062B80C" w:rsidR="008300BB" w:rsidRDefault="008300BB" w:rsidP="00D07500">
      <w:pPr>
        <w:jc w:val="both"/>
        <w:rPr>
          <w:lang w:val="en-US"/>
        </w:rPr>
      </w:pPr>
      <w:r>
        <w:rPr>
          <w:noProof/>
        </w:rPr>
        <w:drawing>
          <wp:inline distT="0" distB="0" distL="0" distR="0" wp14:anchorId="2CA7AD19" wp14:editId="50A0463E">
            <wp:extent cx="2785110" cy="12858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496"/>
                    <a:stretch/>
                  </pic:blipFill>
                  <pic:spPr bwMode="auto">
                    <a:xfrm>
                      <a:off x="0" y="0"/>
                      <a:ext cx="2801864" cy="1293610"/>
                    </a:xfrm>
                    <a:prstGeom prst="rect">
                      <a:avLst/>
                    </a:prstGeom>
                    <a:ln>
                      <a:noFill/>
                    </a:ln>
                    <a:extLst>
                      <a:ext uri="{53640926-AAD7-44D8-BBD7-CCE9431645EC}">
                        <a14:shadowObscured xmlns:a14="http://schemas.microsoft.com/office/drawing/2010/main"/>
                      </a:ext>
                    </a:extLst>
                  </pic:spPr>
                </pic:pic>
              </a:graphicData>
            </a:graphic>
          </wp:inline>
        </w:drawing>
      </w:r>
      <w:r w:rsidR="00762F06">
        <w:rPr>
          <w:noProof/>
        </w:rPr>
        <w:drawing>
          <wp:inline distT="0" distB="0" distL="0" distR="0" wp14:anchorId="763B72F5" wp14:editId="73AAC8BB">
            <wp:extent cx="3124200" cy="1250964"/>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614" cy="1262341"/>
                    </a:xfrm>
                    <a:prstGeom prst="rect">
                      <a:avLst/>
                    </a:prstGeom>
                  </pic:spPr>
                </pic:pic>
              </a:graphicData>
            </a:graphic>
          </wp:inline>
        </w:drawing>
      </w:r>
      <w:r>
        <w:rPr>
          <w:noProof/>
        </w:rPr>
        <w:br w:type="textWrapping" w:clear="all"/>
      </w:r>
    </w:p>
    <w:p w14:paraId="465703A2" w14:textId="2CB40D16" w:rsidR="008300BB" w:rsidRDefault="008300BB" w:rsidP="00D07500">
      <w:pPr>
        <w:keepNext/>
        <w:jc w:val="both"/>
      </w:pPr>
    </w:p>
    <w:p w14:paraId="1333288F" w14:textId="77777777" w:rsidR="008300BB" w:rsidRDefault="008300BB" w:rsidP="00D07500">
      <w:pPr>
        <w:pStyle w:val="Beschriftung"/>
        <w:jc w:val="both"/>
        <w:rPr>
          <w:lang w:val="en-US"/>
        </w:rPr>
      </w:pPr>
      <w:r>
        <w:t xml:space="preserve">Figure </w:t>
      </w:r>
      <w:r w:rsidR="00766AC1">
        <w:fldChar w:fldCharType="begin"/>
      </w:r>
      <w:r w:rsidR="00766AC1">
        <w:instrText xml:space="preserve"> SEQ Figure \* ARABIC </w:instrText>
      </w:r>
      <w:r w:rsidR="00766AC1">
        <w:fldChar w:fldCharType="separate"/>
      </w:r>
      <w:r>
        <w:rPr>
          <w:noProof/>
        </w:rPr>
        <w:t>1</w:t>
      </w:r>
      <w:r w:rsidR="00766AC1">
        <w:rPr>
          <w:noProof/>
        </w:rPr>
        <w:fldChar w:fldCharType="end"/>
      </w:r>
      <w:r w:rsidRPr="008C3A34">
        <w:t>wled/led</w:t>
      </w:r>
    </w:p>
    <w:p w14:paraId="0FEFB098" w14:textId="79566718" w:rsidR="008300BB" w:rsidRDefault="008300BB" w:rsidP="00D07500">
      <w:pPr>
        <w:jc w:val="both"/>
      </w:pPr>
    </w:p>
    <w:p w14:paraId="02BE068C" w14:textId="4F0DE207" w:rsidR="008300BB" w:rsidRDefault="008300BB" w:rsidP="00D07500">
      <w:pPr>
        <w:jc w:val="both"/>
      </w:pPr>
    </w:p>
    <w:p w14:paraId="62A51716" w14:textId="72739117" w:rsidR="008300BB" w:rsidRDefault="008300BB" w:rsidP="00D07500">
      <w:pPr>
        <w:jc w:val="both"/>
      </w:pPr>
    </w:p>
    <w:p w14:paraId="569200FC" w14:textId="77777777" w:rsidR="008300BB" w:rsidRPr="008300BB" w:rsidRDefault="008300BB" w:rsidP="00D07500">
      <w:pPr>
        <w:jc w:val="both"/>
      </w:pPr>
    </w:p>
    <w:p w14:paraId="5BDC4453" w14:textId="7938AC9D" w:rsidR="00D065A6" w:rsidRPr="00D065A6" w:rsidRDefault="00762F06" w:rsidP="00D07500">
      <w:pPr>
        <w:jc w:val="both"/>
      </w:pPr>
      <w:r>
        <w:rPr>
          <w:noProof/>
        </w:rPr>
        <w:drawing>
          <wp:inline distT="0" distB="0" distL="0" distR="0" wp14:anchorId="6F5BEA40" wp14:editId="45AF824A">
            <wp:extent cx="3705225" cy="406327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61" cy="4074276"/>
                    </a:xfrm>
                    <a:prstGeom prst="rect">
                      <a:avLst/>
                    </a:prstGeom>
                  </pic:spPr>
                </pic:pic>
              </a:graphicData>
            </a:graphic>
          </wp:inline>
        </w:drawing>
      </w:r>
    </w:p>
    <w:p w14:paraId="2D2D523C" w14:textId="77777777" w:rsidR="00522384" w:rsidRDefault="00522384" w:rsidP="00D07500">
      <w:pPr>
        <w:jc w:val="both"/>
        <w:rPr>
          <w:noProof/>
        </w:rPr>
      </w:pPr>
    </w:p>
    <w:p w14:paraId="4594DA33" w14:textId="77777777" w:rsidR="00762F06" w:rsidRPr="00762F06" w:rsidRDefault="00762F06" w:rsidP="00D07500">
      <w:pPr>
        <w:jc w:val="both"/>
      </w:pPr>
      <w:r>
        <w:t>TEXTTEXTTEXTTEXTTEX</w:t>
      </w:r>
    </w:p>
    <w:p w14:paraId="7A83BA7A" w14:textId="77777777" w:rsidR="00762F06" w:rsidRPr="00762F06" w:rsidRDefault="00762F06" w:rsidP="00D07500">
      <w:pPr>
        <w:jc w:val="both"/>
      </w:pPr>
      <w:r>
        <w:t>TEXTTEXTTEXTTEXTTEX</w:t>
      </w:r>
    </w:p>
    <w:p w14:paraId="2A95E65D" w14:textId="77777777" w:rsidR="00762F06" w:rsidRPr="00762F06" w:rsidRDefault="00762F06" w:rsidP="00D07500">
      <w:pPr>
        <w:jc w:val="both"/>
      </w:pPr>
      <w:r>
        <w:t>TEXTTEXTTEXTTEXTTEX</w:t>
      </w:r>
    </w:p>
    <w:p w14:paraId="2F3AD2D1" w14:textId="454D67D3" w:rsidR="00522384" w:rsidRDefault="00522384" w:rsidP="00D07500">
      <w:pPr>
        <w:jc w:val="both"/>
        <w:rPr>
          <w:noProof/>
        </w:rPr>
      </w:pPr>
    </w:p>
    <w:p w14:paraId="46832052" w14:textId="4F08ADC8" w:rsidR="00962B6B" w:rsidRDefault="00962B6B" w:rsidP="00D07500">
      <w:pPr>
        <w:jc w:val="both"/>
        <w:rPr>
          <w:lang w:val="en-US"/>
        </w:rPr>
      </w:pPr>
    </w:p>
    <w:p w14:paraId="1AFFBA42" w14:textId="7E3846C1" w:rsidR="00D065A6" w:rsidRDefault="00762F06" w:rsidP="00D07500">
      <w:pPr>
        <w:jc w:val="both"/>
        <w:rPr>
          <w:lang w:val="en-US"/>
        </w:rPr>
      </w:pPr>
      <w:r>
        <w:rPr>
          <w:noProof/>
        </w:rPr>
        <w:drawing>
          <wp:inline distT="0" distB="0" distL="0" distR="0" wp14:anchorId="1E6ECE47" wp14:editId="1BEC2D92">
            <wp:extent cx="4019550" cy="14287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9550" cy="1428750"/>
                    </a:xfrm>
                    <a:prstGeom prst="rect">
                      <a:avLst/>
                    </a:prstGeom>
                  </pic:spPr>
                </pic:pic>
              </a:graphicData>
            </a:graphic>
          </wp:inline>
        </w:drawing>
      </w:r>
    </w:p>
    <w:p w14:paraId="40825C37" w14:textId="77777777" w:rsidR="00762F06" w:rsidRPr="005154D4" w:rsidRDefault="00762F06" w:rsidP="00D07500">
      <w:pPr>
        <w:jc w:val="both"/>
        <w:rPr>
          <w:lang w:val="en-US"/>
        </w:rPr>
      </w:pPr>
      <w:r w:rsidRPr="005154D4">
        <w:rPr>
          <w:lang w:val="en-US"/>
        </w:rPr>
        <w:t>TEXTTEXTTEXTTEXTTEX</w:t>
      </w:r>
    </w:p>
    <w:p w14:paraId="641870A3" w14:textId="77777777" w:rsidR="00762F06" w:rsidRPr="005154D4" w:rsidRDefault="00762F06" w:rsidP="00D07500">
      <w:pPr>
        <w:jc w:val="both"/>
        <w:rPr>
          <w:lang w:val="en-US"/>
        </w:rPr>
      </w:pPr>
      <w:r w:rsidRPr="005154D4">
        <w:rPr>
          <w:lang w:val="en-US"/>
        </w:rPr>
        <w:t>TEXTTEXTTEXTTEXTTEX</w:t>
      </w:r>
    </w:p>
    <w:p w14:paraId="18A60212" w14:textId="77777777" w:rsidR="00762F06" w:rsidRPr="005154D4" w:rsidRDefault="00762F06" w:rsidP="00D07500">
      <w:pPr>
        <w:jc w:val="both"/>
        <w:rPr>
          <w:lang w:val="en-US"/>
        </w:rPr>
      </w:pPr>
      <w:r w:rsidRPr="005154D4">
        <w:rPr>
          <w:lang w:val="en-US"/>
        </w:rPr>
        <w:t>TEXTTEXTTEXTTEXTTEX</w:t>
      </w:r>
    </w:p>
    <w:p w14:paraId="33AA32BF" w14:textId="77777777" w:rsidR="00762F06" w:rsidRPr="005154D4" w:rsidRDefault="00762F06" w:rsidP="00D07500">
      <w:pPr>
        <w:jc w:val="both"/>
        <w:rPr>
          <w:lang w:val="en-US"/>
        </w:rPr>
      </w:pPr>
      <w:r w:rsidRPr="005154D4">
        <w:rPr>
          <w:lang w:val="en-US"/>
        </w:rPr>
        <w:t>TEXTTEXTTEXTTEXTTEX</w:t>
      </w:r>
    </w:p>
    <w:p w14:paraId="2369AACC" w14:textId="77777777" w:rsidR="00762F06" w:rsidRPr="005154D4" w:rsidRDefault="00762F06" w:rsidP="00D07500">
      <w:pPr>
        <w:jc w:val="both"/>
        <w:rPr>
          <w:lang w:val="en-US"/>
        </w:rPr>
      </w:pPr>
      <w:r w:rsidRPr="005154D4">
        <w:rPr>
          <w:lang w:val="en-US"/>
        </w:rPr>
        <w:t>TEXTTEXTTEXTTEXTTEX</w:t>
      </w:r>
    </w:p>
    <w:p w14:paraId="27CA0CAF" w14:textId="77777777" w:rsidR="00762F06" w:rsidRPr="005154D4" w:rsidRDefault="00762F06" w:rsidP="00D07500">
      <w:pPr>
        <w:jc w:val="both"/>
        <w:rPr>
          <w:lang w:val="en-US"/>
        </w:rPr>
      </w:pPr>
      <w:r w:rsidRPr="005154D4">
        <w:rPr>
          <w:lang w:val="en-US"/>
        </w:rPr>
        <w:lastRenderedPageBreak/>
        <w:t>TEXTTEXTTEXTTEXTTEX</w:t>
      </w:r>
    </w:p>
    <w:p w14:paraId="06D215FF" w14:textId="1DB0D285" w:rsidR="00962B6B" w:rsidRDefault="00962B6B" w:rsidP="00D07500">
      <w:pPr>
        <w:jc w:val="both"/>
        <w:rPr>
          <w:lang w:val="en-US"/>
        </w:rPr>
      </w:pPr>
    </w:p>
    <w:p w14:paraId="2388FBE7" w14:textId="6C1278B1" w:rsidR="005D02EB" w:rsidRDefault="005D02EB" w:rsidP="00D07500">
      <w:pPr>
        <w:jc w:val="both"/>
        <w:rPr>
          <w:lang w:val="en-US"/>
        </w:rPr>
      </w:pPr>
      <w:r>
        <w:rPr>
          <w:lang w:val="en-US"/>
        </w:rPr>
        <w:br w:type="page"/>
      </w:r>
    </w:p>
    <w:p w14:paraId="1BAD0721" w14:textId="77777777" w:rsidR="00962B6B" w:rsidRDefault="00962B6B" w:rsidP="00D07500">
      <w:pPr>
        <w:jc w:val="both"/>
        <w:rPr>
          <w:lang w:val="en-US"/>
        </w:rPr>
      </w:pPr>
    </w:p>
    <w:p w14:paraId="2A073543" w14:textId="49A1EFFD" w:rsidR="00962B6B" w:rsidRPr="00D07500" w:rsidRDefault="00962B6B" w:rsidP="00D07500">
      <w:pPr>
        <w:pStyle w:val="berschrift1"/>
        <w:jc w:val="both"/>
      </w:pPr>
      <w:bookmarkStart w:id="25" w:name="_Toc24623955"/>
      <w:r w:rsidRPr="00D07500">
        <w:t>Quellen</w:t>
      </w:r>
      <w:bookmarkEnd w:id="25"/>
    </w:p>
    <w:p w14:paraId="7179428A" w14:textId="27DB792B" w:rsidR="00962B6B" w:rsidRPr="000E6F58" w:rsidRDefault="00C67F01" w:rsidP="00D07500">
      <w:pPr>
        <w:jc w:val="both"/>
      </w:pPr>
      <w:r w:rsidRPr="000E6F58">
        <w:t>[1] Android Studio</w:t>
      </w:r>
      <w:r w:rsidR="000E6F58" w:rsidRPr="000E6F58">
        <w:t xml:space="preserve"> </w:t>
      </w:r>
      <w:r w:rsidR="000E6F58">
        <w:t xml:space="preserve">- </w:t>
      </w:r>
      <w:r w:rsidR="00B95EE7">
        <w:t>letzter</w:t>
      </w:r>
      <w:r w:rsidR="000E6F58">
        <w:t xml:space="preserve"> </w:t>
      </w:r>
      <w:r w:rsidR="00B95EE7">
        <w:t>Aufruf</w:t>
      </w:r>
      <w:r w:rsidR="000E6F58">
        <w:t xml:space="preserve"> am </w:t>
      </w:r>
      <w:proofErr w:type="gramStart"/>
      <w:r w:rsidR="000E6F58">
        <w:t xml:space="preserve">10.05.2019 </w:t>
      </w:r>
      <w:r w:rsidRPr="000E6F58">
        <w:t xml:space="preserve"> -</w:t>
      </w:r>
      <w:proofErr w:type="gramEnd"/>
      <w:r w:rsidRPr="000E6F58">
        <w:t xml:space="preserve"> </w:t>
      </w:r>
      <w:hyperlink r:id="rId26" w:history="1">
        <w:r w:rsidRPr="000E6F58">
          <w:rPr>
            <w:rStyle w:val="Hyperlink"/>
          </w:rPr>
          <w:t>https://www.dev-insider.de/was-ist-android-studio-a-605428/</w:t>
        </w:r>
      </w:hyperlink>
    </w:p>
    <w:p w14:paraId="456668E9" w14:textId="0967BD32" w:rsidR="00C67F01" w:rsidRPr="000E6F58" w:rsidRDefault="00C67F01" w:rsidP="00D07500">
      <w:pPr>
        <w:jc w:val="both"/>
      </w:pPr>
      <w:r w:rsidRPr="000E6F58">
        <w:t>[2] Raspberry Pi 3B+</w:t>
      </w:r>
      <w:r w:rsidR="000E6F58" w:rsidRPr="000E6F58">
        <w:t xml:space="preserve"> </w:t>
      </w:r>
      <w:r w:rsidR="000E6F58">
        <w:t xml:space="preserve">- </w:t>
      </w:r>
      <w:r w:rsidR="00B95EE7">
        <w:t>letzter</w:t>
      </w:r>
      <w:r w:rsidR="000E6F58">
        <w:t xml:space="preserve"> </w:t>
      </w:r>
      <w:r w:rsidR="00B95EE7">
        <w:t>Aufruf</w:t>
      </w:r>
      <w:r w:rsidR="000E6F58">
        <w:t xml:space="preserve"> am 04.05.2019 </w:t>
      </w:r>
      <w:r w:rsidRPr="000E6F58">
        <w:t xml:space="preserve"> - </w:t>
      </w:r>
      <w:hyperlink r:id="rId27" w:history="1">
        <w:r w:rsidRPr="000E6F58">
          <w:rPr>
            <w:rStyle w:val="Hyperlink"/>
          </w:rPr>
          <w:t>https://www.elektronik-kompendium.de/sites/raspberry-pi/2102291.htm</w:t>
        </w:r>
      </w:hyperlink>
    </w:p>
    <w:p w14:paraId="6FCB035B" w14:textId="291A2F00" w:rsidR="00C67F01" w:rsidRPr="000E6F58" w:rsidRDefault="00C67F01" w:rsidP="00D07500">
      <w:pPr>
        <w:jc w:val="both"/>
      </w:pPr>
      <w:r w:rsidRPr="000E6F58">
        <w:t xml:space="preserve">[3] Flutter </w:t>
      </w:r>
      <w:r w:rsidR="00B95EE7">
        <w:t>Dev</w:t>
      </w:r>
      <w:r w:rsidR="000E6F58" w:rsidRPr="000E6F58">
        <w:t xml:space="preserve"> </w:t>
      </w:r>
      <w:r w:rsidR="000E6F58">
        <w:t xml:space="preserve">- </w:t>
      </w:r>
      <w:r w:rsidR="00B95EE7">
        <w:t>letzter</w:t>
      </w:r>
      <w:r w:rsidR="000E6F58">
        <w:t xml:space="preserve"> </w:t>
      </w:r>
      <w:r w:rsidR="00B95EE7">
        <w:t>Aufruf</w:t>
      </w:r>
      <w:r w:rsidR="000E6F58">
        <w:t xml:space="preserve"> am 13.05.2019 </w:t>
      </w:r>
      <w:r w:rsidRPr="000E6F58">
        <w:t xml:space="preserve"> - </w:t>
      </w:r>
      <w:hyperlink r:id="rId28" w:history="1">
        <w:r w:rsidRPr="000E6F58">
          <w:rPr>
            <w:rStyle w:val="Hyperlink"/>
          </w:rPr>
          <w:t>https://flutter.dev/</w:t>
        </w:r>
      </w:hyperlink>
    </w:p>
    <w:p w14:paraId="5282AC62" w14:textId="61673FD1" w:rsidR="00C67F01" w:rsidRPr="000E6F58" w:rsidRDefault="00C67F01" w:rsidP="00D07500">
      <w:pPr>
        <w:jc w:val="both"/>
      </w:pPr>
      <w:r w:rsidRPr="000E6F58">
        <w:t>[4] Node – RED</w:t>
      </w:r>
      <w:r w:rsidR="000E6F58" w:rsidRPr="000E6F58">
        <w:t xml:space="preserve"> </w:t>
      </w:r>
      <w:r w:rsidR="000E6F58">
        <w:t xml:space="preserve">- </w:t>
      </w:r>
      <w:r w:rsidR="00B95EE7">
        <w:t>letzter</w:t>
      </w:r>
      <w:r w:rsidR="000E6F58">
        <w:t xml:space="preserve"> </w:t>
      </w:r>
      <w:r w:rsidR="00B95EE7">
        <w:t>Aufruf</w:t>
      </w:r>
      <w:r w:rsidR="000E6F58">
        <w:t xml:space="preserve"> am 13.05.2019 </w:t>
      </w:r>
      <w:r w:rsidRPr="000E6F58">
        <w:t xml:space="preserve"> - </w:t>
      </w:r>
      <w:hyperlink r:id="rId29" w:history="1">
        <w:r w:rsidRPr="000E6F58">
          <w:rPr>
            <w:rStyle w:val="Hyperlink"/>
          </w:rPr>
          <w:t>https://nodered.org/docs/</w:t>
        </w:r>
      </w:hyperlink>
    </w:p>
    <w:p w14:paraId="76ECFC30" w14:textId="65646952" w:rsidR="00C67F01" w:rsidRPr="00DB3FE4" w:rsidRDefault="006803ED" w:rsidP="00D07500">
      <w:pPr>
        <w:jc w:val="both"/>
      </w:pPr>
      <w:r w:rsidRPr="00DB3FE4">
        <w:t>[5] nodeMCU</w:t>
      </w:r>
      <w:r w:rsidR="000E6F58">
        <w:t xml:space="preserve"> - </w:t>
      </w:r>
      <w:r w:rsidR="00B95EE7">
        <w:t>letzter</w:t>
      </w:r>
      <w:r w:rsidR="000E6F58">
        <w:t xml:space="preserve"> </w:t>
      </w:r>
      <w:r w:rsidR="00B95EE7">
        <w:t>Aufruf</w:t>
      </w:r>
      <w:r w:rsidR="000E6F58">
        <w:t xml:space="preserve"> am 13.05.2019 </w:t>
      </w:r>
      <w:r w:rsidRPr="00DB3FE4">
        <w:t xml:space="preserve"> - </w:t>
      </w:r>
      <w:hyperlink r:id="rId30" w:history="1">
        <w:r w:rsidRPr="00DB3FE4">
          <w:rPr>
            <w:rStyle w:val="Hyperlink"/>
          </w:rPr>
          <w:t>https://www.mikrocontroller-elektronik.de/nodemcu-esp8266-tutorial-wlan-board-arduino-ide/</w:t>
        </w:r>
      </w:hyperlink>
    </w:p>
    <w:p w14:paraId="304FB27E" w14:textId="32569789" w:rsidR="006803ED" w:rsidRDefault="00DB3FE4" w:rsidP="00D07500">
      <w:pPr>
        <w:jc w:val="both"/>
      </w:pPr>
      <w:r w:rsidRPr="00DB3FE4">
        <w:t>[6] Flutter Geschichte</w:t>
      </w:r>
      <w:r w:rsidR="000E6F58">
        <w:t xml:space="preserve"> - </w:t>
      </w:r>
      <w:r w:rsidR="00B95EE7">
        <w:t>letzter</w:t>
      </w:r>
      <w:r w:rsidR="000E6F58">
        <w:t xml:space="preserve"> </w:t>
      </w:r>
      <w:r w:rsidR="00B95EE7">
        <w:t>Aufruf</w:t>
      </w:r>
      <w:r w:rsidR="000E6F58">
        <w:t xml:space="preserve"> am 13.05.2019 </w:t>
      </w:r>
      <w:r w:rsidRPr="00DB3FE4">
        <w:t xml:space="preserve"> - </w:t>
      </w:r>
      <w:hyperlink r:id="rId31" w:history="1">
        <w:r w:rsidRPr="005D494D">
          <w:rPr>
            <w:rStyle w:val="Hyperlink"/>
          </w:rPr>
          <w:t>https://google.fandom.com/wiki/Flutter</w:t>
        </w:r>
      </w:hyperlink>
    </w:p>
    <w:p w14:paraId="3EB33707" w14:textId="119A1194" w:rsidR="00DB3FE4" w:rsidRDefault="000E6F58" w:rsidP="00D07500">
      <w:pPr>
        <w:jc w:val="both"/>
      </w:pPr>
      <w:r>
        <w:t xml:space="preserve">[7] Flutter-Widgets- </w:t>
      </w:r>
      <w:r w:rsidR="00B95EE7">
        <w:t>letzter</w:t>
      </w:r>
      <w:r>
        <w:t xml:space="preserve"> </w:t>
      </w:r>
      <w:r w:rsidR="00B95EE7">
        <w:t>Aufruf</w:t>
      </w:r>
      <w:r>
        <w:t xml:space="preserve"> am 14.05.2019 - </w:t>
      </w:r>
      <w:hyperlink r:id="rId32" w:history="1">
        <w:r w:rsidR="003510F5" w:rsidRPr="005D494D">
          <w:rPr>
            <w:rStyle w:val="Hyperlink"/>
          </w:rPr>
          <w:t>https://docs.flutter.io/flutter/widgets/Widget-class.html</w:t>
        </w:r>
      </w:hyperlink>
    </w:p>
    <w:p w14:paraId="5FFEAE9D" w14:textId="3EFF4F01" w:rsidR="003510F5" w:rsidRDefault="003510F5" w:rsidP="00D07500">
      <w:pPr>
        <w:jc w:val="both"/>
      </w:pPr>
      <w:r>
        <w:t xml:space="preserve">[8] Dart-Programmiersprache- letzter Aufruf am 14.05.2019- </w:t>
      </w:r>
      <w:hyperlink r:id="rId33" w:history="1">
        <w:r w:rsidRPr="005D494D">
          <w:rPr>
            <w:rStyle w:val="Hyperlink"/>
          </w:rPr>
          <w:t>https://de.wikipedia.org/wiki/Dart_(Programmiersprache)</w:t>
        </w:r>
      </w:hyperlink>
    </w:p>
    <w:p w14:paraId="2F375E07" w14:textId="77777777" w:rsidR="003510F5" w:rsidRPr="00DB3FE4" w:rsidRDefault="003510F5" w:rsidP="00D07500">
      <w:pPr>
        <w:jc w:val="both"/>
      </w:pPr>
    </w:p>
    <w:sectPr w:rsidR="003510F5" w:rsidRPr="00DB3FE4" w:rsidSect="00A53575">
      <w:headerReference w:type="default" r:id="rId34"/>
      <w:footerReference w:type="even" r:id="rId35"/>
      <w:footerReference w:type="default" r:id="rId36"/>
      <w:pgSz w:w="11906" w:h="16838"/>
      <w:pgMar w:top="1418" w:right="1133" w:bottom="1134"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4FF0D" w14:textId="77777777" w:rsidR="00766AC1" w:rsidRDefault="00766AC1">
      <w:r>
        <w:separator/>
      </w:r>
    </w:p>
  </w:endnote>
  <w:endnote w:type="continuationSeparator" w:id="0">
    <w:p w14:paraId="4BF73462" w14:textId="77777777" w:rsidR="00766AC1" w:rsidRDefault="00766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Cambria">
    <w:panose1 w:val="02040503050406030204"/>
    <w:charset w:val="00"/>
    <w:family w:val="roman"/>
    <w:pitch w:val="variable"/>
    <w:sig w:usb0="E00006FF" w:usb1="420024FF" w:usb2="02000000" w:usb3="00000000" w:csb0="0000019F" w:csb1="00000000"/>
  </w:font>
  <w:font w:name="Source Sans Pro">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8567F" w14:textId="77777777" w:rsidR="0022493C" w:rsidRDefault="0022493C" w:rsidP="00362B2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5CB266C" w14:textId="77777777" w:rsidR="0022493C" w:rsidRDefault="0022493C" w:rsidP="00165BC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9CCC3" w14:textId="6E3046DA" w:rsidR="0022493C" w:rsidRPr="005E329C" w:rsidRDefault="0022493C" w:rsidP="00165BCB">
    <w:pPr>
      <w:pStyle w:val="Fuzeile"/>
      <w:pBdr>
        <w:top w:val="single" w:sz="4" w:space="1" w:color="auto"/>
      </w:pBdr>
      <w:ind w:right="360"/>
      <w:rPr>
        <w:snapToGrid w:val="0"/>
      </w:rPr>
    </w:pPr>
    <w:r>
      <w:rPr>
        <w:snapToGrid w:val="0"/>
      </w:rPr>
      <w:tab/>
      <w:t xml:space="preserve">Seite </w:t>
    </w:r>
    <w:r w:rsidRPr="00E40576">
      <w:rPr>
        <w:snapToGrid w:val="0"/>
      </w:rPr>
      <w:fldChar w:fldCharType="begin"/>
    </w:r>
    <w:r w:rsidRPr="00E40576">
      <w:rPr>
        <w:snapToGrid w:val="0"/>
      </w:rPr>
      <w:instrText>PAGE   \* MERGEFORMAT</w:instrText>
    </w:r>
    <w:r w:rsidRPr="00E40576">
      <w:rPr>
        <w:snapToGrid w:val="0"/>
      </w:rPr>
      <w:fldChar w:fldCharType="separate"/>
    </w:r>
    <w:r>
      <w:rPr>
        <w:noProof/>
        <w:snapToGrid w:val="0"/>
      </w:rPr>
      <w:t>6</w:t>
    </w:r>
    <w:r w:rsidRPr="00E40576">
      <w:rPr>
        <w:snapToGrid w:val="0"/>
      </w:rPr>
      <w:fldChar w:fldCharType="end"/>
    </w:r>
    <w:r>
      <w:rPr>
        <w:snapToGrid w:val="0"/>
      </w:rPr>
      <w:t xml:space="preserve"> von </w:t>
    </w:r>
    <w:r>
      <w:rPr>
        <w:snapToGrid w:val="0"/>
      </w:rPr>
      <w:fldChar w:fldCharType="begin"/>
    </w:r>
    <w:r>
      <w:rPr>
        <w:snapToGrid w:val="0"/>
      </w:rPr>
      <w:instrText xml:space="preserve"> NUMPAGES </w:instrText>
    </w:r>
    <w:r>
      <w:rPr>
        <w:snapToGrid w:val="0"/>
      </w:rPr>
      <w:fldChar w:fldCharType="separate"/>
    </w:r>
    <w:r>
      <w:rPr>
        <w:noProof/>
        <w:snapToGrid w:val="0"/>
      </w:rPr>
      <w:t>15</w:t>
    </w:r>
    <w:r>
      <w:rPr>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D01AC" w14:textId="77777777" w:rsidR="00766AC1" w:rsidRDefault="00766AC1">
      <w:r>
        <w:separator/>
      </w:r>
    </w:p>
  </w:footnote>
  <w:footnote w:type="continuationSeparator" w:id="0">
    <w:p w14:paraId="7A8999B2" w14:textId="77777777" w:rsidR="00766AC1" w:rsidRDefault="00766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C2DD4" w14:textId="2E87A70D" w:rsidR="0022493C" w:rsidRDefault="0022493C">
    <w:pPr>
      <w:pStyle w:val="Kopfzeile"/>
      <w:pBdr>
        <w:bottom w:val="single" w:sz="12" w:space="0" w:color="808080"/>
      </w:pBdr>
    </w:pPr>
    <w:r>
      <w:t>14.05.2019</w:t>
    </w:r>
    <w:r>
      <w:tab/>
      <w:t>ALED Controller</w:t>
    </w:r>
    <w:r>
      <w:tab/>
    </w:r>
    <w:r>
      <w:rPr>
        <w:noProof/>
      </w:rPr>
      <w:drawing>
        <wp:inline distT="0" distB="0" distL="0" distR="0" wp14:anchorId="4B8780D7" wp14:editId="5235F9E3">
          <wp:extent cx="937459" cy="413628"/>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1006540" cy="444108"/>
                  </a:xfrm>
                  <a:prstGeom prst="rect">
                    <a:avLst/>
                  </a:prstGeom>
                  <a:noFill/>
                </pic:spPr>
              </pic:pic>
            </a:graphicData>
          </a:graphic>
        </wp:inline>
      </w:drawing>
    </w:r>
    <w:r>
      <w:rPr>
        <w:color w:val="000080"/>
        <w:bdr w:val="single" w:sz="8" w:space="0" w:color="808000"/>
      </w:rPr>
      <w:t xml:space="preserve"> </w:t>
    </w:r>
  </w:p>
  <w:p w14:paraId="0E970C77" w14:textId="3D7E3684" w:rsidR="0022493C" w:rsidRDefault="0022493C">
    <w:pPr>
      <w:pStyle w:val="Kopfzeile"/>
      <w:tabs>
        <w:tab w:val="left" w:pos="7371"/>
      </w:tabs>
    </w:pPr>
    <w:r>
      <w:t>Schiemann / Görzen</w:t>
    </w:r>
    <w:r>
      <w:tab/>
      <w:t>Android App zur Steuerung einer LED am RPI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2FE0"/>
    <w:multiLevelType w:val="hybridMultilevel"/>
    <w:tmpl w:val="C6E862D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6A1CBF"/>
    <w:multiLevelType w:val="multilevel"/>
    <w:tmpl w:val="01B0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E7302"/>
    <w:multiLevelType w:val="multilevel"/>
    <w:tmpl w:val="E6CE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E0A1A"/>
    <w:multiLevelType w:val="hybridMultilevel"/>
    <w:tmpl w:val="70D03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C6E40"/>
    <w:multiLevelType w:val="hybridMultilevel"/>
    <w:tmpl w:val="AD6ED2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F2B408F"/>
    <w:multiLevelType w:val="hybridMultilevel"/>
    <w:tmpl w:val="E8F45BA0"/>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6" w15:restartNumberingAfterBreak="0">
    <w:nsid w:val="31263FD2"/>
    <w:multiLevelType w:val="multilevel"/>
    <w:tmpl w:val="1FF6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0C22EB"/>
    <w:multiLevelType w:val="multilevel"/>
    <w:tmpl w:val="8CBE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E3A07"/>
    <w:multiLevelType w:val="multilevel"/>
    <w:tmpl w:val="D4020498"/>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lvl>
    <w:lvl w:ilvl="2">
      <w:start w:val="1"/>
      <w:numFmt w:val="bullet"/>
      <w:lvlText w:val=""/>
      <w:lvlJc w:val="left"/>
      <w:pPr>
        <w:tabs>
          <w:tab w:val="num" w:pos="720"/>
        </w:tabs>
        <w:ind w:left="720" w:hanging="720"/>
      </w:pPr>
      <w:rPr>
        <w:rFonts w:ascii="Symbol" w:hAnsi="Symbol" w:hint="default"/>
      </w:rPr>
    </w:lvl>
    <w:lvl w:ilvl="3">
      <w:start w:val="1"/>
      <w:numFmt w:val="decimal"/>
      <w:lvlText w:val="%1.%2.%3.%4"/>
      <w:lvlJc w:val="left"/>
      <w:pPr>
        <w:tabs>
          <w:tab w:val="num" w:pos="1006"/>
        </w:tabs>
        <w:ind w:left="1006"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43FE1F47"/>
    <w:multiLevelType w:val="multilevel"/>
    <w:tmpl w:val="5FFA6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59C2694"/>
    <w:multiLevelType w:val="hybridMultilevel"/>
    <w:tmpl w:val="C3C4DDE6"/>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11" w15:restartNumberingAfterBreak="0">
    <w:nsid w:val="4E920502"/>
    <w:multiLevelType w:val="multilevel"/>
    <w:tmpl w:val="A48C2DD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1252CAB"/>
    <w:multiLevelType w:val="hybridMultilevel"/>
    <w:tmpl w:val="B966E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3F4D7B"/>
    <w:multiLevelType w:val="multilevel"/>
    <w:tmpl w:val="730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141EEB"/>
    <w:multiLevelType w:val="hybridMultilevel"/>
    <w:tmpl w:val="7D767932"/>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15" w15:restartNumberingAfterBreak="0">
    <w:nsid w:val="663851B1"/>
    <w:multiLevelType w:val="hybridMultilevel"/>
    <w:tmpl w:val="8FD68EE6"/>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16" w15:restartNumberingAfterBreak="0">
    <w:nsid w:val="674B6765"/>
    <w:multiLevelType w:val="hybridMultilevel"/>
    <w:tmpl w:val="67C2E060"/>
    <w:lvl w:ilvl="0" w:tplc="82E400FE">
      <w:start w:val="8"/>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EC1843"/>
    <w:multiLevelType w:val="multilevel"/>
    <w:tmpl w:val="41C489F8"/>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tabs>
          <w:tab w:val="num" w:pos="6246"/>
        </w:tabs>
        <w:ind w:left="624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1006"/>
        </w:tabs>
        <w:ind w:left="1006"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8" w15:restartNumberingAfterBreak="0">
    <w:nsid w:val="70BA539E"/>
    <w:multiLevelType w:val="hybridMultilevel"/>
    <w:tmpl w:val="F9D85A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0E665D6"/>
    <w:multiLevelType w:val="hybridMultilevel"/>
    <w:tmpl w:val="BD66625C"/>
    <w:lvl w:ilvl="0" w:tplc="6E4CE0DA">
      <w:start w:val="8"/>
      <w:numFmt w:val="decimal"/>
      <w:lvlText w:val="%1"/>
      <w:lvlJc w:val="left"/>
      <w:pPr>
        <w:ind w:left="936" w:hanging="360"/>
      </w:pPr>
      <w:rPr>
        <w:rFonts w:hint="default"/>
      </w:rPr>
    </w:lvl>
    <w:lvl w:ilvl="1" w:tplc="04070019" w:tentative="1">
      <w:start w:val="1"/>
      <w:numFmt w:val="lowerLetter"/>
      <w:lvlText w:val="%2."/>
      <w:lvlJc w:val="left"/>
      <w:pPr>
        <w:ind w:left="1656" w:hanging="360"/>
      </w:pPr>
    </w:lvl>
    <w:lvl w:ilvl="2" w:tplc="0407001B" w:tentative="1">
      <w:start w:val="1"/>
      <w:numFmt w:val="lowerRoman"/>
      <w:lvlText w:val="%3."/>
      <w:lvlJc w:val="right"/>
      <w:pPr>
        <w:ind w:left="2376" w:hanging="180"/>
      </w:pPr>
    </w:lvl>
    <w:lvl w:ilvl="3" w:tplc="0407000F" w:tentative="1">
      <w:start w:val="1"/>
      <w:numFmt w:val="decimal"/>
      <w:lvlText w:val="%4."/>
      <w:lvlJc w:val="left"/>
      <w:pPr>
        <w:ind w:left="3096" w:hanging="360"/>
      </w:pPr>
    </w:lvl>
    <w:lvl w:ilvl="4" w:tplc="04070019" w:tentative="1">
      <w:start w:val="1"/>
      <w:numFmt w:val="lowerLetter"/>
      <w:lvlText w:val="%5."/>
      <w:lvlJc w:val="left"/>
      <w:pPr>
        <w:ind w:left="3816" w:hanging="360"/>
      </w:pPr>
    </w:lvl>
    <w:lvl w:ilvl="5" w:tplc="0407001B" w:tentative="1">
      <w:start w:val="1"/>
      <w:numFmt w:val="lowerRoman"/>
      <w:lvlText w:val="%6."/>
      <w:lvlJc w:val="right"/>
      <w:pPr>
        <w:ind w:left="4536" w:hanging="180"/>
      </w:pPr>
    </w:lvl>
    <w:lvl w:ilvl="6" w:tplc="0407000F" w:tentative="1">
      <w:start w:val="1"/>
      <w:numFmt w:val="decimal"/>
      <w:lvlText w:val="%7."/>
      <w:lvlJc w:val="left"/>
      <w:pPr>
        <w:ind w:left="5256" w:hanging="360"/>
      </w:pPr>
    </w:lvl>
    <w:lvl w:ilvl="7" w:tplc="04070019" w:tentative="1">
      <w:start w:val="1"/>
      <w:numFmt w:val="lowerLetter"/>
      <w:lvlText w:val="%8."/>
      <w:lvlJc w:val="left"/>
      <w:pPr>
        <w:ind w:left="5976" w:hanging="360"/>
      </w:pPr>
    </w:lvl>
    <w:lvl w:ilvl="8" w:tplc="0407001B" w:tentative="1">
      <w:start w:val="1"/>
      <w:numFmt w:val="lowerRoman"/>
      <w:lvlText w:val="%9."/>
      <w:lvlJc w:val="right"/>
      <w:pPr>
        <w:ind w:left="6696" w:hanging="180"/>
      </w:pPr>
    </w:lvl>
  </w:abstractNum>
  <w:abstractNum w:abstractNumId="20" w15:restartNumberingAfterBreak="0">
    <w:nsid w:val="74176748"/>
    <w:multiLevelType w:val="hybridMultilevel"/>
    <w:tmpl w:val="1BA6FB82"/>
    <w:lvl w:ilvl="0" w:tplc="04070001">
      <w:start w:val="1"/>
      <w:numFmt w:val="bullet"/>
      <w:lvlText w:val=""/>
      <w:lvlJc w:val="left"/>
      <w:pPr>
        <w:ind w:left="945" w:hanging="360"/>
      </w:pPr>
      <w:rPr>
        <w:rFonts w:ascii="Symbol" w:hAnsi="Symbol" w:hint="default"/>
      </w:rPr>
    </w:lvl>
    <w:lvl w:ilvl="1" w:tplc="04070003" w:tentative="1">
      <w:start w:val="1"/>
      <w:numFmt w:val="bullet"/>
      <w:lvlText w:val="o"/>
      <w:lvlJc w:val="left"/>
      <w:pPr>
        <w:ind w:left="1665" w:hanging="360"/>
      </w:pPr>
      <w:rPr>
        <w:rFonts w:ascii="Courier New" w:hAnsi="Courier New" w:cs="Courier New" w:hint="default"/>
      </w:rPr>
    </w:lvl>
    <w:lvl w:ilvl="2" w:tplc="04070005" w:tentative="1">
      <w:start w:val="1"/>
      <w:numFmt w:val="bullet"/>
      <w:lvlText w:val=""/>
      <w:lvlJc w:val="left"/>
      <w:pPr>
        <w:ind w:left="2385" w:hanging="360"/>
      </w:pPr>
      <w:rPr>
        <w:rFonts w:ascii="Wingdings" w:hAnsi="Wingdings" w:hint="default"/>
      </w:rPr>
    </w:lvl>
    <w:lvl w:ilvl="3" w:tplc="04070001" w:tentative="1">
      <w:start w:val="1"/>
      <w:numFmt w:val="bullet"/>
      <w:lvlText w:val=""/>
      <w:lvlJc w:val="left"/>
      <w:pPr>
        <w:ind w:left="3105" w:hanging="360"/>
      </w:pPr>
      <w:rPr>
        <w:rFonts w:ascii="Symbol" w:hAnsi="Symbol" w:hint="default"/>
      </w:rPr>
    </w:lvl>
    <w:lvl w:ilvl="4" w:tplc="04070003" w:tentative="1">
      <w:start w:val="1"/>
      <w:numFmt w:val="bullet"/>
      <w:lvlText w:val="o"/>
      <w:lvlJc w:val="left"/>
      <w:pPr>
        <w:ind w:left="3825" w:hanging="360"/>
      </w:pPr>
      <w:rPr>
        <w:rFonts w:ascii="Courier New" w:hAnsi="Courier New" w:cs="Courier New" w:hint="default"/>
      </w:rPr>
    </w:lvl>
    <w:lvl w:ilvl="5" w:tplc="04070005" w:tentative="1">
      <w:start w:val="1"/>
      <w:numFmt w:val="bullet"/>
      <w:lvlText w:val=""/>
      <w:lvlJc w:val="left"/>
      <w:pPr>
        <w:ind w:left="4545" w:hanging="360"/>
      </w:pPr>
      <w:rPr>
        <w:rFonts w:ascii="Wingdings" w:hAnsi="Wingdings" w:hint="default"/>
      </w:rPr>
    </w:lvl>
    <w:lvl w:ilvl="6" w:tplc="04070001" w:tentative="1">
      <w:start w:val="1"/>
      <w:numFmt w:val="bullet"/>
      <w:lvlText w:val=""/>
      <w:lvlJc w:val="left"/>
      <w:pPr>
        <w:ind w:left="5265" w:hanging="360"/>
      </w:pPr>
      <w:rPr>
        <w:rFonts w:ascii="Symbol" w:hAnsi="Symbol" w:hint="default"/>
      </w:rPr>
    </w:lvl>
    <w:lvl w:ilvl="7" w:tplc="04070003" w:tentative="1">
      <w:start w:val="1"/>
      <w:numFmt w:val="bullet"/>
      <w:lvlText w:val="o"/>
      <w:lvlJc w:val="left"/>
      <w:pPr>
        <w:ind w:left="5985" w:hanging="360"/>
      </w:pPr>
      <w:rPr>
        <w:rFonts w:ascii="Courier New" w:hAnsi="Courier New" w:cs="Courier New" w:hint="default"/>
      </w:rPr>
    </w:lvl>
    <w:lvl w:ilvl="8" w:tplc="04070005" w:tentative="1">
      <w:start w:val="1"/>
      <w:numFmt w:val="bullet"/>
      <w:lvlText w:val=""/>
      <w:lvlJc w:val="left"/>
      <w:pPr>
        <w:ind w:left="6705" w:hanging="360"/>
      </w:pPr>
      <w:rPr>
        <w:rFonts w:ascii="Wingdings" w:hAnsi="Wingdings" w:hint="default"/>
      </w:rPr>
    </w:lvl>
  </w:abstractNum>
  <w:abstractNum w:abstractNumId="21" w15:restartNumberingAfterBreak="0">
    <w:nsid w:val="76056B8E"/>
    <w:multiLevelType w:val="multilevel"/>
    <w:tmpl w:val="E28A5AA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571"/>
        </w:tabs>
        <w:ind w:left="1571"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BAE16CF"/>
    <w:multiLevelType w:val="multilevel"/>
    <w:tmpl w:val="5BC2BB1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571"/>
        </w:tabs>
        <w:ind w:left="1571"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7"/>
  </w:num>
  <w:num w:numId="2">
    <w:abstractNumId w:val="21"/>
  </w:num>
  <w:num w:numId="3">
    <w:abstractNumId w:val="11"/>
  </w:num>
  <w:num w:numId="4">
    <w:abstractNumId w:val="9"/>
  </w:num>
  <w:num w:numId="5">
    <w:abstractNumId w:val="22"/>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6"/>
  </w:num>
  <w:num w:numId="9">
    <w:abstractNumId w:val="7"/>
  </w:num>
  <w:num w:numId="10">
    <w:abstractNumId w:val="13"/>
  </w:num>
  <w:num w:numId="11">
    <w:abstractNumId w:val="2"/>
  </w:num>
  <w:num w:numId="12">
    <w:abstractNumId w:val="12"/>
  </w:num>
  <w:num w:numId="13">
    <w:abstractNumId w:val="0"/>
  </w:num>
  <w:num w:numId="14">
    <w:abstractNumId w:val="4"/>
  </w:num>
  <w:num w:numId="15">
    <w:abstractNumId w:val="3"/>
  </w:num>
  <w:num w:numId="16">
    <w:abstractNumId w:val="5"/>
  </w:num>
  <w:num w:numId="17">
    <w:abstractNumId w:val="15"/>
  </w:num>
  <w:num w:numId="18">
    <w:abstractNumId w:val="20"/>
  </w:num>
  <w:num w:numId="19">
    <w:abstractNumId w:val="14"/>
  </w:num>
  <w:num w:numId="20">
    <w:abstractNumId w:val="10"/>
  </w:num>
  <w:num w:numId="21">
    <w:abstractNumId w:val="18"/>
  </w:num>
  <w:num w:numId="22">
    <w:abstractNumId w:val="17"/>
  </w:num>
  <w:num w:numId="23">
    <w:abstractNumId w:val="17"/>
  </w:num>
  <w:num w:numId="24">
    <w:abstractNumId w:val="17"/>
  </w:num>
  <w:num w:numId="25">
    <w:abstractNumId w:val="19"/>
  </w:num>
  <w:num w:numId="26">
    <w:abstractNumId w:val="17"/>
  </w:num>
  <w:num w:numId="27">
    <w:abstractNumId w:val="16"/>
  </w:num>
  <w:num w:numId="28">
    <w:abstractNumId w:val="17"/>
  </w:num>
  <w:num w:numId="29">
    <w:abstractNumId w:val="8"/>
  </w:num>
  <w:num w:numId="30">
    <w:abstractNumId w:val="17"/>
  </w:num>
  <w:num w:numId="31">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ctiveWritingStyle w:appName="MSWord" w:lang="de-DE"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6"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135"/>
    <w:rsid w:val="00000D0C"/>
    <w:rsid w:val="00001C4D"/>
    <w:rsid w:val="00004878"/>
    <w:rsid w:val="000059F5"/>
    <w:rsid w:val="00005E0B"/>
    <w:rsid w:val="000066CE"/>
    <w:rsid w:val="00006C24"/>
    <w:rsid w:val="00007206"/>
    <w:rsid w:val="000102A4"/>
    <w:rsid w:val="00010C59"/>
    <w:rsid w:val="0001130A"/>
    <w:rsid w:val="00011853"/>
    <w:rsid w:val="00011FAE"/>
    <w:rsid w:val="0001242C"/>
    <w:rsid w:val="00012E6A"/>
    <w:rsid w:val="00013BA4"/>
    <w:rsid w:val="0001639A"/>
    <w:rsid w:val="00020399"/>
    <w:rsid w:val="00020D72"/>
    <w:rsid w:val="00020F06"/>
    <w:rsid w:val="00022762"/>
    <w:rsid w:val="00022BE4"/>
    <w:rsid w:val="00023ED2"/>
    <w:rsid w:val="000246FF"/>
    <w:rsid w:val="00024E1E"/>
    <w:rsid w:val="00026126"/>
    <w:rsid w:val="00026455"/>
    <w:rsid w:val="00030221"/>
    <w:rsid w:val="000306A3"/>
    <w:rsid w:val="0003113A"/>
    <w:rsid w:val="000314C2"/>
    <w:rsid w:val="000334A0"/>
    <w:rsid w:val="00034CA1"/>
    <w:rsid w:val="00034E46"/>
    <w:rsid w:val="00036C49"/>
    <w:rsid w:val="00041425"/>
    <w:rsid w:val="000428F9"/>
    <w:rsid w:val="000433DF"/>
    <w:rsid w:val="000435AE"/>
    <w:rsid w:val="000437FE"/>
    <w:rsid w:val="00043CB6"/>
    <w:rsid w:val="00044438"/>
    <w:rsid w:val="00045669"/>
    <w:rsid w:val="0004567E"/>
    <w:rsid w:val="000466D7"/>
    <w:rsid w:val="00047373"/>
    <w:rsid w:val="00050F34"/>
    <w:rsid w:val="000535EA"/>
    <w:rsid w:val="00053A93"/>
    <w:rsid w:val="0005408F"/>
    <w:rsid w:val="0005411C"/>
    <w:rsid w:val="000544D8"/>
    <w:rsid w:val="00054E13"/>
    <w:rsid w:val="00056BE7"/>
    <w:rsid w:val="000570FC"/>
    <w:rsid w:val="0005796E"/>
    <w:rsid w:val="00060580"/>
    <w:rsid w:val="000606F7"/>
    <w:rsid w:val="00060863"/>
    <w:rsid w:val="00062110"/>
    <w:rsid w:val="0006256B"/>
    <w:rsid w:val="00063ED6"/>
    <w:rsid w:val="00064604"/>
    <w:rsid w:val="00066E28"/>
    <w:rsid w:val="000707AC"/>
    <w:rsid w:val="0007348E"/>
    <w:rsid w:val="00074444"/>
    <w:rsid w:val="00074C28"/>
    <w:rsid w:val="00074DE1"/>
    <w:rsid w:val="000754FC"/>
    <w:rsid w:val="00082868"/>
    <w:rsid w:val="000839ED"/>
    <w:rsid w:val="00084972"/>
    <w:rsid w:val="0008559F"/>
    <w:rsid w:val="00087890"/>
    <w:rsid w:val="00087FCD"/>
    <w:rsid w:val="00090E56"/>
    <w:rsid w:val="0009125C"/>
    <w:rsid w:val="00094F93"/>
    <w:rsid w:val="00095389"/>
    <w:rsid w:val="0009749E"/>
    <w:rsid w:val="0009756B"/>
    <w:rsid w:val="000979B1"/>
    <w:rsid w:val="000A0ECD"/>
    <w:rsid w:val="000A14BE"/>
    <w:rsid w:val="000A30F2"/>
    <w:rsid w:val="000A31FA"/>
    <w:rsid w:val="000A3EE8"/>
    <w:rsid w:val="000A44F8"/>
    <w:rsid w:val="000A7406"/>
    <w:rsid w:val="000B0607"/>
    <w:rsid w:val="000B1005"/>
    <w:rsid w:val="000B2C9D"/>
    <w:rsid w:val="000B5FC0"/>
    <w:rsid w:val="000B673C"/>
    <w:rsid w:val="000C23BE"/>
    <w:rsid w:val="000C4238"/>
    <w:rsid w:val="000C6BCF"/>
    <w:rsid w:val="000C6E07"/>
    <w:rsid w:val="000C7630"/>
    <w:rsid w:val="000D02A7"/>
    <w:rsid w:val="000D3EA1"/>
    <w:rsid w:val="000D5F05"/>
    <w:rsid w:val="000D6921"/>
    <w:rsid w:val="000E030C"/>
    <w:rsid w:val="000E2980"/>
    <w:rsid w:val="000E2C50"/>
    <w:rsid w:val="000E358D"/>
    <w:rsid w:val="000E4DEC"/>
    <w:rsid w:val="000E6414"/>
    <w:rsid w:val="000E6F58"/>
    <w:rsid w:val="000E7EF6"/>
    <w:rsid w:val="000F18C3"/>
    <w:rsid w:val="000F21E3"/>
    <w:rsid w:val="000F4122"/>
    <w:rsid w:val="000F5084"/>
    <w:rsid w:val="000F6257"/>
    <w:rsid w:val="00100983"/>
    <w:rsid w:val="00101D9B"/>
    <w:rsid w:val="00105081"/>
    <w:rsid w:val="001050DC"/>
    <w:rsid w:val="00106E9C"/>
    <w:rsid w:val="001079A6"/>
    <w:rsid w:val="0011039E"/>
    <w:rsid w:val="001110DE"/>
    <w:rsid w:val="00112BFD"/>
    <w:rsid w:val="001146F8"/>
    <w:rsid w:val="00117EF4"/>
    <w:rsid w:val="001201A0"/>
    <w:rsid w:val="00121A55"/>
    <w:rsid w:val="001237B8"/>
    <w:rsid w:val="001237DC"/>
    <w:rsid w:val="00124F94"/>
    <w:rsid w:val="00125D1F"/>
    <w:rsid w:val="0012614A"/>
    <w:rsid w:val="00131EF6"/>
    <w:rsid w:val="00132C31"/>
    <w:rsid w:val="00133ADE"/>
    <w:rsid w:val="00134A6D"/>
    <w:rsid w:val="00135A7B"/>
    <w:rsid w:val="001363C0"/>
    <w:rsid w:val="0013711F"/>
    <w:rsid w:val="00140B18"/>
    <w:rsid w:val="00141E74"/>
    <w:rsid w:val="00142D25"/>
    <w:rsid w:val="0014363E"/>
    <w:rsid w:val="00143DA3"/>
    <w:rsid w:val="0014584B"/>
    <w:rsid w:val="001459C0"/>
    <w:rsid w:val="0014601F"/>
    <w:rsid w:val="0014653E"/>
    <w:rsid w:val="00150442"/>
    <w:rsid w:val="00150466"/>
    <w:rsid w:val="00150FD4"/>
    <w:rsid w:val="00151854"/>
    <w:rsid w:val="00151AF2"/>
    <w:rsid w:val="00152EC5"/>
    <w:rsid w:val="0015330A"/>
    <w:rsid w:val="001536E1"/>
    <w:rsid w:val="00155569"/>
    <w:rsid w:val="00156B8E"/>
    <w:rsid w:val="001570E5"/>
    <w:rsid w:val="00160AE7"/>
    <w:rsid w:val="00160E54"/>
    <w:rsid w:val="00161754"/>
    <w:rsid w:val="00163C37"/>
    <w:rsid w:val="00164696"/>
    <w:rsid w:val="00164A4A"/>
    <w:rsid w:val="001659D0"/>
    <w:rsid w:val="00165BCB"/>
    <w:rsid w:val="00165DBE"/>
    <w:rsid w:val="00166440"/>
    <w:rsid w:val="00166E9F"/>
    <w:rsid w:val="00167627"/>
    <w:rsid w:val="00167A69"/>
    <w:rsid w:val="001720A8"/>
    <w:rsid w:val="001729A7"/>
    <w:rsid w:val="001747F4"/>
    <w:rsid w:val="00175B45"/>
    <w:rsid w:val="00181C13"/>
    <w:rsid w:val="00182772"/>
    <w:rsid w:val="00184D0A"/>
    <w:rsid w:val="0018542E"/>
    <w:rsid w:val="001864A2"/>
    <w:rsid w:val="001874EF"/>
    <w:rsid w:val="0018767F"/>
    <w:rsid w:val="0019190D"/>
    <w:rsid w:val="00191D60"/>
    <w:rsid w:val="00192B09"/>
    <w:rsid w:val="00192F28"/>
    <w:rsid w:val="00192FBE"/>
    <w:rsid w:val="0019498B"/>
    <w:rsid w:val="00196000"/>
    <w:rsid w:val="00196104"/>
    <w:rsid w:val="00196F18"/>
    <w:rsid w:val="001A003A"/>
    <w:rsid w:val="001A0316"/>
    <w:rsid w:val="001A0CEE"/>
    <w:rsid w:val="001A1F13"/>
    <w:rsid w:val="001A364F"/>
    <w:rsid w:val="001A4AF9"/>
    <w:rsid w:val="001A6AD6"/>
    <w:rsid w:val="001A74F8"/>
    <w:rsid w:val="001B1068"/>
    <w:rsid w:val="001B397B"/>
    <w:rsid w:val="001B3B2A"/>
    <w:rsid w:val="001B4516"/>
    <w:rsid w:val="001B54E2"/>
    <w:rsid w:val="001B5B8D"/>
    <w:rsid w:val="001B60CF"/>
    <w:rsid w:val="001B6CBB"/>
    <w:rsid w:val="001C1370"/>
    <w:rsid w:val="001C169E"/>
    <w:rsid w:val="001C32A6"/>
    <w:rsid w:val="001C3D5D"/>
    <w:rsid w:val="001C5A16"/>
    <w:rsid w:val="001C6863"/>
    <w:rsid w:val="001D0B10"/>
    <w:rsid w:val="001D4915"/>
    <w:rsid w:val="001D7A73"/>
    <w:rsid w:val="001E2BEF"/>
    <w:rsid w:val="001E2F67"/>
    <w:rsid w:val="001E2FF9"/>
    <w:rsid w:val="001E7336"/>
    <w:rsid w:val="001E7752"/>
    <w:rsid w:val="001F054E"/>
    <w:rsid w:val="001F11DB"/>
    <w:rsid w:val="001F1323"/>
    <w:rsid w:val="001F32A9"/>
    <w:rsid w:val="001F4A6F"/>
    <w:rsid w:val="001F606F"/>
    <w:rsid w:val="001F6B87"/>
    <w:rsid w:val="0020058F"/>
    <w:rsid w:val="00200B28"/>
    <w:rsid w:val="00201600"/>
    <w:rsid w:val="0020215C"/>
    <w:rsid w:val="00202766"/>
    <w:rsid w:val="002033B1"/>
    <w:rsid w:val="00207478"/>
    <w:rsid w:val="00207B61"/>
    <w:rsid w:val="002100CF"/>
    <w:rsid w:val="00212E5A"/>
    <w:rsid w:val="00213BFD"/>
    <w:rsid w:val="00215ABF"/>
    <w:rsid w:val="0021631F"/>
    <w:rsid w:val="002201BA"/>
    <w:rsid w:val="0022043B"/>
    <w:rsid w:val="0022493C"/>
    <w:rsid w:val="00224F16"/>
    <w:rsid w:val="00225C2B"/>
    <w:rsid w:val="0022621B"/>
    <w:rsid w:val="00231355"/>
    <w:rsid w:val="0023381E"/>
    <w:rsid w:val="00233BB1"/>
    <w:rsid w:val="00235298"/>
    <w:rsid w:val="00240189"/>
    <w:rsid w:val="00240E7B"/>
    <w:rsid w:val="002413B8"/>
    <w:rsid w:val="00244AEA"/>
    <w:rsid w:val="00244B04"/>
    <w:rsid w:val="0024553A"/>
    <w:rsid w:val="00245F75"/>
    <w:rsid w:val="0024669D"/>
    <w:rsid w:val="00250255"/>
    <w:rsid w:val="00251F70"/>
    <w:rsid w:val="00252C28"/>
    <w:rsid w:val="00252E3E"/>
    <w:rsid w:val="00253570"/>
    <w:rsid w:val="00253F15"/>
    <w:rsid w:val="00257279"/>
    <w:rsid w:val="002574F7"/>
    <w:rsid w:val="0025760D"/>
    <w:rsid w:val="00263A07"/>
    <w:rsid w:val="002649AB"/>
    <w:rsid w:val="00264E2A"/>
    <w:rsid w:val="00266C86"/>
    <w:rsid w:val="002672E2"/>
    <w:rsid w:val="00271CF2"/>
    <w:rsid w:val="00273793"/>
    <w:rsid w:val="002740FA"/>
    <w:rsid w:val="00274542"/>
    <w:rsid w:val="00276786"/>
    <w:rsid w:val="0028119A"/>
    <w:rsid w:val="00281689"/>
    <w:rsid w:val="00281A49"/>
    <w:rsid w:val="00281D7E"/>
    <w:rsid w:val="00285959"/>
    <w:rsid w:val="0028764A"/>
    <w:rsid w:val="00287CD6"/>
    <w:rsid w:val="00290791"/>
    <w:rsid w:val="00290CFE"/>
    <w:rsid w:val="0029146D"/>
    <w:rsid w:val="00291717"/>
    <w:rsid w:val="0029305B"/>
    <w:rsid w:val="0029503D"/>
    <w:rsid w:val="002967E8"/>
    <w:rsid w:val="00297AB6"/>
    <w:rsid w:val="002A1D45"/>
    <w:rsid w:val="002A1D51"/>
    <w:rsid w:val="002A3394"/>
    <w:rsid w:val="002A382A"/>
    <w:rsid w:val="002A3DC9"/>
    <w:rsid w:val="002A4C10"/>
    <w:rsid w:val="002B1D6A"/>
    <w:rsid w:val="002B4206"/>
    <w:rsid w:val="002B5229"/>
    <w:rsid w:val="002B5D44"/>
    <w:rsid w:val="002C091C"/>
    <w:rsid w:val="002C096E"/>
    <w:rsid w:val="002C1E88"/>
    <w:rsid w:val="002C2598"/>
    <w:rsid w:val="002C371D"/>
    <w:rsid w:val="002D1DCF"/>
    <w:rsid w:val="002D2747"/>
    <w:rsid w:val="002D3007"/>
    <w:rsid w:val="002D390D"/>
    <w:rsid w:val="002D752F"/>
    <w:rsid w:val="002D7800"/>
    <w:rsid w:val="002D7AD1"/>
    <w:rsid w:val="002D7CB3"/>
    <w:rsid w:val="002E39A8"/>
    <w:rsid w:val="002E5E5D"/>
    <w:rsid w:val="002E64B1"/>
    <w:rsid w:val="002E761D"/>
    <w:rsid w:val="002F28F2"/>
    <w:rsid w:val="002F3101"/>
    <w:rsid w:val="002F514C"/>
    <w:rsid w:val="002F53AF"/>
    <w:rsid w:val="002F5D94"/>
    <w:rsid w:val="002F7833"/>
    <w:rsid w:val="00302473"/>
    <w:rsid w:val="003027A1"/>
    <w:rsid w:val="00302CF1"/>
    <w:rsid w:val="00304387"/>
    <w:rsid w:val="0030521B"/>
    <w:rsid w:val="00305F4E"/>
    <w:rsid w:val="00306F6D"/>
    <w:rsid w:val="00306FB6"/>
    <w:rsid w:val="00310661"/>
    <w:rsid w:val="003108D4"/>
    <w:rsid w:val="00311732"/>
    <w:rsid w:val="0031214C"/>
    <w:rsid w:val="00312EAA"/>
    <w:rsid w:val="00313D8D"/>
    <w:rsid w:val="003146C5"/>
    <w:rsid w:val="003159A9"/>
    <w:rsid w:val="003163B0"/>
    <w:rsid w:val="00316614"/>
    <w:rsid w:val="0031695E"/>
    <w:rsid w:val="00316A28"/>
    <w:rsid w:val="003174C5"/>
    <w:rsid w:val="00317F64"/>
    <w:rsid w:val="00320EB3"/>
    <w:rsid w:val="00320FB8"/>
    <w:rsid w:val="003224C2"/>
    <w:rsid w:val="003224C3"/>
    <w:rsid w:val="00323336"/>
    <w:rsid w:val="00323666"/>
    <w:rsid w:val="0032383E"/>
    <w:rsid w:val="00325B9E"/>
    <w:rsid w:val="00325C88"/>
    <w:rsid w:val="00325D87"/>
    <w:rsid w:val="003272BF"/>
    <w:rsid w:val="00330760"/>
    <w:rsid w:val="00332701"/>
    <w:rsid w:val="0033299B"/>
    <w:rsid w:val="00333493"/>
    <w:rsid w:val="00333730"/>
    <w:rsid w:val="00335854"/>
    <w:rsid w:val="00336D05"/>
    <w:rsid w:val="00337A98"/>
    <w:rsid w:val="00340192"/>
    <w:rsid w:val="00340E03"/>
    <w:rsid w:val="00341BAE"/>
    <w:rsid w:val="00341BFB"/>
    <w:rsid w:val="0034595C"/>
    <w:rsid w:val="00346565"/>
    <w:rsid w:val="00350587"/>
    <w:rsid w:val="00350CD2"/>
    <w:rsid w:val="00350D8A"/>
    <w:rsid w:val="003510F5"/>
    <w:rsid w:val="0035193A"/>
    <w:rsid w:val="00351D9E"/>
    <w:rsid w:val="00352A98"/>
    <w:rsid w:val="003542E8"/>
    <w:rsid w:val="0035518E"/>
    <w:rsid w:val="003563E1"/>
    <w:rsid w:val="00356ED2"/>
    <w:rsid w:val="00356F05"/>
    <w:rsid w:val="0035793D"/>
    <w:rsid w:val="00360371"/>
    <w:rsid w:val="003614E3"/>
    <w:rsid w:val="00361AEF"/>
    <w:rsid w:val="00362576"/>
    <w:rsid w:val="00362B2A"/>
    <w:rsid w:val="00367452"/>
    <w:rsid w:val="00371AB1"/>
    <w:rsid w:val="00372534"/>
    <w:rsid w:val="00372E09"/>
    <w:rsid w:val="0037304E"/>
    <w:rsid w:val="00374937"/>
    <w:rsid w:val="00375267"/>
    <w:rsid w:val="00375CBB"/>
    <w:rsid w:val="0037683F"/>
    <w:rsid w:val="00376F4D"/>
    <w:rsid w:val="0037752C"/>
    <w:rsid w:val="003802E9"/>
    <w:rsid w:val="00380999"/>
    <w:rsid w:val="00382C85"/>
    <w:rsid w:val="00383D0F"/>
    <w:rsid w:val="00383DA1"/>
    <w:rsid w:val="00387DFB"/>
    <w:rsid w:val="00390C56"/>
    <w:rsid w:val="00390C74"/>
    <w:rsid w:val="00390D8B"/>
    <w:rsid w:val="003927D7"/>
    <w:rsid w:val="00392B3F"/>
    <w:rsid w:val="00392D8A"/>
    <w:rsid w:val="00394999"/>
    <w:rsid w:val="00394A43"/>
    <w:rsid w:val="0039547B"/>
    <w:rsid w:val="00395B79"/>
    <w:rsid w:val="0039702C"/>
    <w:rsid w:val="003A00EC"/>
    <w:rsid w:val="003A0E37"/>
    <w:rsid w:val="003A1F4D"/>
    <w:rsid w:val="003A201B"/>
    <w:rsid w:val="003A5CE4"/>
    <w:rsid w:val="003B020F"/>
    <w:rsid w:val="003B0661"/>
    <w:rsid w:val="003B0DBF"/>
    <w:rsid w:val="003B19C8"/>
    <w:rsid w:val="003B22F2"/>
    <w:rsid w:val="003B70D5"/>
    <w:rsid w:val="003B74BC"/>
    <w:rsid w:val="003B7F4E"/>
    <w:rsid w:val="003C3AA5"/>
    <w:rsid w:val="003C3BAD"/>
    <w:rsid w:val="003C43DA"/>
    <w:rsid w:val="003C4597"/>
    <w:rsid w:val="003C50AE"/>
    <w:rsid w:val="003C5750"/>
    <w:rsid w:val="003C5FBA"/>
    <w:rsid w:val="003C61F9"/>
    <w:rsid w:val="003D1F65"/>
    <w:rsid w:val="003D2477"/>
    <w:rsid w:val="003D644A"/>
    <w:rsid w:val="003D6B7B"/>
    <w:rsid w:val="003D722F"/>
    <w:rsid w:val="003D7A35"/>
    <w:rsid w:val="003E2C79"/>
    <w:rsid w:val="003E3378"/>
    <w:rsid w:val="003E37D0"/>
    <w:rsid w:val="003E4E99"/>
    <w:rsid w:val="003F028A"/>
    <w:rsid w:val="003F16CB"/>
    <w:rsid w:val="003F2908"/>
    <w:rsid w:val="003F2985"/>
    <w:rsid w:val="003F319F"/>
    <w:rsid w:val="003F3AA4"/>
    <w:rsid w:val="003F40C0"/>
    <w:rsid w:val="003F4631"/>
    <w:rsid w:val="003F4EC9"/>
    <w:rsid w:val="003F68C6"/>
    <w:rsid w:val="003F6A22"/>
    <w:rsid w:val="003F6ACE"/>
    <w:rsid w:val="00401E15"/>
    <w:rsid w:val="0040378F"/>
    <w:rsid w:val="00404DE9"/>
    <w:rsid w:val="00405098"/>
    <w:rsid w:val="00405A88"/>
    <w:rsid w:val="004073B0"/>
    <w:rsid w:val="00407A42"/>
    <w:rsid w:val="00407F12"/>
    <w:rsid w:val="004111F5"/>
    <w:rsid w:val="00412108"/>
    <w:rsid w:val="00413158"/>
    <w:rsid w:val="004142D1"/>
    <w:rsid w:val="00414C75"/>
    <w:rsid w:val="00414F1E"/>
    <w:rsid w:val="0041693E"/>
    <w:rsid w:val="00417380"/>
    <w:rsid w:val="004173B0"/>
    <w:rsid w:val="004200F9"/>
    <w:rsid w:val="0042158F"/>
    <w:rsid w:val="004238E8"/>
    <w:rsid w:val="00423ACE"/>
    <w:rsid w:val="0042500A"/>
    <w:rsid w:val="004261E1"/>
    <w:rsid w:val="00427020"/>
    <w:rsid w:val="00430A2D"/>
    <w:rsid w:val="004316B3"/>
    <w:rsid w:val="0043225E"/>
    <w:rsid w:val="00432E75"/>
    <w:rsid w:val="00433001"/>
    <w:rsid w:val="0043573D"/>
    <w:rsid w:val="00435A4D"/>
    <w:rsid w:val="00437823"/>
    <w:rsid w:val="00440004"/>
    <w:rsid w:val="004404BB"/>
    <w:rsid w:val="00441BF0"/>
    <w:rsid w:val="0044360E"/>
    <w:rsid w:val="00447A4C"/>
    <w:rsid w:val="00451269"/>
    <w:rsid w:val="0045156B"/>
    <w:rsid w:val="00451AC3"/>
    <w:rsid w:val="00452CC1"/>
    <w:rsid w:val="00453B2B"/>
    <w:rsid w:val="00455D94"/>
    <w:rsid w:val="00456077"/>
    <w:rsid w:val="0045620D"/>
    <w:rsid w:val="00456578"/>
    <w:rsid w:val="00456DB1"/>
    <w:rsid w:val="004570D4"/>
    <w:rsid w:val="004574A0"/>
    <w:rsid w:val="00461644"/>
    <w:rsid w:val="0046255F"/>
    <w:rsid w:val="00462711"/>
    <w:rsid w:val="00463168"/>
    <w:rsid w:val="004632B6"/>
    <w:rsid w:val="004718D7"/>
    <w:rsid w:val="0047208D"/>
    <w:rsid w:val="00472A35"/>
    <w:rsid w:val="00475590"/>
    <w:rsid w:val="0047565F"/>
    <w:rsid w:val="004767EF"/>
    <w:rsid w:val="00476D41"/>
    <w:rsid w:val="004774C7"/>
    <w:rsid w:val="00480386"/>
    <w:rsid w:val="0048173F"/>
    <w:rsid w:val="004826B2"/>
    <w:rsid w:val="0048342D"/>
    <w:rsid w:val="00484C16"/>
    <w:rsid w:val="004855B1"/>
    <w:rsid w:val="00485656"/>
    <w:rsid w:val="00486143"/>
    <w:rsid w:val="004864BF"/>
    <w:rsid w:val="00492E00"/>
    <w:rsid w:val="0049325E"/>
    <w:rsid w:val="00494E71"/>
    <w:rsid w:val="0049501E"/>
    <w:rsid w:val="004A09A0"/>
    <w:rsid w:val="004A0D20"/>
    <w:rsid w:val="004A20C4"/>
    <w:rsid w:val="004A324B"/>
    <w:rsid w:val="004A3E63"/>
    <w:rsid w:val="004A3F16"/>
    <w:rsid w:val="004A47D8"/>
    <w:rsid w:val="004A49EB"/>
    <w:rsid w:val="004A59D6"/>
    <w:rsid w:val="004B1AFE"/>
    <w:rsid w:val="004B289A"/>
    <w:rsid w:val="004B3440"/>
    <w:rsid w:val="004B36B6"/>
    <w:rsid w:val="004B451F"/>
    <w:rsid w:val="004B5246"/>
    <w:rsid w:val="004B6843"/>
    <w:rsid w:val="004B6CB7"/>
    <w:rsid w:val="004B70BC"/>
    <w:rsid w:val="004C03FE"/>
    <w:rsid w:val="004C1342"/>
    <w:rsid w:val="004C27D8"/>
    <w:rsid w:val="004C4813"/>
    <w:rsid w:val="004C495E"/>
    <w:rsid w:val="004C5AAC"/>
    <w:rsid w:val="004C5ACC"/>
    <w:rsid w:val="004C6CDA"/>
    <w:rsid w:val="004D1F08"/>
    <w:rsid w:val="004D23A7"/>
    <w:rsid w:val="004D287E"/>
    <w:rsid w:val="004D5C76"/>
    <w:rsid w:val="004E128E"/>
    <w:rsid w:val="004E25FF"/>
    <w:rsid w:val="004E4589"/>
    <w:rsid w:val="004E49EE"/>
    <w:rsid w:val="004E4CC4"/>
    <w:rsid w:val="004E5E69"/>
    <w:rsid w:val="004E7824"/>
    <w:rsid w:val="004E7F33"/>
    <w:rsid w:val="004F16DA"/>
    <w:rsid w:val="004F275C"/>
    <w:rsid w:val="004F3C4D"/>
    <w:rsid w:val="004F502B"/>
    <w:rsid w:val="004F532C"/>
    <w:rsid w:val="004F5DC2"/>
    <w:rsid w:val="004F6060"/>
    <w:rsid w:val="005002C5"/>
    <w:rsid w:val="0050092D"/>
    <w:rsid w:val="0050212C"/>
    <w:rsid w:val="00503205"/>
    <w:rsid w:val="00503862"/>
    <w:rsid w:val="00505A1A"/>
    <w:rsid w:val="00505E36"/>
    <w:rsid w:val="00506230"/>
    <w:rsid w:val="00506C69"/>
    <w:rsid w:val="005072A2"/>
    <w:rsid w:val="00507AEF"/>
    <w:rsid w:val="00507EE9"/>
    <w:rsid w:val="005114C0"/>
    <w:rsid w:val="00511958"/>
    <w:rsid w:val="0051264C"/>
    <w:rsid w:val="005148E3"/>
    <w:rsid w:val="00515415"/>
    <w:rsid w:val="005154D4"/>
    <w:rsid w:val="0051584D"/>
    <w:rsid w:val="0051690B"/>
    <w:rsid w:val="00516B35"/>
    <w:rsid w:val="00517ECA"/>
    <w:rsid w:val="00520F2E"/>
    <w:rsid w:val="00521257"/>
    <w:rsid w:val="005217EC"/>
    <w:rsid w:val="00521D68"/>
    <w:rsid w:val="00522384"/>
    <w:rsid w:val="00523A1E"/>
    <w:rsid w:val="00523F5B"/>
    <w:rsid w:val="00525CE9"/>
    <w:rsid w:val="00526104"/>
    <w:rsid w:val="0052760B"/>
    <w:rsid w:val="00531A47"/>
    <w:rsid w:val="00532E0D"/>
    <w:rsid w:val="00533A42"/>
    <w:rsid w:val="00533E8B"/>
    <w:rsid w:val="00535179"/>
    <w:rsid w:val="00536170"/>
    <w:rsid w:val="005377C8"/>
    <w:rsid w:val="00537D3B"/>
    <w:rsid w:val="00544677"/>
    <w:rsid w:val="00545172"/>
    <w:rsid w:val="00545471"/>
    <w:rsid w:val="005479D5"/>
    <w:rsid w:val="00547A3A"/>
    <w:rsid w:val="00550177"/>
    <w:rsid w:val="00551DEA"/>
    <w:rsid w:val="00552071"/>
    <w:rsid w:val="005538F4"/>
    <w:rsid w:val="00553DFC"/>
    <w:rsid w:val="00555627"/>
    <w:rsid w:val="00555BB6"/>
    <w:rsid w:val="00555C75"/>
    <w:rsid w:val="00556BA0"/>
    <w:rsid w:val="005609FF"/>
    <w:rsid w:val="00561149"/>
    <w:rsid w:val="00561C6D"/>
    <w:rsid w:val="0056237A"/>
    <w:rsid w:val="00562A0E"/>
    <w:rsid w:val="00563BE3"/>
    <w:rsid w:val="00564900"/>
    <w:rsid w:val="00565E70"/>
    <w:rsid w:val="00571730"/>
    <w:rsid w:val="00572751"/>
    <w:rsid w:val="00572FE6"/>
    <w:rsid w:val="00573E41"/>
    <w:rsid w:val="00573E86"/>
    <w:rsid w:val="005754F2"/>
    <w:rsid w:val="0057640A"/>
    <w:rsid w:val="00577115"/>
    <w:rsid w:val="005773CA"/>
    <w:rsid w:val="00580C1F"/>
    <w:rsid w:val="00581C64"/>
    <w:rsid w:val="00583A2F"/>
    <w:rsid w:val="00585A7E"/>
    <w:rsid w:val="00585CE7"/>
    <w:rsid w:val="00586DC8"/>
    <w:rsid w:val="00587B7B"/>
    <w:rsid w:val="00590B6A"/>
    <w:rsid w:val="0059203B"/>
    <w:rsid w:val="00594140"/>
    <w:rsid w:val="00594A04"/>
    <w:rsid w:val="005950B0"/>
    <w:rsid w:val="005950DE"/>
    <w:rsid w:val="0059584D"/>
    <w:rsid w:val="005958D0"/>
    <w:rsid w:val="00595A4A"/>
    <w:rsid w:val="00596346"/>
    <w:rsid w:val="005A118B"/>
    <w:rsid w:val="005A1330"/>
    <w:rsid w:val="005A1B5C"/>
    <w:rsid w:val="005A2672"/>
    <w:rsid w:val="005A2A84"/>
    <w:rsid w:val="005A5A14"/>
    <w:rsid w:val="005A5FEA"/>
    <w:rsid w:val="005A6C7D"/>
    <w:rsid w:val="005A7B22"/>
    <w:rsid w:val="005B1510"/>
    <w:rsid w:val="005B1551"/>
    <w:rsid w:val="005B1ACA"/>
    <w:rsid w:val="005B447A"/>
    <w:rsid w:val="005B4A7F"/>
    <w:rsid w:val="005C0CF0"/>
    <w:rsid w:val="005C110F"/>
    <w:rsid w:val="005C252E"/>
    <w:rsid w:val="005C2D67"/>
    <w:rsid w:val="005C390F"/>
    <w:rsid w:val="005C39A2"/>
    <w:rsid w:val="005C688C"/>
    <w:rsid w:val="005C7339"/>
    <w:rsid w:val="005C7585"/>
    <w:rsid w:val="005C7C0A"/>
    <w:rsid w:val="005D02EB"/>
    <w:rsid w:val="005D426F"/>
    <w:rsid w:val="005D4AFE"/>
    <w:rsid w:val="005D5154"/>
    <w:rsid w:val="005D6B7B"/>
    <w:rsid w:val="005D6C07"/>
    <w:rsid w:val="005D7F68"/>
    <w:rsid w:val="005E00F9"/>
    <w:rsid w:val="005E035A"/>
    <w:rsid w:val="005E0D17"/>
    <w:rsid w:val="005E2128"/>
    <w:rsid w:val="005E3117"/>
    <w:rsid w:val="005E319E"/>
    <w:rsid w:val="005E329C"/>
    <w:rsid w:val="005E3906"/>
    <w:rsid w:val="005E425F"/>
    <w:rsid w:val="005E69E0"/>
    <w:rsid w:val="005F03A3"/>
    <w:rsid w:val="005F0CA3"/>
    <w:rsid w:val="005F1567"/>
    <w:rsid w:val="005F29C0"/>
    <w:rsid w:val="005F53D8"/>
    <w:rsid w:val="005F7D5D"/>
    <w:rsid w:val="005F7EF1"/>
    <w:rsid w:val="00601F31"/>
    <w:rsid w:val="0060235C"/>
    <w:rsid w:val="006038E9"/>
    <w:rsid w:val="0060533D"/>
    <w:rsid w:val="00605CA0"/>
    <w:rsid w:val="00606743"/>
    <w:rsid w:val="00606854"/>
    <w:rsid w:val="006074EE"/>
    <w:rsid w:val="00607C3B"/>
    <w:rsid w:val="006102B2"/>
    <w:rsid w:val="0061079D"/>
    <w:rsid w:val="00610C38"/>
    <w:rsid w:val="00610F92"/>
    <w:rsid w:val="0061120D"/>
    <w:rsid w:val="006120F0"/>
    <w:rsid w:val="00614934"/>
    <w:rsid w:val="0061679E"/>
    <w:rsid w:val="006167A9"/>
    <w:rsid w:val="00616A3C"/>
    <w:rsid w:val="00617886"/>
    <w:rsid w:val="00617890"/>
    <w:rsid w:val="00617CA8"/>
    <w:rsid w:val="00620556"/>
    <w:rsid w:val="00620A19"/>
    <w:rsid w:val="006216FD"/>
    <w:rsid w:val="00621FF2"/>
    <w:rsid w:val="0062348B"/>
    <w:rsid w:val="006246B7"/>
    <w:rsid w:val="006250BD"/>
    <w:rsid w:val="00630278"/>
    <w:rsid w:val="00630B40"/>
    <w:rsid w:val="00630E96"/>
    <w:rsid w:val="00632CB7"/>
    <w:rsid w:val="00632F52"/>
    <w:rsid w:val="00634141"/>
    <w:rsid w:val="00636154"/>
    <w:rsid w:val="00636458"/>
    <w:rsid w:val="006365A7"/>
    <w:rsid w:val="00640408"/>
    <w:rsid w:val="00640723"/>
    <w:rsid w:val="00640B9D"/>
    <w:rsid w:val="00641065"/>
    <w:rsid w:val="00641AF2"/>
    <w:rsid w:val="00642FE1"/>
    <w:rsid w:val="006435D9"/>
    <w:rsid w:val="0064423F"/>
    <w:rsid w:val="00645DBD"/>
    <w:rsid w:val="006462E7"/>
    <w:rsid w:val="00646831"/>
    <w:rsid w:val="0064748D"/>
    <w:rsid w:val="00647C12"/>
    <w:rsid w:val="0065067C"/>
    <w:rsid w:val="00650F91"/>
    <w:rsid w:val="00656089"/>
    <w:rsid w:val="006564FB"/>
    <w:rsid w:val="0065790F"/>
    <w:rsid w:val="00660B67"/>
    <w:rsid w:val="006632E5"/>
    <w:rsid w:val="0067092A"/>
    <w:rsid w:val="00671A77"/>
    <w:rsid w:val="00672517"/>
    <w:rsid w:val="00672BDC"/>
    <w:rsid w:val="00672C80"/>
    <w:rsid w:val="00674E96"/>
    <w:rsid w:val="00675F52"/>
    <w:rsid w:val="0068018E"/>
    <w:rsid w:val="006803ED"/>
    <w:rsid w:val="00682735"/>
    <w:rsid w:val="00682BA0"/>
    <w:rsid w:val="00683511"/>
    <w:rsid w:val="006837F0"/>
    <w:rsid w:val="00684182"/>
    <w:rsid w:val="00684812"/>
    <w:rsid w:val="00684D59"/>
    <w:rsid w:val="006854C9"/>
    <w:rsid w:val="00686BFB"/>
    <w:rsid w:val="0068720A"/>
    <w:rsid w:val="00690EA8"/>
    <w:rsid w:val="006915AA"/>
    <w:rsid w:val="006929EE"/>
    <w:rsid w:val="00692BDC"/>
    <w:rsid w:val="00692E37"/>
    <w:rsid w:val="00695D31"/>
    <w:rsid w:val="006963A1"/>
    <w:rsid w:val="0069699E"/>
    <w:rsid w:val="006A0441"/>
    <w:rsid w:val="006A19B8"/>
    <w:rsid w:val="006A26EF"/>
    <w:rsid w:val="006A296D"/>
    <w:rsid w:val="006A312A"/>
    <w:rsid w:val="006A49BA"/>
    <w:rsid w:val="006A5082"/>
    <w:rsid w:val="006A5B96"/>
    <w:rsid w:val="006A5EE4"/>
    <w:rsid w:val="006A7596"/>
    <w:rsid w:val="006A794B"/>
    <w:rsid w:val="006B0267"/>
    <w:rsid w:val="006B07F4"/>
    <w:rsid w:val="006B1B3E"/>
    <w:rsid w:val="006B1FF3"/>
    <w:rsid w:val="006B2F31"/>
    <w:rsid w:val="006B34D3"/>
    <w:rsid w:val="006B3C78"/>
    <w:rsid w:val="006B3F55"/>
    <w:rsid w:val="006B43F8"/>
    <w:rsid w:val="006B5127"/>
    <w:rsid w:val="006B668A"/>
    <w:rsid w:val="006B668E"/>
    <w:rsid w:val="006B69E3"/>
    <w:rsid w:val="006B731E"/>
    <w:rsid w:val="006C1A9D"/>
    <w:rsid w:val="006C3668"/>
    <w:rsid w:val="006C3B20"/>
    <w:rsid w:val="006C76A4"/>
    <w:rsid w:val="006D0150"/>
    <w:rsid w:val="006D2744"/>
    <w:rsid w:val="006D483B"/>
    <w:rsid w:val="006D4AA2"/>
    <w:rsid w:val="006D6262"/>
    <w:rsid w:val="006D7442"/>
    <w:rsid w:val="006E1284"/>
    <w:rsid w:val="006E309E"/>
    <w:rsid w:val="006E3F30"/>
    <w:rsid w:val="006E412C"/>
    <w:rsid w:val="006E434D"/>
    <w:rsid w:val="006E5594"/>
    <w:rsid w:val="006E6C30"/>
    <w:rsid w:val="006E7830"/>
    <w:rsid w:val="006F0700"/>
    <w:rsid w:val="006F1AC1"/>
    <w:rsid w:val="006F2461"/>
    <w:rsid w:val="006F34FC"/>
    <w:rsid w:val="006F37F1"/>
    <w:rsid w:val="006F3FF9"/>
    <w:rsid w:val="006F543C"/>
    <w:rsid w:val="0070088D"/>
    <w:rsid w:val="00701A75"/>
    <w:rsid w:val="00702436"/>
    <w:rsid w:val="00703C77"/>
    <w:rsid w:val="007046C3"/>
    <w:rsid w:val="00710647"/>
    <w:rsid w:val="0071305F"/>
    <w:rsid w:val="007130AA"/>
    <w:rsid w:val="00714524"/>
    <w:rsid w:val="00715A85"/>
    <w:rsid w:val="00717645"/>
    <w:rsid w:val="0071793C"/>
    <w:rsid w:val="00717A40"/>
    <w:rsid w:val="00717AAA"/>
    <w:rsid w:val="00720D17"/>
    <w:rsid w:val="0072124E"/>
    <w:rsid w:val="00721887"/>
    <w:rsid w:val="00722C72"/>
    <w:rsid w:val="007233D4"/>
    <w:rsid w:val="00723D6A"/>
    <w:rsid w:val="00726FFA"/>
    <w:rsid w:val="00727A0E"/>
    <w:rsid w:val="0073057C"/>
    <w:rsid w:val="00730FC8"/>
    <w:rsid w:val="00731C87"/>
    <w:rsid w:val="00733039"/>
    <w:rsid w:val="007338F9"/>
    <w:rsid w:val="007344D7"/>
    <w:rsid w:val="00734DB7"/>
    <w:rsid w:val="00734E0D"/>
    <w:rsid w:val="007378C4"/>
    <w:rsid w:val="00741219"/>
    <w:rsid w:val="00741614"/>
    <w:rsid w:val="00741CCB"/>
    <w:rsid w:val="00742554"/>
    <w:rsid w:val="00742F8D"/>
    <w:rsid w:val="00744C99"/>
    <w:rsid w:val="00746032"/>
    <w:rsid w:val="0074691A"/>
    <w:rsid w:val="00746986"/>
    <w:rsid w:val="00746C4A"/>
    <w:rsid w:val="00752619"/>
    <w:rsid w:val="00755232"/>
    <w:rsid w:val="00755666"/>
    <w:rsid w:val="007556B8"/>
    <w:rsid w:val="00760F98"/>
    <w:rsid w:val="007610E0"/>
    <w:rsid w:val="00762F06"/>
    <w:rsid w:val="00763515"/>
    <w:rsid w:val="007637BF"/>
    <w:rsid w:val="00764A93"/>
    <w:rsid w:val="00766AC1"/>
    <w:rsid w:val="00766BA1"/>
    <w:rsid w:val="0077026A"/>
    <w:rsid w:val="007708F4"/>
    <w:rsid w:val="007773AA"/>
    <w:rsid w:val="00780F00"/>
    <w:rsid w:val="00781365"/>
    <w:rsid w:val="007821CD"/>
    <w:rsid w:val="00782DC3"/>
    <w:rsid w:val="007849CA"/>
    <w:rsid w:val="007856E5"/>
    <w:rsid w:val="00786139"/>
    <w:rsid w:val="00786B95"/>
    <w:rsid w:val="00786D4F"/>
    <w:rsid w:val="00787D1E"/>
    <w:rsid w:val="00791E2D"/>
    <w:rsid w:val="00792632"/>
    <w:rsid w:val="00792B1A"/>
    <w:rsid w:val="00793517"/>
    <w:rsid w:val="00794EF2"/>
    <w:rsid w:val="00795499"/>
    <w:rsid w:val="00795AAD"/>
    <w:rsid w:val="00796E7E"/>
    <w:rsid w:val="007A1F45"/>
    <w:rsid w:val="007A3D3D"/>
    <w:rsid w:val="007A4ED1"/>
    <w:rsid w:val="007A6208"/>
    <w:rsid w:val="007B001F"/>
    <w:rsid w:val="007B178C"/>
    <w:rsid w:val="007B27D0"/>
    <w:rsid w:val="007B2B2B"/>
    <w:rsid w:val="007B312A"/>
    <w:rsid w:val="007B37AD"/>
    <w:rsid w:val="007B40FA"/>
    <w:rsid w:val="007B431E"/>
    <w:rsid w:val="007B7492"/>
    <w:rsid w:val="007B7F13"/>
    <w:rsid w:val="007C1C72"/>
    <w:rsid w:val="007C3600"/>
    <w:rsid w:val="007C3FF1"/>
    <w:rsid w:val="007C4130"/>
    <w:rsid w:val="007C4721"/>
    <w:rsid w:val="007C4AC0"/>
    <w:rsid w:val="007C586C"/>
    <w:rsid w:val="007C6001"/>
    <w:rsid w:val="007C61B4"/>
    <w:rsid w:val="007C77DE"/>
    <w:rsid w:val="007D18B2"/>
    <w:rsid w:val="007D1FF0"/>
    <w:rsid w:val="007D24A5"/>
    <w:rsid w:val="007D271D"/>
    <w:rsid w:val="007D2D51"/>
    <w:rsid w:val="007D5171"/>
    <w:rsid w:val="007D6375"/>
    <w:rsid w:val="007D6469"/>
    <w:rsid w:val="007D6E90"/>
    <w:rsid w:val="007E0821"/>
    <w:rsid w:val="007E1816"/>
    <w:rsid w:val="007E1D9C"/>
    <w:rsid w:val="007E258C"/>
    <w:rsid w:val="007E41A9"/>
    <w:rsid w:val="007E5CDB"/>
    <w:rsid w:val="007E63FE"/>
    <w:rsid w:val="007F16CE"/>
    <w:rsid w:val="007F189D"/>
    <w:rsid w:val="007F18B1"/>
    <w:rsid w:val="007F2744"/>
    <w:rsid w:val="007F364D"/>
    <w:rsid w:val="007F5613"/>
    <w:rsid w:val="007F62D9"/>
    <w:rsid w:val="007F6B94"/>
    <w:rsid w:val="007F7DF0"/>
    <w:rsid w:val="008001CA"/>
    <w:rsid w:val="0080025B"/>
    <w:rsid w:val="00801214"/>
    <w:rsid w:val="00801609"/>
    <w:rsid w:val="00801677"/>
    <w:rsid w:val="00804B0D"/>
    <w:rsid w:val="00810163"/>
    <w:rsid w:val="008106C6"/>
    <w:rsid w:val="00810E9F"/>
    <w:rsid w:val="00811642"/>
    <w:rsid w:val="00812981"/>
    <w:rsid w:val="00812F0D"/>
    <w:rsid w:val="008154E8"/>
    <w:rsid w:val="008157F4"/>
    <w:rsid w:val="00815807"/>
    <w:rsid w:val="0081643F"/>
    <w:rsid w:val="008172F1"/>
    <w:rsid w:val="00821ECF"/>
    <w:rsid w:val="00825D72"/>
    <w:rsid w:val="0082784B"/>
    <w:rsid w:val="008300BB"/>
    <w:rsid w:val="008301E9"/>
    <w:rsid w:val="0083207E"/>
    <w:rsid w:val="0083281B"/>
    <w:rsid w:val="0083293A"/>
    <w:rsid w:val="00832AD6"/>
    <w:rsid w:val="00832F09"/>
    <w:rsid w:val="008349D9"/>
    <w:rsid w:val="00834A06"/>
    <w:rsid w:val="00836FC1"/>
    <w:rsid w:val="00837B3B"/>
    <w:rsid w:val="00840853"/>
    <w:rsid w:val="00840B64"/>
    <w:rsid w:val="00844713"/>
    <w:rsid w:val="00844FCF"/>
    <w:rsid w:val="008450F0"/>
    <w:rsid w:val="0085240A"/>
    <w:rsid w:val="0085413F"/>
    <w:rsid w:val="00855CB3"/>
    <w:rsid w:val="00855CF5"/>
    <w:rsid w:val="00856E55"/>
    <w:rsid w:val="00857A64"/>
    <w:rsid w:val="00860E6D"/>
    <w:rsid w:val="0086210A"/>
    <w:rsid w:val="0086251B"/>
    <w:rsid w:val="00862781"/>
    <w:rsid w:val="00862B58"/>
    <w:rsid w:val="00863242"/>
    <w:rsid w:val="008635CF"/>
    <w:rsid w:val="00863785"/>
    <w:rsid w:val="00864761"/>
    <w:rsid w:val="00864FC2"/>
    <w:rsid w:val="00866514"/>
    <w:rsid w:val="00867FCC"/>
    <w:rsid w:val="0087103E"/>
    <w:rsid w:val="008715BE"/>
    <w:rsid w:val="0087402F"/>
    <w:rsid w:val="00875ACE"/>
    <w:rsid w:val="008760DE"/>
    <w:rsid w:val="008763DF"/>
    <w:rsid w:val="00883826"/>
    <w:rsid w:val="00884BC8"/>
    <w:rsid w:val="0088550F"/>
    <w:rsid w:val="00887924"/>
    <w:rsid w:val="0089046D"/>
    <w:rsid w:val="00891E93"/>
    <w:rsid w:val="00892D86"/>
    <w:rsid w:val="0089352D"/>
    <w:rsid w:val="00893714"/>
    <w:rsid w:val="008944DD"/>
    <w:rsid w:val="00895879"/>
    <w:rsid w:val="00897A65"/>
    <w:rsid w:val="008A188E"/>
    <w:rsid w:val="008A4862"/>
    <w:rsid w:val="008A6358"/>
    <w:rsid w:val="008A67D4"/>
    <w:rsid w:val="008A7014"/>
    <w:rsid w:val="008A7E89"/>
    <w:rsid w:val="008B068B"/>
    <w:rsid w:val="008B0693"/>
    <w:rsid w:val="008B0B9C"/>
    <w:rsid w:val="008B0C3F"/>
    <w:rsid w:val="008B1D84"/>
    <w:rsid w:val="008B221B"/>
    <w:rsid w:val="008B3EDE"/>
    <w:rsid w:val="008B4F23"/>
    <w:rsid w:val="008B5A80"/>
    <w:rsid w:val="008B5FAD"/>
    <w:rsid w:val="008C0363"/>
    <w:rsid w:val="008C1FE8"/>
    <w:rsid w:val="008C2CD9"/>
    <w:rsid w:val="008C311B"/>
    <w:rsid w:val="008C3B88"/>
    <w:rsid w:val="008C3E3E"/>
    <w:rsid w:val="008C4FD5"/>
    <w:rsid w:val="008C7593"/>
    <w:rsid w:val="008C79F2"/>
    <w:rsid w:val="008D27A1"/>
    <w:rsid w:val="008D2BF8"/>
    <w:rsid w:val="008D583F"/>
    <w:rsid w:val="008D5C83"/>
    <w:rsid w:val="008D64CF"/>
    <w:rsid w:val="008D6FA5"/>
    <w:rsid w:val="008E1767"/>
    <w:rsid w:val="008E2351"/>
    <w:rsid w:val="008E3A11"/>
    <w:rsid w:val="008E4ECC"/>
    <w:rsid w:val="008E7383"/>
    <w:rsid w:val="008F00F6"/>
    <w:rsid w:val="008F1A19"/>
    <w:rsid w:val="008F1C00"/>
    <w:rsid w:val="008F30DE"/>
    <w:rsid w:val="008F42D9"/>
    <w:rsid w:val="008F546B"/>
    <w:rsid w:val="008F61F6"/>
    <w:rsid w:val="008F6267"/>
    <w:rsid w:val="008F665C"/>
    <w:rsid w:val="008F72C4"/>
    <w:rsid w:val="00901BC3"/>
    <w:rsid w:val="009027E3"/>
    <w:rsid w:val="0090293C"/>
    <w:rsid w:val="0091215B"/>
    <w:rsid w:val="00913154"/>
    <w:rsid w:val="00913205"/>
    <w:rsid w:val="00915BA5"/>
    <w:rsid w:val="00916C2F"/>
    <w:rsid w:val="0091729D"/>
    <w:rsid w:val="0092121F"/>
    <w:rsid w:val="009212D0"/>
    <w:rsid w:val="00921C6A"/>
    <w:rsid w:val="00924D6C"/>
    <w:rsid w:val="00926A6F"/>
    <w:rsid w:val="00927076"/>
    <w:rsid w:val="009271B4"/>
    <w:rsid w:val="0092789F"/>
    <w:rsid w:val="00927A5B"/>
    <w:rsid w:val="00930A9E"/>
    <w:rsid w:val="00930B33"/>
    <w:rsid w:val="00932A90"/>
    <w:rsid w:val="00934EE6"/>
    <w:rsid w:val="0093524E"/>
    <w:rsid w:val="00935D5E"/>
    <w:rsid w:val="00935D8B"/>
    <w:rsid w:val="00936D56"/>
    <w:rsid w:val="00937F4F"/>
    <w:rsid w:val="00941416"/>
    <w:rsid w:val="009423AC"/>
    <w:rsid w:val="00942A7A"/>
    <w:rsid w:val="00943C28"/>
    <w:rsid w:val="00944124"/>
    <w:rsid w:val="00945568"/>
    <w:rsid w:val="009472F3"/>
    <w:rsid w:val="00947E25"/>
    <w:rsid w:val="0095361E"/>
    <w:rsid w:val="009544EA"/>
    <w:rsid w:val="00955965"/>
    <w:rsid w:val="00960FCE"/>
    <w:rsid w:val="00961964"/>
    <w:rsid w:val="00961C13"/>
    <w:rsid w:val="009624A4"/>
    <w:rsid w:val="00962B6B"/>
    <w:rsid w:val="00964042"/>
    <w:rsid w:val="00964FB8"/>
    <w:rsid w:val="0096547A"/>
    <w:rsid w:val="00965F8D"/>
    <w:rsid w:val="009666BF"/>
    <w:rsid w:val="00967C28"/>
    <w:rsid w:val="00967C76"/>
    <w:rsid w:val="009705A8"/>
    <w:rsid w:val="009707B2"/>
    <w:rsid w:val="00972C9A"/>
    <w:rsid w:val="00975AFE"/>
    <w:rsid w:val="009765A6"/>
    <w:rsid w:val="0098077A"/>
    <w:rsid w:val="00982A55"/>
    <w:rsid w:val="00983421"/>
    <w:rsid w:val="009834E5"/>
    <w:rsid w:val="00983AB1"/>
    <w:rsid w:val="00983D56"/>
    <w:rsid w:val="00985EE2"/>
    <w:rsid w:val="009866EF"/>
    <w:rsid w:val="00987884"/>
    <w:rsid w:val="00987909"/>
    <w:rsid w:val="00987B44"/>
    <w:rsid w:val="009906A5"/>
    <w:rsid w:val="009909E7"/>
    <w:rsid w:val="00990E62"/>
    <w:rsid w:val="009914E6"/>
    <w:rsid w:val="00991820"/>
    <w:rsid w:val="00991E3F"/>
    <w:rsid w:val="00991F3D"/>
    <w:rsid w:val="00995536"/>
    <w:rsid w:val="00997F16"/>
    <w:rsid w:val="009A0D74"/>
    <w:rsid w:val="009A3A5D"/>
    <w:rsid w:val="009A3E4D"/>
    <w:rsid w:val="009A3E85"/>
    <w:rsid w:val="009A5428"/>
    <w:rsid w:val="009A6FE5"/>
    <w:rsid w:val="009A7F4F"/>
    <w:rsid w:val="009B22F6"/>
    <w:rsid w:val="009B3E75"/>
    <w:rsid w:val="009B40C8"/>
    <w:rsid w:val="009B47F6"/>
    <w:rsid w:val="009B48BA"/>
    <w:rsid w:val="009B7E65"/>
    <w:rsid w:val="009C24B2"/>
    <w:rsid w:val="009C378E"/>
    <w:rsid w:val="009C4D9E"/>
    <w:rsid w:val="009C4EAE"/>
    <w:rsid w:val="009C5082"/>
    <w:rsid w:val="009C5E05"/>
    <w:rsid w:val="009C7000"/>
    <w:rsid w:val="009C771A"/>
    <w:rsid w:val="009D0C30"/>
    <w:rsid w:val="009D0F25"/>
    <w:rsid w:val="009D2618"/>
    <w:rsid w:val="009D4B9B"/>
    <w:rsid w:val="009D4E5A"/>
    <w:rsid w:val="009D4FCF"/>
    <w:rsid w:val="009D5F25"/>
    <w:rsid w:val="009D6996"/>
    <w:rsid w:val="009E0507"/>
    <w:rsid w:val="009E0B60"/>
    <w:rsid w:val="009E1003"/>
    <w:rsid w:val="009E25FA"/>
    <w:rsid w:val="009E28CD"/>
    <w:rsid w:val="009E5D57"/>
    <w:rsid w:val="009E73A5"/>
    <w:rsid w:val="009F0CB4"/>
    <w:rsid w:val="009F0CFB"/>
    <w:rsid w:val="009F4B84"/>
    <w:rsid w:val="009F4C1E"/>
    <w:rsid w:val="009F5972"/>
    <w:rsid w:val="009F5BA0"/>
    <w:rsid w:val="009F6925"/>
    <w:rsid w:val="009F6BFE"/>
    <w:rsid w:val="00A00B3C"/>
    <w:rsid w:val="00A01064"/>
    <w:rsid w:val="00A03A59"/>
    <w:rsid w:val="00A04C57"/>
    <w:rsid w:val="00A06093"/>
    <w:rsid w:val="00A06B44"/>
    <w:rsid w:val="00A076A2"/>
    <w:rsid w:val="00A10826"/>
    <w:rsid w:val="00A13A93"/>
    <w:rsid w:val="00A16AAB"/>
    <w:rsid w:val="00A17DE4"/>
    <w:rsid w:val="00A20C68"/>
    <w:rsid w:val="00A20DFC"/>
    <w:rsid w:val="00A235CB"/>
    <w:rsid w:val="00A26711"/>
    <w:rsid w:val="00A26837"/>
    <w:rsid w:val="00A26D53"/>
    <w:rsid w:val="00A27773"/>
    <w:rsid w:val="00A27820"/>
    <w:rsid w:val="00A30661"/>
    <w:rsid w:val="00A3232A"/>
    <w:rsid w:val="00A33282"/>
    <w:rsid w:val="00A33EA5"/>
    <w:rsid w:val="00A33EB1"/>
    <w:rsid w:val="00A34634"/>
    <w:rsid w:val="00A36434"/>
    <w:rsid w:val="00A37CB0"/>
    <w:rsid w:val="00A40E1E"/>
    <w:rsid w:val="00A42F58"/>
    <w:rsid w:val="00A44FE4"/>
    <w:rsid w:val="00A45ED0"/>
    <w:rsid w:val="00A469BF"/>
    <w:rsid w:val="00A46C50"/>
    <w:rsid w:val="00A50772"/>
    <w:rsid w:val="00A507DF"/>
    <w:rsid w:val="00A5237E"/>
    <w:rsid w:val="00A5289C"/>
    <w:rsid w:val="00A52D75"/>
    <w:rsid w:val="00A53575"/>
    <w:rsid w:val="00A53A67"/>
    <w:rsid w:val="00A5486E"/>
    <w:rsid w:val="00A54BC5"/>
    <w:rsid w:val="00A54C2D"/>
    <w:rsid w:val="00A55829"/>
    <w:rsid w:val="00A61206"/>
    <w:rsid w:val="00A6198D"/>
    <w:rsid w:val="00A62B75"/>
    <w:rsid w:val="00A62DE0"/>
    <w:rsid w:val="00A63C60"/>
    <w:rsid w:val="00A643FC"/>
    <w:rsid w:val="00A65F00"/>
    <w:rsid w:val="00A65F8B"/>
    <w:rsid w:val="00A663F2"/>
    <w:rsid w:val="00A67CCC"/>
    <w:rsid w:val="00A7115B"/>
    <w:rsid w:val="00A71833"/>
    <w:rsid w:val="00A77F73"/>
    <w:rsid w:val="00A80927"/>
    <w:rsid w:val="00A80B97"/>
    <w:rsid w:val="00A80C1E"/>
    <w:rsid w:val="00A841EB"/>
    <w:rsid w:val="00A84B83"/>
    <w:rsid w:val="00A851F7"/>
    <w:rsid w:val="00A85BC3"/>
    <w:rsid w:val="00A9101D"/>
    <w:rsid w:val="00A91F60"/>
    <w:rsid w:val="00A9275B"/>
    <w:rsid w:val="00A9290E"/>
    <w:rsid w:val="00A9537A"/>
    <w:rsid w:val="00A95D46"/>
    <w:rsid w:val="00A963AD"/>
    <w:rsid w:val="00A9677F"/>
    <w:rsid w:val="00A9720D"/>
    <w:rsid w:val="00A97628"/>
    <w:rsid w:val="00A97C50"/>
    <w:rsid w:val="00AA0D5B"/>
    <w:rsid w:val="00AA1035"/>
    <w:rsid w:val="00AA14E5"/>
    <w:rsid w:val="00AA2FF5"/>
    <w:rsid w:val="00AA30A8"/>
    <w:rsid w:val="00AA4340"/>
    <w:rsid w:val="00AA5B28"/>
    <w:rsid w:val="00AA6070"/>
    <w:rsid w:val="00AA6741"/>
    <w:rsid w:val="00AA77A0"/>
    <w:rsid w:val="00AA7BF2"/>
    <w:rsid w:val="00AB059E"/>
    <w:rsid w:val="00AB1ECE"/>
    <w:rsid w:val="00AB1ED5"/>
    <w:rsid w:val="00AB3146"/>
    <w:rsid w:val="00AC0521"/>
    <w:rsid w:val="00AC1B98"/>
    <w:rsid w:val="00AC1F7D"/>
    <w:rsid w:val="00AC2C6C"/>
    <w:rsid w:val="00AC2F29"/>
    <w:rsid w:val="00AC53D1"/>
    <w:rsid w:val="00AC5EE8"/>
    <w:rsid w:val="00AD24E2"/>
    <w:rsid w:val="00AD2533"/>
    <w:rsid w:val="00AD3948"/>
    <w:rsid w:val="00AD5901"/>
    <w:rsid w:val="00AD65B1"/>
    <w:rsid w:val="00AD6DAB"/>
    <w:rsid w:val="00AE17F1"/>
    <w:rsid w:val="00AE474A"/>
    <w:rsid w:val="00AE61D1"/>
    <w:rsid w:val="00AE63DF"/>
    <w:rsid w:val="00AF22F6"/>
    <w:rsid w:val="00AF4B8E"/>
    <w:rsid w:val="00AF60C0"/>
    <w:rsid w:val="00B01CA2"/>
    <w:rsid w:val="00B03A7D"/>
    <w:rsid w:val="00B04FF1"/>
    <w:rsid w:val="00B06FD5"/>
    <w:rsid w:val="00B0794E"/>
    <w:rsid w:val="00B1227E"/>
    <w:rsid w:val="00B1310A"/>
    <w:rsid w:val="00B135D7"/>
    <w:rsid w:val="00B13B9F"/>
    <w:rsid w:val="00B1569F"/>
    <w:rsid w:val="00B1625E"/>
    <w:rsid w:val="00B16705"/>
    <w:rsid w:val="00B177EC"/>
    <w:rsid w:val="00B17827"/>
    <w:rsid w:val="00B2001E"/>
    <w:rsid w:val="00B222C3"/>
    <w:rsid w:val="00B235F5"/>
    <w:rsid w:val="00B24243"/>
    <w:rsid w:val="00B26DFB"/>
    <w:rsid w:val="00B306C7"/>
    <w:rsid w:val="00B30A16"/>
    <w:rsid w:val="00B30D9A"/>
    <w:rsid w:val="00B31D90"/>
    <w:rsid w:val="00B32483"/>
    <w:rsid w:val="00B33C1E"/>
    <w:rsid w:val="00B3452C"/>
    <w:rsid w:val="00B355AF"/>
    <w:rsid w:val="00B35C11"/>
    <w:rsid w:val="00B37008"/>
    <w:rsid w:val="00B37703"/>
    <w:rsid w:val="00B40F8D"/>
    <w:rsid w:val="00B420F1"/>
    <w:rsid w:val="00B42D6E"/>
    <w:rsid w:val="00B44730"/>
    <w:rsid w:val="00B44913"/>
    <w:rsid w:val="00B45A62"/>
    <w:rsid w:val="00B51A74"/>
    <w:rsid w:val="00B51C40"/>
    <w:rsid w:val="00B5280C"/>
    <w:rsid w:val="00B52BB2"/>
    <w:rsid w:val="00B55B2F"/>
    <w:rsid w:val="00B566D7"/>
    <w:rsid w:val="00B57279"/>
    <w:rsid w:val="00B6114B"/>
    <w:rsid w:val="00B61531"/>
    <w:rsid w:val="00B616E0"/>
    <w:rsid w:val="00B61B3E"/>
    <w:rsid w:val="00B64A92"/>
    <w:rsid w:val="00B676BC"/>
    <w:rsid w:val="00B67BAB"/>
    <w:rsid w:val="00B67C3F"/>
    <w:rsid w:val="00B67D40"/>
    <w:rsid w:val="00B67E1D"/>
    <w:rsid w:val="00B72234"/>
    <w:rsid w:val="00B73E19"/>
    <w:rsid w:val="00B73E93"/>
    <w:rsid w:val="00B77A63"/>
    <w:rsid w:val="00B81482"/>
    <w:rsid w:val="00B827DD"/>
    <w:rsid w:val="00B867E8"/>
    <w:rsid w:val="00B868D7"/>
    <w:rsid w:val="00B8768F"/>
    <w:rsid w:val="00B87885"/>
    <w:rsid w:val="00B904F4"/>
    <w:rsid w:val="00B915E0"/>
    <w:rsid w:val="00B93A8B"/>
    <w:rsid w:val="00B95EE7"/>
    <w:rsid w:val="00B96851"/>
    <w:rsid w:val="00B97243"/>
    <w:rsid w:val="00B974A3"/>
    <w:rsid w:val="00B97F80"/>
    <w:rsid w:val="00BA23D5"/>
    <w:rsid w:val="00BA34AE"/>
    <w:rsid w:val="00BA35C0"/>
    <w:rsid w:val="00BA3D84"/>
    <w:rsid w:val="00BA5AAA"/>
    <w:rsid w:val="00BA5BA3"/>
    <w:rsid w:val="00BB0596"/>
    <w:rsid w:val="00BB2B1A"/>
    <w:rsid w:val="00BB304E"/>
    <w:rsid w:val="00BB372B"/>
    <w:rsid w:val="00BC0800"/>
    <w:rsid w:val="00BC1557"/>
    <w:rsid w:val="00BC1748"/>
    <w:rsid w:val="00BC1E90"/>
    <w:rsid w:val="00BC292E"/>
    <w:rsid w:val="00BC39B0"/>
    <w:rsid w:val="00BC3BF3"/>
    <w:rsid w:val="00BC3F04"/>
    <w:rsid w:val="00BC4185"/>
    <w:rsid w:val="00BC4DAB"/>
    <w:rsid w:val="00BC4E1F"/>
    <w:rsid w:val="00BC5539"/>
    <w:rsid w:val="00BD0242"/>
    <w:rsid w:val="00BD1360"/>
    <w:rsid w:val="00BD1A54"/>
    <w:rsid w:val="00BD2733"/>
    <w:rsid w:val="00BD61BB"/>
    <w:rsid w:val="00BD73E4"/>
    <w:rsid w:val="00BD76D3"/>
    <w:rsid w:val="00BD7787"/>
    <w:rsid w:val="00BE0809"/>
    <w:rsid w:val="00BE27AD"/>
    <w:rsid w:val="00BE287B"/>
    <w:rsid w:val="00BE2911"/>
    <w:rsid w:val="00BE2E31"/>
    <w:rsid w:val="00BE30FE"/>
    <w:rsid w:val="00BE3797"/>
    <w:rsid w:val="00BE3965"/>
    <w:rsid w:val="00BE3E0D"/>
    <w:rsid w:val="00BE5875"/>
    <w:rsid w:val="00BE614B"/>
    <w:rsid w:val="00BE72CE"/>
    <w:rsid w:val="00BF02FA"/>
    <w:rsid w:val="00BF0B49"/>
    <w:rsid w:val="00BF0FB0"/>
    <w:rsid w:val="00BF1678"/>
    <w:rsid w:val="00BF297C"/>
    <w:rsid w:val="00BF2C81"/>
    <w:rsid w:val="00BF2CC6"/>
    <w:rsid w:val="00BF3A42"/>
    <w:rsid w:val="00BF6448"/>
    <w:rsid w:val="00BF650A"/>
    <w:rsid w:val="00BF6B2F"/>
    <w:rsid w:val="00C00914"/>
    <w:rsid w:val="00C0127D"/>
    <w:rsid w:val="00C02122"/>
    <w:rsid w:val="00C051BF"/>
    <w:rsid w:val="00C052D9"/>
    <w:rsid w:val="00C05BE4"/>
    <w:rsid w:val="00C06508"/>
    <w:rsid w:val="00C069C1"/>
    <w:rsid w:val="00C1140D"/>
    <w:rsid w:val="00C11C1B"/>
    <w:rsid w:val="00C164BC"/>
    <w:rsid w:val="00C171A0"/>
    <w:rsid w:val="00C21D3C"/>
    <w:rsid w:val="00C231BD"/>
    <w:rsid w:val="00C23843"/>
    <w:rsid w:val="00C23DD3"/>
    <w:rsid w:val="00C24FF6"/>
    <w:rsid w:val="00C25377"/>
    <w:rsid w:val="00C25F84"/>
    <w:rsid w:val="00C261CB"/>
    <w:rsid w:val="00C26A38"/>
    <w:rsid w:val="00C308CA"/>
    <w:rsid w:val="00C3098A"/>
    <w:rsid w:val="00C30A2F"/>
    <w:rsid w:val="00C31E2F"/>
    <w:rsid w:val="00C331BB"/>
    <w:rsid w:val="00C339CC"/>
    <w:rsid w:val="00C3637F"/>
    <w:rsid w:val="00C370AC"/>
    <w:rsid w:val="00C409C9"/>
    <w:rsid w:val="00C40C22"/>
    <w:rsid w:val="00C41CF6"/>
    <w:rsid w:val="00C4235A"/>
    <w:rsid w:val="00C43751"/>
    <w:rsid w:val="00C44B45"/>
    <w:rsid w:val="00C45494"/>
    <w:rsid w:val="00C469B8"/>
    <w:rsid w:val="00C47CB5"/>
    <w:rsid w:val="00C5023D"/>
    <w:rsid w:val="00C50775"/>
    <w:rsid w:val="00C5077F"/>
    <w:rsid w:val="00C52694"/>
    <w:rsid w:val="00C52E00"/>
    <w:rsid w:val="00C60820"/>
    <w:rsid w:val="00C616F9"/>
    <w:rsid w:val="00C625A0"/>
    <w:rsid w:val="00C62D9E"/>
    <w:rsid w:val="00C642E5"/>
    <w:rsid w:val="00C67548"/>
    <w:rsid w:val="00C67F01"/>
    <w:rsid w:val="00C7211D"/>
    <w:rsid w:val="00C7248A"/>
    <w:rsid w:val="00C73B54"/>
    <w:rsid w:val="00C74830"/>
    <w:rsid w:val="00C74C68"/>
    <w:rsid w:val="00C759AE"/>
    <w:rsid w:val="00C76A78"/>
    <w:rsid w:val="00C77682"/>
    <w:rsid w:val="00C777F2"/>
    <w:rsid w:val="00C779FA"/>
    <w:rsid w:val="00C77EE6"/>
    <w:rsid w:val="00C81C63"/>
    <w:rsid w:val="00C82D3B"/>
    <w:rsid w:val="00C8460C"/>
    <w:rsid w:val="00C859E7"/>
    <w:rsid w:val="00C86123"/>
    <w:rsid w:val="00C90135"/>
    <w:rsid w:val="00C912B0"/>
    <w:rsid w:val="00C91B9F"/>
    <w:rsid w:val="00C91ED3"/>
    <w:rsid w:val="00C92B48"/>
    <w:rsid w:val="00CA15EB"/>
    <w:rsid w:val="00CA2A6C"/>
    <w:rsid w:val="00CA2EFF"/>
    <w:rsid w:val="00CA37A9"/>
    <w:rsid w:val="00CA399E"/>
    <w:rsid w:val="00CA6065"/>
    <w:rsid w:val="00CA69E4"/>
    <w:rsid w:val="00CA7794"/>
    <w:rsid w:val="00CA7851"/>
    <w:rsid w:val="00CB2105"/>
    <w:rsid w:val="00CB2EF1"/>
    <w:rsid w:val="00CB3A02"/>
    <w:rsid w:val="00CB3A4B"/>
    <w:rsid w:val="00CB45BB"/>
    <w:rsid w:val="00CB48F9"/>
    <w:rsid w:val="00CB5690"/>
    <w:rsid w:val="00CB5F19"/>
    <w:rsid w:val="00CB79ED"/>
    <w:rsid w:val="00CC1DE8"/>
    <w:rsid w:val="00CC24D3"/>
    <w:rsid w:val="00CC474B"/>
    <w:rsid w:val="00CC6689"/>
    <w:rsid w:val="00CC7158"/>
    <w:rsid w:val="00CD1BBC"/>
    <w:rsid w:val="00CD2E0A"/>
    <w:rsid w:val="00CD3D13"/>
    <w:rsid w:val="00CD3EF5"/>
    <w:rsid w:val="00CD565B"/>
    <w:rsid w:val="00CE4E07"/>
    <w:rsid w:val="00CE52C9"/>
    <w:rsid w:val="00CE54DD"/>
    <w:rsid w:val="00CE6CFE"/>
    <w:rsid w:val="00CE7017"/>
    <w:rsid w:val="00CF029B"/>
    <w:rsid w:val="00CF1694"/>
    <w:rsid w:val="00CF1869"/>
    <w:rsid w:val="00CF35E7"/>
    <w:rsid w:val="00CF4DF4"/>
    <w:rsid w:val="00CF5D75"/>
    <w:rsid w:val="00CF601C"/>
    <w:rsid w:val="00CF6072"/>
    <w:rsid w:val="00CF60A0"/>
    <w:rsid w:val="00CF7405"/>
    <w:rsid w:val="00CF7CD5"/>
    <w:rsid w:val="00D00754"/>
    <w:rsid w:val="00D01633"/>
    <w:rsid w:val="00D01F90"/>
    <w:rsid w:val="00D021A6"/>
    <w:rsid w:val="00D03292"/>
    <w:rsid w:val="00D05985"/>
    <w:rsid w:val="00D06104"/>
    <w:rsid w:val="00D065A6"/>
    <w:rsid w:val="00D07500"/>
    <w:rsid w:val="00D10B34"/>
    <w:rsid w:val="00D114E5"/>
    <w:rsid w:val="00D11819"/>
    <w:rsid w:val="00D11C26"/>
    <w:rsid w:val="00D11DB2"/>
    <w:rsid w:val="00D11FBE"/>
    <w:rsid w:val="00D12D25"/>
    <w:rsid w:val="00D13D58"/>
    <w:rsid w:val="00D140E1"/>
    <w:rsid w:val="00D168CB"/>
    <w:rsid w:val="00D16EB9"/>
    <w:rsid w:val="00D17926"/>
    <w:rsid w:val="00D20550"/>
    <w:rsid w:val="00D225E3"/>
    <w:rsid w:val="00D234D3"/>
    <w:rsid w:val="00D23BF5"/>
    <w:rsid w:val="00D23D11"/>
    <w:rsid w:val="00D24A10"/>
    <w:rsid w:val="00D258E3"/>
    <w:rsid w:val="00D26D30"/>
    <w:rsid w:val="00D316A2"/>
    <w:rsid w:val="00D31804"/>
    <w:rsid w:val="00D322EE"/>
    <w:rsid w:val="00D32E54"/>
    <w:rsid w:val="00D340CA"/>
    <w:rsid w:val="00D34647"/>
    <w:rsid w:val="00D36FDE"/>
    <w:rsid w:val="00D40A72"/>
    <w:rsid w:val="00D41133"/>
    <w:rsid w:val="00D4236C"/>
    <w:rsid w:val="00D4450C"/>
    <w:rsid w:val="00D45653"/>
    <w:rsid w:val="00D45F96"/>
    <w:rsid w:val="00D463C0"/>
    <w:rsid w:val="00D474FE"/>
    <w:rsid w:val="00D510E9"/>
    <w:rsid w:val="00D516B7"/>
    <w:rsid w:val="00D51D3C"/>
    <w:rsid w:val="00D5217C"/>
    <w:rsid w:val="00D532D1"/>
    <w:rsid w:val="00D5471A"/>
    <w:rsid w:val="00D556C4"/>
    <w:rsid w:val="00D561B9"/>
    <w:rsid w:val="00D57159"/>
    <w:rsid w:val="00D60050"/>
    <w:rsid w:val="00D618B8"/>
    <w:rsid w:val="00D61AAF"/>
    <w:rsid w:val="00D62F3E"/>
    <w:rsid w:val="00D636B9"/>
    <w:rsid w:val="00D63954"/>
    <w:rsid w:val="00D64386"/>
    <w:rsid w:val="00D6684F"/>
    <w:rsid w:val="00D66FD2"/>
    <w:rsid w:val="00D67651"/>
    <w:rsid w:val="00D70C49"/>
    <w:rsid w:val="00D713C3"/>
    <w:rsid w:val="00D71BEE"/>
    <w:rsid w:val="00D76A79"/>
    <w:rsid w:val="00D81AF6"/>
    <w:rsid w:val="00D8264D"/>
    <w:rsid w:val="00D83D10"/>
    <w:rsid w:val="00D83D69"/>
    <w:rsid w:val="00D857A2"/>
    <w:rsid w:val="00D862AA"/>
    <w:rsid w:val="00D86D58"/>
    <w:rsid w:val="00D90647"/>
    <w:rsid w:val="00D90DFB"/>
    <w:rsid w:val="00D91C10"/>
    <w:rsid w:val="00D920FE"/>
    <w:rsid w:val="00D926EE"/>
    <w:rsid w:val="00D95508"/>
    <w:rsid w:val="00D96E55"/>
    <w:rsid w:val="00D97E36"/>
    <w:rsid w:val="00DA1C84"/>
    <w:rsid w:val="00DA3820"/>
    <w:rsid w:val="00DA52C6"/>
    <w:rsid w:val="00DA555A"/>
    <w:rsid w:val="00DA734E"/>
    <w:rsid w:val="00DA735C"/>
    <w:rsid w:val="00DB271E"/>
    <w:rsid w:val="00DB2A84"/>
    <w:rsid w:val="00DB2FCF"/>
    <w:rsid w:val="00DB329C"/>
    <w:rsid w:val="00DB3FE4"/>
    <w:rsid w:val="00DB43BE"/>
    <w:rsid w:val="00DB5FF5"/>
    <w:rsid w:val="00DB6A29"/>
    <w:rsid w:val="00DB704C"/>
    <w:rsid w:val="00DC0133"/>
    <w:rsid w:val="00DC02F0"/>
    <w:rsid w:val="00DC2A08"/>
    <w:rsid w:val="00DC3838"/>
    <w:rsid w:val="00DC383B"/>
    <w:rsid w:val="00DC4174"/>
    <w:rsid w:val="00DC4572"/>
    <w:rsid w:val="00DC54B9"/>
    <w:rsid w:val="00DC5DF6"/>
    <w:rsid w:val="00DC615C"/>
    <w:rsid w:val="00DC6AC2"/>
    <w:rsid w:val="00DC6F5A"/>
    <w:rsid w:val="00DC76CB"/>
    <w:rsid w:val="00DC79A6"/>
    <w:rsid w:val="00DC7E6F"/>
    <w:rsid w:val="00DD025A"/>
    <w:rsid w:val="00DD0D07"/>
    <w:rsid w:val="00DD3F98"/>
    <w:rsid w:val="00DD40B4"/>
    <w:rsid w:val="00DD6F8D"/>
    <w:rsid w:val="00DD7663"/>
    <w:rsid w:val="00DD7EDD"/>
    <w:rsid w:val="00DE106B"/>
    <w:rsid w:val="00DE1A77"/>
    <w:rsid w:val="00DE2503"/>
    <w:rsid w:val="00DE2580"/>
    <w:rsid w:val="00DE4387"/>
    <w:rsid w:val="00DE4697"/>
    <w:rsid w:val="00DE5696"/>
    <w:rsid w:val="00DE5C50"/>
    <w:rsid w:val="00DE6089"/>
    <w:rsid w:val="00DE67ED"/>
    <w:rsid w:val="00DE6BA8"/>
    <w:rsid w:val="00DF0820"/>
    <w:rsid w:val="00DF0A17"/>
    <w:rsid w:val="00DF1008"/>
    <w:rsid w:val="00DF137B"/>
    <w:rsid w:val="00DF1AF2"/>
    <w:rsid w:val="00DF22F2"/>
    <w:rsid w:val="00DF2A6D"/>
    <w:rsid w:val="00DF2B14"/>
    <w:rsid w:val="00DF2C1F"/>
    <w:rsid w:val="00DF2F0E"/>
    <w:rsid w:val="00DF3FA7"/>
    <w:rsid w:val="00DF3FCA"/>
    <w:rsid w:val="00DF425F"/>
    <w:rsid w:val="00DF5360"/>
    <w:rsid w:val="00DF55E8"/>
    <w:rsid w:val="00DF5E00"/>
    <w:rsid w:val="00DF605A"/>
    <w:rsid w:val="00DF6EE5"/>
    <w:rsid w:val="00DF70E7"/>
    <w:rsid w:val="00DF72E9"/>
    <w:rsid w:val="00DF745C"/>
    <w:rsid w:val="00E0004F"/>
    <w:rsid w:val="00E005C5"/>
    <w:rsid w:val="00E00E5B"/>
    <w:rsid w:val="00E0120B"/>
    <w:rsid w:val="00E04F36"/>
    <w:rsid w:val="00E066A3"/>
    <w:rsid w:val="00E06C73"/>
    <w:rsid w:val="00E07120"/>
    <w:rsid w:val="00E14629"/>
    <w:rsid w:val="00E14BA4"/>
    <w:rsid w:val="00E155AF"/>
    <w:rsid w:val="00E1796F"/>
    <w:rsid w:val="00E2125B"/>
    <w:rsid w:val="00E22DFD"/>
    <w:rsid w:val="00E22E12"/>
    <w:rsid w:val="00E23C27"/>
    <w:rsid w:val="00E24098"/>
    <w:rsid w:val="00E27789"/>
    <w:rsid w:val="00E30ECB"/>
    <w:rsid w:val="00E31428"/>
    <w:rsid w:val="00E33778"/>
    <w:rsid w:val="00E370E3"/>
    <w:rsid w:val="00E379F7"/>
    <w:rsid w:val="00E40576"/>
    <w:rsid w:val="00E414A2"/>
    <w:rsid w:val="00E41F90"/>
    <w:rsid w:val="00E42161"/>
    <w:rsid w:val="00E43895"/>
    <w:rsid w:val="00E43A2F"/>
    <w:rsid w:val="00E4467E"/>
    <w:rsid w:val="00E5035D"/>
    <w:rsid w:val="00E51578"/>
    <w:rsid w:val="00E55576"/>
    <w:rsid w:val="00E5600C"/>
    <w:rsid w:val="00E56135"/>
    <w:rsid w:val="00E5666A"/>
    <w:rsid w:val="00E57576"/>
    <w:rsid w:val="00E5787F"/>
    <w:rsid w:val="00E6093A"/>
    <w:rsid w:val="00E62774"/>
    <w:rsid w:val="00E63221"/>
    <w:rsid w:val="00E633B5"/>
    <w:rsid w:val="00E64198"/>
    <w:rsid w:val="00E662A8"/>
    <w:rsid w:val="00E66806"/>
    <w:rsid w:val="00E67344"/>
    <w:rsid w:val="00E67EBA"/>
    <w:rsid w:val="00E71387"/>
    <w:rsid w:val="00E71C9F"/>
    <w:rsid w:val="00E71EB8"/>
    <w:rsid w:val="00E724B0"/>
    <w:rsid w:val="00E7266E"/>
    <w:rsid w:val="00E72C66"/>
    <w:rsid w:val="00E7398A"/>
    <w:rsid w:val="00E73FA9"/>
    <w:rsid w:val="00E75267"/>
    <w:rsid w:val="00E7568C"/>
    <w:rsid w:val="00E769CB"/>
    <w:rsid w:val="00E810A8"/>
    <w:rsid w:val="00E824D5"/>
    <w:rsid w:val="00E829D9"/>
    <w:rsid w:val="00E83712"/>
    <w:rsid w:val="00E84179"/>
    <w:rsid w:val="00E842B9"/>
    <w:rsid w:val="00E8482E"/>
    <w:rsid w:val="00E84B13"/>
    <w:rsid w:val="00E84D49"/>
    <w:rsid w:val="00E84FD8"/>
    <w:rsid w:val="00E9000E"/>
    <w:rsid w:val="00E9100D"/>
    <w:rsid w:val="00E94D22"/>
    <w:rsid w:val="00E974EC"/>
    <w:rsid w:val="00E979DF"/>
    <w:rsid w:val="00E97EF2"/>
    <w:rsid w:val="00EA4D1D"/>
    <w:rsid w:val="00EA5AAD"/>
    <w:rsid w:val="00EA737D"/>
    <w:rsid w:val="00EB116D"/>
    <w:rsid w:val="00EB1CC7"/>
    <w:rsid w:val="00EB28E6"/>
    <w:rsid w:val="00EB2BC3"/>
    <w:rsid w:val="00EB420F"/>
    <w:rsid w:val="00EB4A4F"/>
    <w:rsid w:val="00EB5538"/>
    <w:rsid w:val="00EB58FB"/>
    <w:rsid w:val="00EB75BE"/>
    <w:rsid w:val="00EC1447"/>
    <w:rsid w:val="00EC174E"/>
    <w:rsid w:val="00EC1C49"/>
    <w:rsid w:val="00EC3451"/>
    <w:rsid w:val="00EC3802"/>
    <w:rsid w:val="00EC3A3A"/>
    <w:rsid w:val="00EC7652"/>
    <w:rsid w:val="00ED00FC"/>
    <w:rsid w:val="00ED1E6D"/>
    <w:rsid w:val="00ED1F7D"/>
    <w:rsid w:val="00ED2ABA"/>
    <w:rsid w:val="00ED3805"/>
    <w:rsid w:val="00ED480B"/>
    <w:rsid w:val="00ED566A"/>
    <w:rsid w:val="00ED6362"/>
    <w:rsid w:val="00ED6DDC"/>
    <w:rsid w:val="00EE0231"/>
    <w:rsid w:val="00EE1523"/>
    <w:rsid w:val="00EE187A"/>
    <w:rsid w:val="00EE1A8D"/>
    <w:rsid w:val="00EE242E"/>
    <w:rsid w:val="00EE2D12"/>
    <w:rsid w:val="00EE2D54"/>
    <w:rsid w:val="00EE2D6E"/>
    <w:rsid w:val="00EE461F"/>
    <w:rsid w:val="00EE489D"/>
    <w:rsid w:val="00EE5675"/>
    <w:rsid w:val="00EF13B7"/>
    <w:rsid w:val="00EF1452"/>
    <w:rsid w:val="00EF18A3"/>
    <w:rsid w:val="00EF1C52"/>
    <w:rsid w:val="00EF1C56"/>
    <w:rsid w:val="00EF1ECF"/>
    <w:rsid w:val="00EF24D9"/>
    <w:rsid w:val="00EF2AE2"/>
    <w:rsid w:val="00EF2F21"/>
    <w:rsid w:val="00EF44E2"/>
    <w:rsid w:val="00EF5624"/>
    <w:rsid w:val="00EF7FDB"/>
    <w:rsid w:val="00F00C9B"/>
    <w:rsid w:val="00F00CE5"/>
    <w:rsid w:val="00F0263E"/>
    <w:rsid w:val="00F03018"/>
    <w:rsid w:val="00F0425B"/>
    <w:rsid w:val="00F04ABF"/>
    <w:rsid w:val="00F064C3"/>
    <w:rsid w:val="00F06835"/>
    <w:rsid w:val="00F06845"/>
    <w:rsid w:val="00F100BB"/>
    <w:rsid w:val="00F107EF"/>
    <w:rsid w:val="00F1309F"/>
    <w:rsid w:val="00F13AC4"/>
    <w:rsid w:val="00F13BE4"/>
    <w:rsid w:val="00F149F0"/>
    <w:rsid w:val="00F16666"/>
    <w:rsid w:val="00F202BC"/>
    <w:rsid w:val="00F205A9"/>
    <w:rsid w:val="00F21102"/>
    <w:rsid w:val="00F219BD"/>
    <w:rsid w:val="00F21B54"/>
    <w:rsid w:val="00F21F88"/>
    <w:rsid w:val="00F22D6D"/>
    <w:rsid w:val="00F2318F"/>
    <w:rsid w:val="00F237B0"/>
    <w:rsid w:val="00F24A3B"/>
    <w:rsid w:val="00F254CA"/>
    <w:rsid w:val="00F25A2F"/>
    <w:rsid w:val="00F27A15"/>
    <w:rsid w:val="00F30B7E"/>
    <w:rsid w:val="00F30D7E"/>
    <w:rsid w:val="00F30DF8"/>
    <w:rsid w:val="00F31818"/>
    <w:rsid w:val="00F331A5"/>
    <w:rsid w:val="00F33CFF"/>
    <w:rsid w:val="00F34AB7"/>
    <w:rsid w:val="00F35275"/>
    <w:rsid w:val="00F354DA"/>
    <w:rsid w:val="00F35D08"/>
    <w:rsid w:val="00F36860"/>
    <w:rsid w:val="00F3739E"/>
    <w:rsid w:val="00F37F2B"/>
    <w:rsid w:val="00F405F6"/>
    <w:rsid w:val="00F40604"/>
    <w:rsid w:val="00F414C7"/>
    <w:rsid w:val="00F43023"/>
    <w:rsid w:val="00F43704"/>
    <w:rsid w:val="00F44A8B"/>
    <w:rsid w:val="00F45832"/>
    <w:rsid w:val="00F46F74"/>
    <w:rsid w:val="00F47498"/>
    <w:rsid w:val="00F47C88"/>
    <w:rsid w:val="00F50BBA"/>
    <w:rsid w:val="00F5119D"/>
    <w:rsid w:val="00F51B63"/>
    <w:rsid w:val="00F522FF"/>
    <w:rsid w:val="00F529F1"/>
    <w:rsid w:val="00F5326C"/>
    <w:rsid w:val="00F535A1"/>
    <w:rsid w:val="00F54896"/>
    <w:rsid w:val="00F55180"/>
    <w:rsid w:val="00F55446"/>
    <w:rsid w:val="00F563BD"/>
    <w:rsid w:val="00F57319"/>
    <w:rsid w:val="00F5774C"/>
    <w:rsid w:val="00F61805"/>
    <w:rsid w:val="00F61D92"/>
    <w:rsid w:val="00F61FB0"/>
    <w:rsid w:val="00F62802"/>
    <w:rsid w:val="00F644F4"/>
    <w:rsid w:val="00F65130"/>
    <w:rsid w:val="00F65750"/>
    <w:rsid w:val="00F67EA2"/>
    <w:rsid w:val="00F7072F"/>
    <w:rsid w:val="00F72625"/>
    <w:rsid w:val="00F744BA"/>
    <w:rsid w:val="00F74C29"/>
    <w:rsid w:val="00F77938"/>
    <w:rsid w:val="00F81565"/>
    <w:rsid w:val="00F81CA8"/>
    <w:rsid w:val="00F825A5"/>
    <w:rsid w:val="00F82CD1"/>
    <w:rsid w:val="00F8333F"/>
    <w:rsid w:val="00F835F4"/>
    <w:rsid w:val="00F83E8D"/>
    <w:rsid w:val="00F8404C"/>
    <w:rsid w:val="00F84898"/>
    <w:rsid w:val="00F84B64"/>
    <w:rsid w:val="00F84D34"/>
    <w:rsid w:val="00F87DA5"/>
    <w:rsid w:val="00F90AB2"/>
    <w:rsid w:val="00F9222C"/>
    <w:rsid w:val="00F929AE"/>
    <w:rsid w:val="00F95FEF"/>
    <w:rsid w:val="00F96126"/>
    <w:rsid w:val="00F97395"/>
    <w:rsid w:val="00FA25A9"/>
    <w:rsid w:val="00FA2F00"/>
    <w:rsid w:val="00FA322A"/>
    <w:rsid w:val="00FA344F"/>
    <w:rsid w:val="00FA4451"/>
    <w:rsid w:val="00FA44EA"/>
    <w:rsid w:val="00FA457E"/>
    <w:rsid w:val="00FA5061"/>
    <w:rsid w:val="00FA6B18"/>
    <w:rsid w:val="00FA7545"/>
    <w:rsid w:val="00FB09AC"/>
    <w:rsid w:val="00FB3B09"/>
    <w:rsid w:val="00FB657A"/>
    <w:rsid w:val="00FC07C4"/>
    <w:rsid w:val="00FC0D09"/>
    <w:rsid w:val="00FC36A5"/>
    <w:rsid w:val="00FC5870"/>
    <w:rsid w:val="00FC677F"/>
    <w:rsid w:val="00FD108F"/>
    <w:rsid w:val="00FD1B39"/>
    <w:rsid w:val="00FD1ECA"/>
    <w:rsid w:val="00FD23EB"/>
    <w:rsid w:val="00FD36FE"/>
    <w:rsid w:val="00FD3982"/>
    <w:rsid w:val="00FD4873"/>
    <w:rsid w:val="00FD4B7E"/>
    <w:rsid w:val="00FD6B54"/>
    <w:rsid w:val="00FD7475"/>
    <w:rsid w:val="00FD7911"/>
    <w:rsid w:val="00FE011F"/>
    <w:rsid w:val="00FE1A5F"/>
    <w:rsid w:val="00FE2B33"/>
    <w:rsid w:val="00FE2DD0"/>
    <w:rsid w:val="00FE391C"/>
    <w:rsid w:val="00FE427C"/>
    <w:rsid w:val="00FE492B"/>
    <w:rsid w:val="00FE5729"/>
    <w:rsid w:val="00FE6109"/>
    <w:rsid w:val="00FE6524"/>
    <w:rsid w:val="00FE7B91"/>
    <w:rsid w:val="00FF3C29"/>
    <w:rsid w:val="00FF50D0"/>
    <w:rsid w:val="00FF524E"/>
    <w:rsid w:val="00FF6691"/>
    <w:rsid w:val="00FF7281"/>
    <w:rsid w:val="00FF78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A75C65"/>
  <w15:docId w15:val="{88FCA257-273F-440D-8F40-29189BE2B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pPr>
        <w:spacing w:after="80"/>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81C13"/>
    <w:rPr>
      <w:sz w:val="22"/>
    </w:rPr>
  </w:style>
  <w:style w:type="paragraph" w:styleId="berschrift1">
    <w:name w:val="heading 1"/>
    <w:basedOn w:val="Standard"/>
    <w:next w:val="Standard"/>
    <w:qFormat/>
    <w:rsid w:val="007708F4"/>
    <w:pPr>
      <w:keepNext/>
      <w:numPr>
        <w:numId w:val="1"/>
      </w:numPr>
      <w:spacing w:before="240" w:after="60"/>
      <w:outlineLvl w:val="0"/>
    </w:pPr>
    <w:rPr>
      <w:rFonts w:cs="Arial"/>
      <w:b/>
      <w:bCs/>
      <w:kern w:val="32"/>
      <w:sz w:val="32"/>
      <w:szCs w:val="32"/>
    </w:rPr>
  </w:style>
  <w:style w:type="paragraph" w:styleId="berschrift2">
    <w:name w:val="heading 2"/>
    <w:basedOn w:val="Standard"/>
    <w:next w:val="Standard"/>
    <w:link w:val="berschrift2Zchn"/>
    <w:qFormat/>
    <w:rsid w:val="007708F4"/>
    <w:pPr>
      <w:keepNext/>
      <w:numPr>
        <w:ilvl w:val="1"/>
        <w:numId w:val="1"/>
      </w:numPr>
      <w:tabs>
        <w:tab w:val="clear" w:pos="6246"/>
        <w:tab w:val="num" w:pos="576"/>
      </w:tabs>
      <w:spacing w:before="240" w:after="60"/>
      <w:ind w:left="576"/>
      <w:outlineLvl w:val="1"/>
    </w:pPr>
    <w:rPr>
      <w:rFonts w:cs="Arial"/>
      <w:b/>
      <w:bCs/>
      <w:iCs/>
      <w:sz w:val="28"/>
      <w:szCs w:val="28"/>
    </w:rPr>
  </w:style>
  <w:style w:type="paragraph" w:styleId="berschrift3">
    <w:name w:val="heading 3"/>
    <w:basedOn w:val="Standard"/>
    <w:next w:val="Standard"/>
    <w:qFormat/>
    <w:rsid w:val="00181C13"/>
    <w:pPr>
      <w:keepNext/>
      <w:numPr>
        <w:ilvl w:val="2"/>
        <w:numId w:val="1"/>
      </w:numPr>
      <w:spacing w:before="240" w:after="60"/>
      <w:outlineLvl w:val="2"/>
    </w:pPr>
    <w:rPr>
      <w:rFonts w:cs="Arial"/>
      <w:b/>
      <w:bCs/>
      <w:sz w:val="26"/>
      <w:szCs w:val="26"/>
    </w:rPr>
  </w:style>
  <w:style w:type="paragraph" w:styleId="berschrift4">
    <w:name w:val="heading 4"/>
    <w:basedOn w:val="Standard"/>
    <w:next w:val="Standard"/>
    <w:qFormat/>
    <w:rsid w:val="00C82D3B"/>
    <w:pPr>
      <w:keepNext/>
      <w:numPr>
        <w:ilvl w:val="3"/>
        <w:numId w:val="1"/>
      </w:numPr>
      <w:spacing w:before="240" w:after="60"/>
      <w:outlineLvl w:val="3"/>
    </w:pPr>
    <w:rPr>
      <w:b/>
      <w:bCs/>
      <w:sz w:val="28"/>
      <w:szCs w:val="28"/>
    </w:rPr>
  </w:style>
  <w:style w:type="paragraph" w:styleId="berschrift5">
    <w:name w:val="heading 5"/>
    <w:basedOn w:val="Standard"/>
    <w:next w:val="Standard"/>
    <w:qFormat/>
    <w:rsid w:val="00C82D3B"/>
    <w:pPr>
      <w:numPr>
        <w:ilvl w:val="4"/>
        <w:numId w:val="1"/>
      </w:numPr>
      <w:spacing w:before="240" w:after="60"/>
      <w:outlineLvl w:val="4"/>
    </w:pPr>
    <w:rPr>
      <w:b/>
      <w:bCs/>
      <w:i/>
      <w:iCs/>
      <w:sz w:val="26"/>
      <w:szCs w:val="26"/>
    </w:rPr>
  </w:style>
  <w:style w:type="paragraph" w:styleId="berschrift6">
    <w:name w:val="heading 6"/>
    <w:basedOn w:val="Standard"/>
    <w:next w:val="Standard"/>
    <w:qFormat/>
    <w:rsid w:val="00C82D3B"/>
    <w:pPr>
      <w:numPr>
        <w:ilvl w:val="5"/>
        <w:numId w:val="1"/>
      </w:numPr>
      <w:spacing w:before="240" w:after="60"/>
      <w:outlineLvl w:val="5"/>
    </w:pPr>
    <w:rPr>
      <w:b/>
      <w:bCs/>
      <w:szCs w:val="22"/>
    </w:rPr>
  </w:style>
  <w:style w:type="paragraph" w:styleId="berschrift7">
    <w:name w:val="heading 7"/>
    <w:basedOn w:val="Standard"/>
    <w:next w:val="Standard"/>
    <w:qFormat/>
    <w:rsid w:val="00C82D3B"/>
    <w:pPr>
      <w:numPr>
        <w:ilvl w:val="6"/>
        <w:numId w:val="1"/>
      </w:numPr>
      <w:spacing w:before="240" w:after="60"/>
      <w:outlineLvl w:val="6"/>
    </w:pPr>
    <w:rPr>
      <w:sz w:val="24"/>
    </w:rPr>
  </w:style>
  <w:style w:type="paragraph" w:styleId="berschrift8">
    <w:name w:val="heading 8"/>
    <w:basedOn w:val="Standard"/>
    <w:next w:val="Standard"/>
    <w:qFormat/>
    <w:rsid w:val="00C82D3B"/>
    <w:pPr>
      <w:numPr>
        <w:ilvl w:val="7"/>
        <w:numId w:val="1"/>
      </w:numPr>
      <w:spacing w:before="240" w:after="60"/>
      <w:outlineLvl w:val="7"/>
    </w:pPr>
    <w:rPr>
      <w:i/>
      <w:iCs/>
      <w:sz w:val="24"/>
    </w:rPr>
  </w:style>
  <w:style w:type="paragraph" w:styleId="berschrift9">
    <w:name w:val="heading 9"/>
    <w:basedOn w:val="Standard"/>
    <w:next w:val="Standard"/>
    <w:qFormat/>
    <w:rsid w:val="00C82D3B"/>
    <w:pPr>
      <w:numPr>
        <w:ilvl w:val="8"/>
        <w:numId w:val="1"/>
      </w:numPr>
      <w:spacing w:before="240" w:after="60"/>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VorlageWagnerStandart">
    <w:name w:val="VorlageWagnerStandart"/>
    <w:basedOn w:val="Standard"/>
    <w:qFormat/>
    <w:rsid w:val="00EF2AE2"/>
    <w:pPr>
      <w:spacing w:line="360" w:lineRule="auto"/>
    </w:pPr>
    <w:rPr>
      <w:sz w:val="24"/>
    </w:rPr>
  </w:style>
  <w:style w:type="paragraph" w:styleId="Verzeichnis1">
    <w:name w:val="toc 1"/>
    <w:basedOn w:val="Standard"/>
    <w:next w:val="Standard"/>
    <w:autoRedefine/>
    <w:uiPriority w:val="39"/>
    <w:rsid w:val="00C82D3B"/>
    <w:pPr>
      <w:spacing w:before="120" w:after="120"/>
    </w:pPr>
    <w:rPr>
      <w:b/>
      <w:bCs/>
      <w:caps/>
    </w:rPr>
  </w:style>
  <w:style w:type="paragraph" w:styleId="Verzeichnis2">
    <w:name w:val="toc 2"/>
    <w:basedOn w:val="Standard"/>
    <w:next w:val="Standard"/>
    <w:autoRedefine/>
    <w:uiPriority w:val="39"/>
    <w:rsid w:val="00C82D3B"/>
    <w:pPr>
      <w:ind w:left="200"/>
    </w:pPr>
    <w:rPr>
      <w:smallCaps/>
    </w:rPr>
  </w:style>
  <w:style w:type="paragraph" w:styleId="Verzeichnis3">
    <w:name w:val="toc 3"/>
    <w:basedOn w:val="Standard"/>
    <w:next w:val="Standard"/>
    <w:autoRedefine/>
    <w:uiPriority w:val="39"/>
    <w:rsid w:val="00C82D3B"/>
    <w:pPr>
      <w:ind w:left="400"/>
    </w:pPr>
    <w:rPr>
      <w:i/>
      <w:iCs/>
    </w:rPr>
  </w:style>
  <w:style w:type="character" w:styleId="Hyperlink">
    <w:name w:val="Hyperlink"/>
    <w:uiPriority w:val="99"/>
    <w:rsid w:val="00C82D3B"/>
    <w:rPr>
      <w:color w:val="0000FF"/>
      <w:u w:val="single"/>
    </w:rPr>
  </w:style>
  <w:style w:type="table" w:styleId="Tabellenraster">
    <w:name w:val="Table Grid"/>
    <w:basedOn w:val="NormaleTabelle"/>
    <w:uiPriority w:val="59"/>
    <w:rsid w:val="00DF70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4">
    <w:name w:val="toc 4"/>
    <w:basedOn w:val="Standard"/>
    <w:next w:val="Standard"/>
    <w:autoRedefine/>
    <w:uiPriority w:val="39"/>
    <w:rsid w:val="00F744BA"/>
    <w:pPr>
      <w:ind w:left="600"/>
    </w:pPr>
    <w:rPr>
      <w:sz w:val="18"/>
      <w:szCs w:val="18"/>
    </w:rPr>
  </w:style>
  <w:style w:type="table" w:styleId="TabelleRaster5">
    <w:name w:val="Table Grid 5"/>
    <w:basedOn w:val="NormaleTabelle"/>
    <w:rsid w:val="0096196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chnerAusgaben">
    <w:name w:val="RechnerAusgaben"/>
    <w:basedOn w:val="Standard"/>
    <w:next w:val="VorlageWagnerStandart"/>
    <w:link w:val="RechnerAusgabenZchn"/>
    <w:rsid w:val="00A507DF"/>
    <w:pPr>
      <w:pBdr>
        <w:top w:val="single" w:sz="4" w:space="1" w:color="auto"/>
        <w:left w:val="single" w:sz="4" w:space="4" w:color="auto"/>
        <w:bottom w:val="single" w:sz="4" w:space="1" w:color="auto"/>
        <w:right w:val="single" w:sz="4" w:space="4" w:color="auto"/>
      </w:pBdr>
      <w:shd w:val="clear" w:color="auto" w:fill="F3F3F3"/>
    </w:pPr>
    <w:rPr>
      <w:rFonts w:ascii="Courier New" w:hAnsi="Courier New"/>
      <w:sz w:val="16"/>
    </w:rPr>
  </w:style>
  <w:style w:type="table" w:styleId="TabelleListe8">
    <w:name w:val="Table List 8"/>
    <w:basedOn w:val="NormaleTabelle"/>
    <w:rsid w:val="00316A2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Verzeichnis5">
    <w:name w:val="toc 5"/>
    <w:basedOn w:val="Standard"/>
    <w:next w:val="Standard"/>
    <w:autoRedefine/>
    <w:uiPriority w:val="39"/>
    <w:rsid w:val="00165BCB"/>
    <w:pPr>
      <w:ind w:left="800"/>
    </w:pPr>
    <w:rPr>
      <w:sz w:val="18"/>
      <w:szCs w:val="18"/>
    </w:rPr>
  </w:style>
  <w:style w:type="paragraph" w:styleId="Verzeichnis6">
    <w:name w:val="toc 6"/>
    <w:basedOn w:val="Standard"/>
    <w:next w:val="Standard"/>
    <w:autoRedefine/>
    <w:uiPriority w:val="39"/>
    <w:rsid w:val="00165BCB"/>
    <w:pPr>
      <w:ind w:left="1000"/>
    </w:pPr>
    <w:rPr>
      <w:sz w:val="18"/>
      <w:szCs w:val="18"/>
    </w:rPr>
  </w:style>
  <w:style w:type="paragraph" w:styleId="Verzeichnis7">
    <w:name w:val="toc 7"/>
    <w:basedOn w:val="Standard"/>
    <w:next w:val="Standard"/>
    <w:autoRedefine/>
    <w:uiPriority w:val="39"/>
    <w:rsid w:val="00165BCB"/>
    <w:pPr>
      <w:ind w:left="1200"/>
    </w:pPr>
    <w:rPr>
      <w:sz w:val="18"/>
      <w:szCs w:val="18"/>
    </w:rPr>
  </w:style>
  <w:style w:type="paragraph" w:styleId="Verzeichnis8">
    <w:name w:val="toc 8"/>
    <w:basedOn w:val="Standard"/>
    <w:next w:val="Standard"/>
    <w:autoRedefine/>
    <w:uiPriority w:val="39"/>
    <w:rsid w:val="00165BCB"/>
    <w:pPr>
      <w:ind w:left="1400"/>
    </w:pPr>
    <w:rPr>
      <w:sz w:val="18"/>
      <w:szCs w:val="18"/>
    </w:rPr>
  </w:style>
  <w:style w:type="paragraph" w:styleId="Verzeichnis9">
    <w:name w:val="toc 9"/>
    <w:basedOn w:val="Standard"/>
    <w:next w:val="Standard"/>
    <w:autoRedefine/>
    <w:uiPriority w:val="39"/>
    <w:rsid w:val="00165BCB"/>
    <w:pPr>
      <w:ind w:left="1600"/>
    </w:pPr>
    <w:rPr>
      <w:sz w:val="18"/>
      <w:szCs w:val="18"/>
    </w:rPr>
  </w:style>
  <w:style w:type="character" w:styleId="Seitenzahl">
    <w:name w:val="page number"/>
    <w:basedOn w:val="Absatz-Standardschriftart"/>
    <w:rsid w:val="00165BCB"/>
  </w:style>
  <w:style w:type="character" w:styleId="HTMLCode">
    <w:name w:val="HTML Code"/>
    <w:uiPriority w:val="99"/>
    <w:rsid w:val="00DD6F8D"/>
    <w:rPr>
      <w:rFonts w:ascii="Courier New" w:eastAsia="Times New Roman" w:hAnsi="Courier New" w:cs="Courier New"/>
      <w:sz w:val="20"/>
      <w:szCs w:val="20"/>
    </w:rPr>
  </w:style>
  <w:style w:type="character" w:customStyle="1" w:styleId="RechnerAusgabenZchn">
    <w:name w:val="RechnerAusgaben Zchn"/>
    <w:link w:val="RechnerAusgaben"/>
    <w:rsid w:val="003C61F9"/>
    <w:rPr>
      <w:rFonts w:ascii="Courier New" w:hAnsi="Courier New"/>
      <w:sz w:val="16"/>
      <w:lang w:val="de-DE" w:eastAsia="de-DE" w:bidi="ar-SA"/>
    </w:rPr>
  </w:style>
  <w:style w:type="paragraph" w:styleId="Listenabsatz">
    <w:name w:val="List Paragraph"/>
    <w:basedOn w:val="Standard"/>
    <w:uiPriority w:val="34"/>
    <w:qFormat/>
    <w:rsid w:val="007D2D51"/>
    <w:pPr>
      <w:spacing w:after="200" w:line="276" w:lineRule="auto"/>
      <w:ind w:left="720"/>
      <w:contextualSpacing/>
    </w:pPr>
    <w:rPr>
      <w:rFonts w:ascii="Calibri" w:eastAsia="Calibri" w:hAnsi="Calibri"/>
      <w:szCs w:val="22"/>
      <w:lang w:eastAsia="en-US"/>
    </w:rPr>
  </w:style>
  <w:style w:type="paragraph" w:customStyle="1" w:styleId="Rechnerausgaben0">
    <w:name w:val="Rechnerausgaben"/>
    <w:basedOn w:val="RechnerAusgaben"/>
    <w:link w:val="RechnerausgabenZchn0"/>
    <w:qFormat/>
    <w:rsid w:val="004261E1"/>
    <w:rPr>
      <w:lang w:val="en-US"/>
    </w:rPr>
  </w:style>
  <w:style w:type="paragraph" w:customStyle="1" w:styleId="Computer">
    <w:name w:val="Computer"/>
    <w:basedOn w:val="Standard"/>
    <w:link w:val="ComputerZchn"/>
    <w:qFormat/>
    <w:rsid w:val="008F1C00"/>
    <w:pPr>
      <w:pBdr>
        <w:top w:val="single" w:sz="4" w:space="1" w:color="auto"/>
        <w:left w:val="single" w:sz="4" w:space="4" w:color="auto"/>
        <w:bottom w:val="single" w:sz="4" w:space="1" w:color="auto"/>
        <w:right w:val="single" w:sz="4" w:space="4" w:color="auto"/>
      </w:pBdr>
      <w:shd w:val="clear" w:color="auto" w:fill="D9D9D9"/>
    </w:pPr>
    <w:rPr>
      <w:rFonts w:ascii="Courier New" w:eastAsia="Calibri" w:hAnsi="Courier New" w:cs="Courier New"/>
      <w:sz w:val="20"/>
      <w:szCs w:val="16"/>
      <w:lang w:eastAsia="en-US"/>
    </w:rPr>
  </w:style>
  <w:style w:type="character" w:customStyle="1" w:styleId="RechnerausgabenZchn0">
    <w:name w:val="Rechnerausgaben Zchn"/>
    <w:link w:val="Rechnerausgaben0"/>
    <w:qFormat/>
    <w:rsid w:val="004261E1"/>
    <w:rPr>
      <w:rFonts w:ascii="Courier New" w:hAnsi="Courier New"/>
      <w:sz w:val="16"/>
      <w:shd w:val="clear" w:color="auto" w:fill="F3F3F3"/>
      <w:lang w:val="en-US" w:eastAsia="de-DE" w:bidi="ar-SA"/>
    </w:rPr>
  </w:style>
  <w:style w:type="character" w:customStyle="1" w:styleId="ComputerZchn">
    <w:name w:val="Computer Zchn"/>
    <w:link w:val="Computer"/>
    <w:qFormat/>
    <w:rsid w:val="008F1C00"/>
    <w:rPr>
      <w:rFonts w:ascii="Courier New" w:eastAsia="Calibri" w:hAnsi="Courier New" w:cs="Courier New"/>
      <w:szCs w:val="16"/>
      <w:shd w:val="clear" w:color="auto" w:fill="D9D9D9"/>
      <w:lang w:eastAsia="en-US"/>
    </w:rPr>
  </w:style>
  <w:style w:type="paragraph" w:styleId="Sprechblasentext">
    <w:name w:val="Balloon Text"/>
    <w:basedOn w:val="Standard"/>
    <w:link w:val="SprechblasentextZchn"/>
    <w:rsid w:val="00034E46"/>
    <w:rPr>
      <w:rFonts w:ascii="Tahoma" w:hAnsi="Tahoma" w:cs="Tahoma"/>
      <w:sz w:val="16"/>
      <w:szCs w:val="16"/>
    </w:rPr>
  </w:style>
  <w:style w:type="character" w:customStyle="1" w:styleId="SprechblasentextZchn">
    <w:name w:val="Sprechblasentext Zchn"/>
    <w:link w:val="Sprechblasentext"/>
    <w:rsid w:val="00034E46"/>
    <w:rPr>
      <w:rFonts w:ascii="Tahoma" w:hAnsi="Tahoma" w:cs="Tahoma"/>
      <w:sz w:val="16"/>
      <w:szCs w:val="16"/>
    </w:rPr>
  </w:style>
  <w:style w:type="character" w:styleId="Hervorhebung">
    <w:name w:val="Emphasis"/>
    <w:uiPriority w:val="20"/>
    <w:qFormat/>
    <w:rsid w:val="00DD0D07"/>
    <w:rPr>
      <w:i/>
      <w:iCs/>
    </w:rPr>
  </w:style>
  <w:style w:type="character" w:styleId="Fett">
    <w:name w:val="Strong"/>
    <w:uiPriority w:val="22"/>
    <w:qFormat/>
    <w:rsid w:val="00F24A3B"/>
    <w:rPr>
      <w:b/>
      <w:bCs/>
    </w:rPr>
  </w:style>
  <w:style w:type="paragraph" w:styleId="StandardWeb">
    <w:name w:val="Normal (Web)"/>
    <w:basedOn w:val="Standard"/>
    <w:uiPriority w:val="99"/>
    <w:unhideWhenUsed/>
    <w:rsid w:val="000314C2"/>
    <w:pPr>
      <w:spacing w:before="100" w:beforeAutospacing="1" w:after="100" w:afterAutospacing="1"/>
    </w:pPr>
    <w:rPr>
      <w:sz w:val="24"/>
      <w:szCs w:val="24"/>
    </w:rPr>
  </w:style>
  <w:style w:type="character" w:styleId="BesuchterLink">
    <w:name w:val="FollowedHyperlink"/>
    <w:rsid w:val="00EE5675"/>
    <w:rPr>
      <w:color w:val="800080"/>
      <w:u w:val="single"/>
    </w:rPr>
  </w:style>
  <w:style w:type="character" w:customStyle="1" w:styleId="Internetlink">
    <w:name w:val="Internetlink"/>
    <w:uiPriority w:val="99"/>
    <w:rsid w:val="00630278"/>
    <w:rPr>
      <w:color w:val="0000FF"/>
      <w:u w:val="single"/>
    </w:rPr>
  </w:style>
  <w:style w:type="character" w:customStyle="1" w:styleId="Quelltext">
    <w:name w:val="Quelltext"/>
    <w:qFormat/>
    <w:rsid w:val="00630278"/>
    <w:rPr>
      <w:rFonts w:ascii="Liberation Mono" w:eastAsia="Liberation Mono" w:hAnsi="Liberation Mono" w:cs="Liberation Mono"/>
    </w:rPr>
  </w:style>
  <w:style w:type="paragraph" w:customStyle="1" w:styleId="VorformatierterText">
    <w:name w:val="Vorformatierter Text"/>
    <w:basedOn w:val="Standard"/>
    <w:qFormat/>
    <w:rsid w:val="00630278"/>
    <w:rPr>
      <w:color w:val="00000A"/>
    </w:rPr>
  </w:style>
  <w:style w:type="paragraph" w:customStyle="1" w:styleId="Computerausgaben">
    <w:name w:val="Computerausgaben"/>
    <w:basedOn w:val="Standard"/>
    <w:qFormat/>
    <w:rsid w:val="00553DFC"/>
    <w:pPr>
      <w:pBdr>
        <w:top w:val="single" w:sz="4" w:space="1" w:color="00000A"/>
        <w:left w:val="single" w:sz="4" w:space="4" w:color="00000A"/>
        <w:bottom w:val="single" w:sz="4" w:space="1" w:color="00000A"/>
        <w:right w:val="single" w:sz="4" w:space="4" w:color="00000A"/>
      </w:pBdr>
      <w:shd w:val="clear" w:color="auto" w:fill="F2F2F2"/>
      <w:spacing w:line="360" w:lineRule="auto"/>
    </w:pPr>
    <w:rPr>
      <w:rFonts w:ascii="Courier New" w:hAnsi="Courier New"/>
      <w:color w:val="00000A"/>
      <w:sz w:val="16"/>
      <w:lang w:val="en-US"/>
    </w:rPr>
  </w:style>
  <w:style w:type="paragraph" w:styleId="HTMLVorformatiert">
    <w:name w:val="HTML Preformatted"/>
    <w:basedOn w:val="Standard"/>
    <w:link w:val="HTMLVorformatiertZchn"/>
    <w:uiPriority w:val="99"/>
    <w:unhideWhenUsed/>
    <w:rsid w:val="00A45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VorformatiertZchn">
    <w:name w:val="HTML Vorformatiert Zchn"/>
    <w:link w:val="HTMLVorformatiert"/>
    <w:uiPriority w:val="99"/>
    <w:rsid w:val="00A45ED0"/>
    <w:rPr>
      <w:rFonts w:ascii="Courier New" w:hAnsi="Courier New" w:cs="Courier New"/>
    </w:rPr>
  </w:style>
  <w:style w:type="paragraph" w:customStyle="1" w:styleId="Computer1">
    <w:name w:val="Computer1"/>
    <w:basedOn w:val="Computer"/>
    <w:link w:val="Computer1Zchn"/>
    <w:qFormat/>
    <w:rsid w:val="00717AAA"/>
    <w:rPr>
      <w:rFonts w:eastAsia="Times New Roman" w:cs="Times New Roman"/>
      <w:sz w:val="12"/>
      <w:szCs w:val="12"/>
      <w:lang w:eastAsia="de-DE"/>
    </w:rPr>
  </w:style>
  <w:style w:type="character" w:customStyle="1" w:styleId="Computer1Zchn">
    <w:name w:val="Computer1 Zchn"/>
    <w:link w:val="Computer1"/>
    <w:rsid w:val="00717AAA"/>
    <w:rPr>
      <w:rFonts w:ascii="Courier New" w:hAnsi="Courier New"/>
      <w:sz w:val="12"/>
      <w:szCs w:val="12"/>
      <w:shd w:val="clear" w:color="auto" w:fill="D9D9D9"/>
    </w:rPr>
  </w:style>
  <w:style w:type="paragraph" w:styleId="Titel">
    <w:name w:val="Title"/>
    <w:basedOn w:val="Standard"/>
    <w:next w:val="Standard"/>
    <w:link w:val="TitelZchn"/>
    <w:qFormat/>
    <w:rsid w:val="00133AD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133ADE"/>
    <w:rPr>
      <w:rFonts w:asciiTheme="majorHAnsi" w:eastAsiaTheme="majorEastAsia" w:hAnsiTheme="majorHAnsi" w:cstheme="majorBidi"/>
      <w:spacing w:val="-10"/>
      <w:kern w:val="28"/>
      <w:sz w:val="56"/>
      <w:szCs w:val="56"/>
    </w:rPr>
  </w:style>
  <w:style w:type="character" w:styleId="Kommentarzeichen">
    <w:name w:val="annotation reference"/>
    <w:basedOn w:val="Absatz-Standardschriftart"/>
    <w:semiHidden/>
    <w:unhideWhenUsed/>
    <w:rsid w:val="00266C86"/>
    <w:rPr>
      <w:sz w:val="16"/>
      <w:szCs w:val="16"/>
    </w:rPr>
  </w:style>
  <w:style w:type="paragraph" w:styleId="Kommentartext">
    <w:name w:val="annotation text"/>
    <w:basedOn w:val="Standard"/>
    <w:link w:val="KommentartextZchn"/>
    <w:semiHidden/>
    <w:unhideWhenUsed/>
    <w:rsid w:val="00266C86"/>
    <w:rPr>
      <w:sz w:val="20"/>
    </w:rPr>
  </w:style>
  <w:style w:type="character" w:customStyle="1" w:styleId="KommentartextZchn">
    <w:name w:val="Kommentartext Zchn"/>
    <w:basedOn w:val="Absatz-Standardschriftart"/>
    <w:link w:val="Kommentartext"/>
    <w:semiHidden/>
    <w:rsid w:val="00266C86"/>
  </w:style>
  <w:style w:type="paragraph" w:styleId="Kommentarthema">
    <w:name w:val="annotation subject"/>
    <w:basedOn w:val="Kommentartext"/>
    <w:next w:val="Kommentartext"/>
    <w:link w:val="KommentarthemaZchn"/>
    <w:semiHidden/>
    <w:unhideWhenUsed/>
    <w:rsid w:val="00266C86"/>
    <w:rPr>
      <w:b/>
      <w:bCs/>
    </w:rPr>
  </w:style>
  <w:style w:type="character" w:customStyle="1" w:styleId="KommentarthemaZchn">
    <w:name w:val="Kommentarthema Zchn"/>
    <w:basedOn w:val="KommentartextZchn"/>
    <w:link w:val="Kommentarthema"/>
    <w:semiHidden/>
    <w:rsid w:val="00266C86"/>
    <w:rPr>
      <w:b/>
      <w:bCs/>
    </w:rPr>
  </w:style>
  <w:style w:type="paragraph" w:styleId="berarbeitung">
    <w:name w:val="Revision"/>
    <w:hidden/>
    <w:uiPriority w:val="99"/>
    <w:semiHidden/>
    <w:rsid w:val="00630E96"/>
    <w:rPr>
      <w:sz w:val="22"/>
    </w:rPr>
  </w:style>
  <w:style w:type="paragraph" w:styleId="Beschriftung">
    <w:name w:val="caption"/>
    <w:basedOn w:val="Standard"/>
    <w:next w:val="Standard"/>
    <w:uiPriority w:val="35"/>
    <w:unhideWhenUsed/>
    <w:qFormat/>
    <w:rsid w:val="00555BB6"/>
    <w:pPr>
      <w:spacing w:after="200"/>
    </w:pPr>
    <w:rPr>
      <w:i/>
      <w:iCs/>
      <w:color w:val="1F497D" w:themeColor="text2"/>
      <w:sz w:val="18"/>
      <w:szCs w:val="18"/>
    </w:rPr>
  </w:style>
  <w:style w:type="character" w:customStyle="1" w:styleId="berschrift2Zchn">
    <w:name w:val="Überschrift 2 Zchn"/>
    <w:basedOn w:val="Absatz-Standardschriftart"/>
    <w:link w:val="berschrift2"/>
    <w:rsid w:val="00522384"/>
    <w:rPr>
      <w:rFonts w:cs="Arial"/>
      <w:b/>
      <w:bCs/>
      <w:iCs/>
      <w:sz w:val="28"/>
      <w:szCs w:val="28"/>
    </w:rPr>
  </w:style>
  <w:style w:type="character" w:customStyle="1" w:styleId="author">
    <w:name w:val="author"/>
    <w:basedOn w:val="Absatz-Standardschriftart"/>
    <w:rsid w:val="00522384"/>
  </w:style>
  <w:style w:type="character" w:customStyle="1" w:styleId="path-divider">
    <w:name w:val="path-divider"/>
    <w:basedOn w:val="Absatz-Standardschriftart"/>
    <w:rsid w:val="00522384"/>
  </w:style>
  <w:style w:type="character" w:styleId="NichtaufgelsteErwhnung">
    <w:name w:val="Unresolved Mention"/>
    <w:basedOn w:val="Absatz-Standardschriftart"/>
    <w:uiPriority w:val="99"/>
    <w:semiHidden/>
    <w:unhideWhenUsed/>
    <w:rsid w:val="00060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667">
      <w:bodyDiv w:val="1"/>
      <w:marLeft w:val="0"/>
      <w:marRight w:val="0"/>
      <w:marTop w:val="0"/>
      <w:marBottom w:val="0"/>
      <w:divBdr>
        <w:top w:val="none" w:sz="0" w:space="0" w:color="auto"/>
        <w:left w:val="none" w:sz="0" w:space="0" w:color="auto"/>
        <w:bottom w:val="none" w:sz="0" w:space="0" w:color="auto"/>
        <w:right w:val="none" w:sz="0" w:space="0" w:color="auto"/>
      </w:divBdr>
    </w:div>
    <w:div w:id="42757819">
      <w:bodyDiv w:val="1"/>
      <w:marLeft w:val="0"/>
      <w:marRight w:val="0"/>
      <w:marTop w:val="0"/>
      <w:marBottom w:val="0"/>
      <w:divBdr>
        <w:top w:val="none" w:sz="0" w:space="0" w:color="auto"/>
        <w:left w:val="none" w:sz="0" w:space="0" w:color="auto"/>
        <w:bottom w:val="none" w:sz="0" w:space="0" w:color="auto"/>
        <w:right w:val="none" w:sz="0" w:space="0" w:color="auto"/>
      </w:divBdr>
    </w:div>
    <w:div w:id="105201509">
      <w:bodyDiv w:val="1"/>
      <w:marLeft w:val="0"/>
      <w:marRight w:val="0"/>
      <w:marTop w:val="0"/>
      <w:marBottom w:val="0"/>
      <w:divBdr>
        <w:top w:val="none" w:sz="0" w:space="0" w:color="auto"/>
        <w:left w:val="none" w:sz="0" w:space="0" w:color="auto"/>
        <w:bottom w:val="none" w:sz="0" w:space="0" w:color="auto"/>
        <w:right w:val="none" w:sz="0" w:space="0" w:color="auto"/>
      </w:divBdr>
    </w:div>
    <w:div w:id="188379120">
      <w:bodyDiv w:val="1"/>
      <w:marLeft w:val="0"/>
      <w:marRight w:val="0"/>
      <w:marTop w:val="0"/>
      <w:marBottom w:val="0"/>
      <w:divBdr>
        <w:top w:val="none" w:sz="0" w:space="0" w:color="auto"/>
        <w:left w:val="none" w:sz="0" w:space="0" w:color="auto"/>
        <w:bottom w:val="none" w:sz="0" w:space="0" w:color="auto"/>
        <w:right w:val="none" w:sz="0" w:space="0" w:color="auto"/>
      </w:divBdr>
    </w:div>
    <w:div w:id="196698469">
      <w:bodyDiv w:val="1"/>
      <w:marLeft w:val="0"/>
      <w:marRight w:val="0"/>
      <w:marTop w:val="0"/>
      <w:marBottom w:val="0"/>
      <w:divBdr>
        <w:top w:val="none" w:sz="0" w:space="0" w:color="auto"/>
        <w:left w:val="none" w:sz="0" w:space="0" w:color="auto"/>
        <w:bottom w:val="none" w:sz="0" w:space="0" w:color="auto"/>
        <w:right w:val="none" w:sz="0" w:space="0" w:color="auto"/>
      </w:divBdr>
      <w:divsChild>
        <w:div w:id="574315049">
          <w:marLeft w:val="0"/>
          <w:marRight w:val="0"/>
          <w:marTop w:val="0"/>
          <w:marBottom w:val="0"/>
          <w:divBdr>
            <w:top w:val="none" w:sz="0" w:space="0" w:color="auto"/>
            <w:left w:val="none" w:sz="0" w:space="0" w:color="auto"/>
            <w:bottom w:val="none" w:sz="0" w:space="0" w:color="auto"/>
            <w:right w:val="none" w:sz="0" w:space="0" w:color="auto"/>
          </w:divBdr>
          <w:divsChild>
            <w:div w:id="428547889">
              <w:marLeft w:val="0"/>
              <w:marRight w:val="0"/>
              <w:marTop w:val="0"/>
              <w:marBottom w:val="0"/>
              <w:divBdr>
                <w:top w:val="none" w:sz="0" w:space="0" w:color="auto"/>
                <w:left w:val="none" w:sz="0" w:space="0" w:color="auto"/>
                <w:bottom w:val="none" w:sz="0" w:space="0" w:color="auto"/>
                <w:right w:val="none" w:sz="0" w:space="0" w:color="auto"/>
              </w:divBdr>
              <w:divsChild>
                <w:div w:id="8242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7211">
      <w:bodyDiv w:val="1"/>
      <w:marLeft w:val="0"/>
      <w:marRight w:val="0"/>
      <w:marTop w:val="0"/>
      <w:marBottom w:val="0"/>
      <w:divBdr>
        <w:top w:val="none" w:sz="0" w:space="0" w:color="auto"/>
        <w:left w:val="none" w:sz="0" w:space="0" w:color="auto"/>
        <w:bottom w:val="none" w:sz="0" w:space="0" w:color="auto"/>
        <w:right w:val="none" w:sz="0" w:space="0" w:color="auto"/>
      </w:divBdr>
    </w:div>
    <w:div w:id="206452808">
      <w:bodyDiv w:val="1"/>
      <w:marLeft w:val="0"/>
      <w:marRight w:val="0"/>
      <w:marTop w:val="0"/>
      <w:marBottom w:val="0"/>
      <w:divBdr>
        <w:top w:val="none" w:sz="0" w:space="0" w:color="auto"/>
        <w:left w:val="none" w:sz="0" w:space="0" w:color="auto"/>
        <w:bottom w:val="none" w:sz="0" w:space="0" w:color="auto"/>
        <w:right w:val="none" w:sz="0" w:space="0" w:color="auto"/>
      </w:divBdr>
    </w:div>
    <w:div w:id="208304540">
      <w:bodyDiv w:val="1"/>
      <w:marLeft w:val="0"/>
      <w:marRight w:val="0"/>
      <w:marTop w:val="0"/>
      <w:marBottom w:val="0"/>
      <w:divBdr>
        <w:top w:val="none" w:sz="0" w:space="0" w:color="auto"/>
        <w:left w:val="none" w:sz="0" w:space="0" w:color="auto"/>
        <w:bottom w:val="none" w:sz="0" w:space="0" w:color="auto"/>
        <w:right w:val="none" w:sz="0" w:space="0" w:color="auto"/>
      </w:divBdr>
    </w:div>
    <w:div w:id="277958195">
      <w:bodyDiv w:val="1"/>
      <w:marLeft w:val="0"/>
      <w:marRight w:val="0"/>
      <w:marTop w:val="0"/>
      <w:marBottom w:val="0"/>
      <w:divBdr>
        <w:top w:val="none" w:sz="0" w:space="0" w:color="auto"/>
        <w:left w:val="none" w:sz="0" w:space="0" w:color="auto"/>
        <w:bottom w:val="none" w:sz="0" w:space="0" w:color="auto"/>
        <w:right w:val="none" w:sz="0" w:space="0" w:color="auto"/>
      </w:divBdr>
    </w:div>
    <w:div w:id="292563251">
      <w:bodyDiv w:val="1"/>
      <w:marLeft w:val="0"/>
      <w:marRight w:val="0"/>
      <w:marTop w:val="0"/>
      <w:marBottom w:val="0"/>
      <w:divBdr>
        <w:top w:val="none" w:sz="0" w:space="0" w:color="auto"/>
        <w:left w:val="none" w:sz="0" w:space="0" w:color="auto"/>
        <w:bottom w:val="none" w:sz="0" w:space="0" w:color="auto"/>
        <w:right w:val="none" w:sz="0" w:space="0" w:color="auto"/>
      </w:divBdr>
    </w:div>
    <w:div w:id="301008687">
      <w:bodyDiv w:val="1"/>
      <w:marLeft w:val="0"/>
      <w:marRight w:val="0"/>
      <w:marTop w:val="0"/>
      <w:marBottom w:val="0"/>
      <w:divBdr>
        <w:top w:val="none" w:sz="0" w:space="0" w:color="auto"/>
        <w:left w:val="none" w:sz="0" w:space="0" w:color="auto"/>
        <w:bottom w:val="none" w:sz="0" w:space="0" w:color="auto"/>
        <w:right w:val="none" w:sz="0" w:space="0" w:color="auto"/>
      </w:divBdr>
      <w:divsChild>
        <w:div w:id="238365052">
          <w:marLeft w:val="0"/>
          <w:marRight w:val="0"/>
          <w:marTop w:val="0"/>
          <w:marBottom w:val="0"/>
          <w:divBdr>
            <w:top w:val="none" w:sz="0" w:space="0" w:color="auto"/>
            <w:left w:val="none" w:sz="0" w:space="0" w:color="auto"/>
            <w:bottom w:val="none" w:sz="0" w:space="0" w:color="auto"/>
            <w:right w:val="none" w:sz="0" w:space="0" w:color="auto"/>
          </w:divBdr>
          <w:divsChild>
            <w:div w:id="670642990">
              <w:marLeft w:val="0"/>
              <w:marRight w:val="0"/>
              <w:marTop w:val="0"/>
              <w:marBottom w:val="0"/>
              <w:divBdr>
                <w:top w:val="none" w:sz="0" w:space="0" w:color="auto"/>
                <w:left w:val="none" w:sz="0" w:space="0" w:color="auto"/>
                <w:bottom w:val="none" w:sz="0" w:space="0" w:color="auto"/>
                <w:right w:val="none" w:sz="0" w:space="0" w:color="auto"/>
              </w:divBdr>
              <w:divsChild>
                <w:div w:id="20218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080671">
      <w:bodyDiv w:val="1"/>
      <w:marLeft w:val="0"/>
      <w:marRight w:val="0"/>
      <w:marTop w:val="0"/>
      <w:marBottom w:val="0"/>
      <w:divBdr>
        <w:top w:val="none" w:sz="0" w:space="0" w:color="auto"/>
        <w:left w:val="none" w:sz="0" w:space="0" w:color="auto"/>
        <w:bottom w:val="none" w:sz="0" w:space="0" w:color="auto"/>
        <w:right w:val="none" w:sz="0" w:space="0" w:color="auto"/>
      </w:divBdr>
    </w:div>
    <w:div w:id="339695405">
      <w:bodyDiv w:val="1"/>
      <w:marLeft w:val="0"/>
      <w:marRight w:val="0"/>
      <w:marTop w:val="0"/>
      <w:marBottom w:val="0"/>
      <w:divBdr>
        <w:top w:val="none" w:sz="0" w:space="0" w:color="auto"/>
        <w:left w:val="none" w:sz="0" w:space="0" w:color="auto"/>
        <w:bottom w:val="none" w:sz="0" w:space="0" w:color="auto"/>
        <w:right w:val="none" w:sz="0" w:space="0" w:color="auto"/>
      </w:divBdr>
    </w:div>
    <w:div w:id="380909464">
      <w:bodyDiv w:val="1"/>
      <w:marLeft w:val="0"/>
      <w:marRight w:val="0"/>
      <w:marTop w:val="0"/>
      <w:marBottom w:val="0"/>
      <w:divBdr>
        <w:top w:val="none" w:sz="0" w:space="0" w:color="auto"/>
        <w:left w:val="none" w:sz="0" w:space="0" w:color="auto"/>
        <w:bottom w:val="none" w:sz="0" w:space="0" w:color="auto"/>
        <w:right w:val="none" w:sz="0" w:space="0" w:color="auto"/>
      </w:divBdr>
    </w:div>
    <w:div w:id="469712773">
      <w:bodyDiv w:val="1"/>
      <w:marLeft w:val="0"/>
      <w:marRight w:val="0"/>
      <w:marTop w:val="0"/>
      <w:marBottom w:val="0"/>
      <w:divBdr>
        <w:top w:val="none" w:sz="0" w:space="0" w:color="auto"/>
        <w:left w:val="none" w:sz="0" w:space="0" w:color="auto"/>
        <w:bottom w:val="none" w:sz="0" w:space="0" w:color="auto"/>
        <w:right w:val="none" w:sz="0" w:space="0" w:color="auto"/>
      </w:divBdr>
    </w:div>
    <w:div w:id="506484186">
      <w:bodyDiv w:val="1"/>
      <w:marLeft w:val="0"/>
      <w:marRight w:val="0"/>
      <w:marTop w:val="0"/>
      <w:marBottom w:val="0"/>
      <w:divBdr>
        <w:top w:val="none" w:sz="0" w:space="0" w:color="auto"/>
        <w:left w:val="none" w:sz="0" w:space="0" w:color="auto"/>
        <w:bottom w:val="none" w:sz="0" w:space="0" w:color="auto"/>
        <w:right w:val="none" w:sz="0" w:space="0" w:color="auto"/>
      </w:divBdr>
    </w:div>
    <w:div w:id="552078947">
      <w:bodyDiv w:val="1"/>
      <w:marLeft w:val="0"/>
      <w:marRight w:val="0"/>
      <w:marTop w:val="0"/>
      <w:marBottom w:val="0"/>
      <w:divBdr>
        <w:top w:val="none" w:sz="0" w:space="0" w:color="auto"/>
        <w:left w:val="none" w:sz="0" w:space="0" w:color="auto"/>
        <w:bottom w:val="none" w:sz="0" w:space="0" w:color="auto"/>
        <w:right w:val="none" w:sz="0" w:space="0" w:color="auto"/>
      </w:divBdr>
    </w:div>
    <w:div w:id="669481456">
      <w:bodyDiv w:val="1"/>
      <w:marLeft w:val="0"/>
      <w:marRight w:val="0"/>
      <w:marTop w:val="0"/>
      <w:marBottom w:val="0"/>
      <w:divBdr>
        <w:top w:val="none" w:sz="0" w:space="0" w:color="auto"/>
        <w:left w:val="none" w:sz="0" w:space="0" w:color="auto"/>
        <w:bottom w:val="none" w:sz="0" w:space="0" w:color="auto"/>
        <w:right w:val="none" w:sz="0" w:space="0" w:color="auto"/>
      </w:divBdr>
    </w:div>
    <w:div w:id="852304656">
      <w:bodyDiv w:val="1"/>
      <w:marLeft w:val="0"/>
      <w:marRight w:val="0"/>
      <w:marTop w:val="0"/>
      <w:marBottom w:val="0"/>
      <w:divBdr>
        <w:top w:val="none" w:sz="0" w:space="0" w:color="auto"/>
        <w:left w:val="none" w:sz="0" w:space="0" w:color="auto"/>
        <w:bottom w:val="none" w:sz="0" w:space="0" w:color="auto"/>
        <w:right w:val="none" w:sz="0" w:space="0" w:color="auto"/>
      </w:divBdr>
    </w:div>
    <w:div w:id="911237981">
      <w:bodyDiv w:val="1"/>
      <w:marLeft w:val="0"/>
      <w:marRight w:val="0"/>
      <w:marTop w:val="0"/>
      <w:marBottom w:val="0"/>
      <w:divBdr>
        <w:top w:val="none" w:sz="0" w:space="0" w:color="auto"/>
        <w:left w:val="none" w:sz="0" w:space="0" w:color="auto"/>
        <w:bottom w:val="none" w:sz="0" w:space="0" w:color="auto"/>
        <w:right w:val="none" w:sz="0" w:space="0" w:color="auto"/>
      </w:divBdr>
    </w:div>
    <w:div w:id="972175462">
      <w:bodyDiv w:val="1"/>
      <w:marLeft w:val="0"/>
      <w:marRight w:val="0"/>
      <w:marTop w:val="0"/>
      <w:marBottom w:val="0"/>
      <w:divBdr>
        <w:top w:val="none" w:sz="0" w:space="0" w:color="auto"/>
        <w:left w:val="none" w:sz="0" w:space="0" w:color="auto"/>
        <w:bottom w:val="none" w:sz="0" w:space="0" w:color="auto"/>
        <w:right w:val="none" w:sz="0" w:space="0" w:color="auto"/>
      </w:divBdr>
    </w:div>
    <w:div w:id="974336831">
      <w:bodyDiv w:val="1"/>
      <w:marLeft w:val="0"/>
      <w:marRight w:val="0"/>
      <w:marTop w:val="0"/>
      <w:marBottom w:val="0"/>
      <w:divBdr>
        <w:top w:val="none" w:sz="0" w:space="0" w:color="auto"/>
        <w:left w:val="none" w:sz="0" w:space="0" w:color="auto"/>
        <w:bottom w:val="none" w:sz="0" w:space="0" w:color="auto"/>
        <w:right w:val="none" w:sz="0" w:space="0" w:color="auto"/>
      </w:divBdr>
    </w:div>
    <w:div w:id="1038778035">
      <w:bodyDiv w:val="1"/>
      <w:marLeft w:val="0"/>
      <w:marRight w:val="0"/>
      <w:marTop w:val="0"/>
      <w:marBottom w:val="0"/>
      <w:divBdr>
        <w:top w:val="none" w:sz="0" w:space="0" w:color="auto"/>
        <w:left w:val="none" w:sz="0" w:space="0" w:color="auto"/>
        <w:bottom w:val="none" w:sz="0" w:space="0" w:color="auto"/>
        <w:right w:val="none" w:sz="0" w:space="0" w:color="auto"/>
      </w:divBdr>
    </w:div>
    <w:div w:id="1233855952">
      <w:bodyDiv w:val="1"/>
      <w:marLeft w:val="0"/>
      <w:marRight w:val="0"/>
      <w:marTop w:val="0"/>
      <w:marBottom w:val="0"/>
      <w:divBdr>
        <w:top w:val="none" w:sz="0" w:space="0" w:color="auto"/>
        <w:left w:val="none" w:sz="0" w:space="0" w:color="auto"/>
        <w:bottom w:val="none" w:sz="0" w:space="0" w:color="auto"/>
        <w:right w:val="none" w:sz="0" w:space="0" w:color="auto"/>
      </w:divBdr>
    </w:div>
    <w:div w:id="1301155088">
      <w:bodyDiv w:val="1"/>
      <w:marLeft w:val="0"/>
      <w:marRight w:val="0"/>
      <w:marTop w:val="0"/>
      <w:marBottom w:val="0"/>
      <w:divBdr>
        <w:top w:val="none" w:sz="0" w:space="0" w:color="auto"/>
        <w:left w:val="none" w:sz="0" w:space="0" w:color="auto"/>
        <w:bottom w:val="none" w:sz="0" w:space="0" w:color="auto"/>
        <w:right w:val="none" w:sz="0" w:space="0" w:color="auto"/>
      </w:divBdr>
      <w:divsChild>
        <w:div w:id="1055275598">
          <w:marLeft w:val="0"/>
          <w:marRight w:val="0"/>
          <w:marTop w:val="0"/>
          <w:marBottom w:val="0"/>
          <w:divBdr>
            <w:top w:val="none" w:sz="0" w:space="0" w:color="auto"/>
            <w:left w:val="none" w:sz="0" w:space="0" w:color="auto"/>
            <w:bottom w:val="none" w:sz="0" w:space="0" w:color="auto"/>
            <w:right w:val="none" w:sz="0" w:space="0" w:color="auto"/>
          </w:divBdr>
          <w:divsChild>
            <w:div w:id="825705472">
              <w:marLeft w:val="0"/>
              <w:marRight w:val="0"/>
              <w:marTop w:val="0"/>
              <w:marBottom w:val="0"/>
              <w:divBdr>
                <w:top w:val="none" w:sz="0" w:space="0" w:color="auto"/>
                <w:left w:val="none" w:sz="0" w:space="0" w:color="auto"/>
                <w:bottom w:val="none" w:sz="0" w:space="0" w:color="auto"/>
                <w:right w:val="none" w:sz="0" w:space="0" w:color="auto"/>
              </w:divBdr>
              <w:divsChild>
                <w:div w:id="9529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21306">
      <w:bodyDiv w:val="1"/>
      <w:marLeft w:val="0"/>
      <w:marRight w:val="0"/>
      <w:marTop w:val="0"/>
      <w:marBottom w:val="0"/>
      <w:divBdr>
        <w:top w:val="none" w:sz="0" w:space="0" w:color="auto"/>
        <w:left w:val="none" w:sz="0" w:space="0" w:color="auto"/>
        <w:bottom w:val="none" w:sz="0" w:space="0" w:color="auto"/>
        <w:right w:val="none" w:sz="0" w:space="0" w:color="auto"/>
      </w:divBdr>
    </w:div>
    <w:div w:id="1326125996">
      <w:bodyDiv w:val="1"/>
      <w:marLeft w:val="0"/>
      <w:marRight w:val="0"/>
      <w:marTop w:val="0"/>
      <w:marBottom w:val="0"/>
      <w:divBdr>
        <w:top w:val="none" w:sz="0" w:space="0" w:color="auto"/>
        <w:left w:val="none" w:sz="0" w:space="0" w:color="auto"/>
        <w:bottom w:val="none" w:sz="0" w:space="0" w:color="auto"/>
        <w:right w:val="none" w:sz="0" w:space="0" w:color="auto"/>
      </w:divBdr>
      <w:divsChild>
        <w:div w:id="2089228802">
          <w:marLeft w:val="0"/>
          <w:marRight w:val="0"/>
          <w:marTop w:val="0"/>
          <w:marBottom w:val="0"/>
          <w:divBdr>
            <w:top w:val="none" w:sz="0" w:space="0" w:color="auto"/>
            <w:left w:val="none" w:sz="0" w:space="0" w:color="auto"/>
            <w:bottom w:val="none" w:sz="0" w:space="0" w:color="auto"/>
            <w:right w:val="none" w:sz="0" w:space="0" w:color="auto"/>
          </w:divBdr>
          <w:divsChild>
            <w:div w:id="1286035378">
              <w:marLeft w:val="0"/>
              <w:marRight w:val="0"/>
              <w:marTop w:val="0"/>
              <w:marBottom w:val="0"/>
              <w:divBdr>
                <w:top w:val="none" w:sz="0" w:space="0" w:color="auto"/>
                <w:left w:val="none" w:sz="0" w:space="0" w:color="auto"/>
                <w:bottom w:val="none" w:sz="0" w:space="0" w:color="auto"/>
                <w:right w:val="none" w:sz="0" w:space="0" w:color="auto"/>
              </w:divBdr>
              <w:divsChild>
                <w:div w:id="13735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75779">
      <w:bodyDiv w:val="1"/>
      <w:marLeft w:val="0"/>
      <w:marRight w:val="0"/>
      <w:marTop w:val="0"/>
      <w:marBottom w:val="0"/>
      <w:divBdr>
        <w:top w:val="none" w:sz="0" w:space="0" w:color="auto"/>
        <w:left w:val="none" w:sz="0" w:space="0" w:color="auto"/>
        <w:bottom w:val="none" w:sz="0" w:space="0" w:color="auto"/>
        <w:right w:val="none" w:sz="0" w:space="0" w:color="auto"/>
      </w:divBdr>
    </w:div>
    <w:div w:id="1349062212">
      <w:bodyDiv w:val="1"/>
      <w:marLeft w:val="0"/>
      <w:marRight w:val="0"/>
      <w:marTop w:val="0"/>
      <w:marBottom w:val="0"/>
      <w:divBdr>
        <w:top w:val="none" w:sz="0" w:space="0" w:color="auto"/>
        <w:left w:val="none" w:sz="0" w:space="0" w:color="auto"/>
        <w:bottom w:val="none" w:sz="0" w:space="0" w:color="auto"/>
        <w:right w:val="none" w:sz="0" w:space="0" w:color="auto"/>
      </w:divBdr>
    </w:div>
    <w:div w:id="1362243051">
      <w:bodyDiv w:val="1"/>
      <w:marLeft w:val="0"/>
      <w:marRight w:val="0"/>
      <w:marTop w:val="0"/>
      <w:marBottom w:val="0"/>
      <w:divBdr>
        <w:top w:val="none" w:sz="0" w:space="0" w:color="auto"/>
        <w:left w:val="none" w:sz="0" w:space="0" w:color="auto"/>
        <w:bottom w:val="none" w:sz="0" w:space="0" w:color="auto"/>
        <w:right w:val="none" w:sz="0" w:space="0" w:color="auto"/>
      </w:divBdr>
    </w:div>
    <w:div w:id="1418357797">
      <w:bodyDiv w:val="1"/>
      <w:marLeft w:val="0"/>
      <w:marRight w:val="0"/>
      <w:marTop w:val="0"/>
      <w:marBottom w:val="0"/>
      <w:divBdr>
        <w:top w:val="none" w:sz="0" w:space="0" w:color="auto"/>
        <w:left w:val="none" w:sz="0" w:space="0" w:color="auto"/>
        <w:bottom w:val="none" w:sz="0" w:space="0" w:color="auto"/>
        <w:right w:val="none" w:sz="0" w:space="0" w:color="auto"/>
      </w:divBdr>
    </w:div>
    <w:div w:id="1434322302">
      <w:bodyDiv w:val="1"/>
      <w:marLeft w:val="0"/>
      <w:marRight w:val="0"/>
      <w:marTop w:val="0"/>
      <w:marBottom w:val="0"/>
      <w:divBdr>
        <w:top w:val="none" w:sz="0" w:space="0" w:color="auto"/>
        <w:left w:val="none" w:sz="0" w:space="0" w:color="auto"/>
        <w:bottom w:val="none" w:sz="0" w:space="0" w:color="auto"/>
        <w:right w:val="none" w:sz="0" w:space="0" w:color="auto"/>
      </w:divBdr>
      <w:divsChild>
        <w:div w:id="240674375">
          <w:marLeft w:val="0"/>
          <w:marRight w:val="0"/>
          <w:marTop w:val="0"/>
          <w:marBottom w:val="0"/>
          <w:divBdr>
            <w:top w:val="none" w:sz="0" w:space="0" w:color="auto"/>
            <w:left w:val="none" w:sz="0" w:space="0" w:color="auto"/>
            <w:bottom w:val="none" w:sz="0" w:space="0" w:color="auto"/>
            <w:right w:val="none" w:sz="0" w:space="0" w:color="auto"/>
          </w:divBdr>
          <w:divsChild>
            <w:div w:id="648244906">
              <w:marLeft w:val="0"/>
              <w:marRight w:val="0"/>
              <w:marTop w:val="0"/>
              <w:marBottom w:val="0"/>
              <w:divBdr>
                <w:top w:val="none" w:sz="0" w:space="0" w:color="auto"/>
                <w:left w:val="none" w:sz="0" w:space="0" w:color="auto"/>
                <w:bottom w:val="none" w:sz="0" w:space="0" w:color="auto"/>
                <w:right w:val="none" w:sz="0" w:space="0" w:color="auto"/>
              </w:divBdr>
              <w:divsChild>
                <w:div w:id="476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03488">
      <w:bodyDiv w:val="1"/>
      <w:marLeft w:val="0"/>
      <w:marRight w:val="0"/>
      <w:marTop w:val="0"/>
      <w:marBottom w:val="0"/>
      <w:divBdr>
        <w:top w:val="none" w:sz="0" w:space="0" w:color="auto"/>
        <w:left w:val="none" w:sz="0" w:space="0" w:color="auto"/>
        <w:bottom w:val="none" w:sz="0" w:space="0" w:color="auto"/>
        <w:right w:val="none" w:sz="0" w:space="0" w:color="auto"/>
      </w:divBdr>
    </w:div>
    <w:div w:id="1519390332">
      <w:bodyDiv w:val="1"/>
      <w:marLeft w:val="0"/>
      <w:marRight w:val="0"/>
      <w:marTop w:val="0"/>
      <w:marBottom w:val="0"/>
      <w:divBdr>
        <w:top w:val="none" w:sz="0" w:space="0" w:color="auto"/>
        <w:left w:val="none" w:sz="0" w:space="0" w:color="auto"/>
        <w:bottom w:val="none" w:sz="0" w:space="0" w:color="auto"/>
        <w:right w:val="none" w:sz="0" w:space="0" w:color="auto"/>
      </w:divBdr>
    </w:div>
    <w:div w:id="1545755968">
      <w:bodyDiv w:val="1"/>
      <w:marLeft w:val="0"/>
      <w:marRight w:val="0"/>
      <w:marTop w:val="0"/>
      <w:marBottom w:val="0"/>
      <w:divBdr>
        <w:top w:val="none" w:sz="0" w:space="0" w:color="auto"/>
        <w:left w:val="none" w:sz="0" w:space="0" w:color="auto"/>
        <w:bottom w:val="none" w:sz="0" w:space="0" w:color="auto"/>
        <w:right w:val="none" w:sz="0" w:space="0" w:color="auto"/>
      </w:divBdr>
    </w:div>
    <w:div w:id="1605572973">
      <w:bodyDiv w:val="1"/>
      <w:marLeft w:val="0"/>
      <w:marRight w:val="0"/>
      <w:marTop w:val="0"/>
      <w:marBottom w:val="0"/>
      <w:divBdr>
        <w:top w:val="none" w:sz="0" w:space="0" w:color="auto"/>
        <w:left w:val="none" w:sz="0" w:space="0" w:color="auto"/>
        <w:bottom w:val="none" w:sz="0" w:space="0" w:color="auto"/>
        <w:right w:val="none" w:sz="0" w:space="0" w:color="auto"/>
      </w:divBdr>
    </w:div>
    <w:div w:id="1611010285">
      <w:bodyDiv w:val="1"/>
      <w:marLeft w:val="0"/>
      <w:marRight w:val="0"/>
      <w:marTop w:val="0"/>
      <w:marBottom w:val="0"/>
      <w:divBdr>
        <w:top w:val="none" w:sz="0" w:space="0" w:color="auto"/>
        <w:left w:val="none" w:sz="0" w:space="0" w:color="auto"/>
        <w:bottom w:val="none" w:sz="0" w:space="0" w:color="auto"/>
        <w:right w:val="none" w:sz="0" w:space="0" w:color="auto"/>
      </w:divBdr>
    </w:div>
    <w:div w:id="1634754242">
      <w:bodyDiv w:val="1"/>
      <w:marLeft w:val="0"/>
      <w:marRight w:val="0"/>
      <w:marTop w:val="0"/>
      <w:marBottom w:val="0"/>
      <w:divBdr>
        <w:top w:val="none" w:sz="0" w:space="0" w:color="auto"/>
        <w:left w:val="none" w:sz="0" w:space="0" w:color="auto"/>
        <w:bottom w:val="none" w:sz="0" w:space="0" w:color="auto"/>
        <w:right w:val="none" w:sz="0" w:space="0" w:color="auto"/>
      </w:divBdr>
    </w:div>
    <w:div w:id="1651131399">
      <w:bodyDiv w:val="1"/>
      <w:marLeft w:val="0"/>
      <w:marRight w:val="0"/>
      <w:marTop w:val="0"/>
      <w:marBottom w:val="0"/>
      <w:divBdr>
        <w:top w:val="none" w:sz="0" w:space="0" w:color="auto"/>
        <w:left w:val="none" w:sz="0" w:space="0" w:color="auto"/>
        <w:bottom w:val="none" w:sz="0" w:space="0" w:color="auto"/>
        <w:right w:val="none" w:sz="0" w:space="0" w:color="auto"/>
      </w:divBdr>
    </w:div>
    <w:div w:id="1776511900">
      <w:bodyDiv w:val="1"/>
      <w:marLeft w:val="0"/>
      <w:marRight w:val="0"/>
      <w:marTop w:val="0"/>
      <w:marBottom w:val="0"/>
      <w:divBdr>
        <w:top w:val="none" w:sz="0" w:space="0" w:color="auto"/>
        <w:left w:val="none" w:sz="0" w:space="0" w:color="auto"/>
        <w:bottom w:val="none" w:sz="0" w:space="0" w:color="auto"/>
        <w:right w:val="none" w:sz="0" w:space="0" w:color="auto"/>
      </w:divBdr>
    </w:div>
    <w:div w:id="1788036377">
      <w:bodyDiv w:val="1"/>
      <w:marLeft w:val="0"/>
      <w:marRight w:val="0"/>
      <w:marTop w:val="0"/>
      <w:marBottom w:val="0"/>
      <w:divBdr>
        <w:top w:val="none" w:sz="0" w:space="0" w:color="auto"/>
        <w:left w:val="none" w:sz="0" w:space="0" w:color="auto"/>
        <w:bottom w:val="none" w:sz="0" w:space="0" w:color="auto"/>
        <w:right w:val="none" w:sz="0" w:space="0" w:color="auto"/>
      </w:divBdr>
    </w:div>
    <w:div w:id="1800148190">
      <w:bodyDiv w:val="1"/>
      <w:marLeft w:val="0"/>
      <w:marRight w:val="0"/>
      <w:marTop w:val="0"/>
      <w:marBottom w:val="0"/>
      <w:divBdr>
        <w:top w:val="none" w:sz="0" w:space="0" w:color="auto"/>
        <w:left w:val="none" w:sz="0" w:space="0" w:color="auto"/>
        <w:bottom w:val="none" w:sz="0" w:space="0" w:color="auto"/>
        <w:right w:val="none" w:sz="0" w:space="0" w:color="auto"/>
      </w:divBdr>
      <w:divsChild>
        <w:div w:id="1706828858">
          <w:marLeft w:val="0"/>
          <w:marRight w:val="0"/>
          <w:marTop w:val="0"/>
          <w:marBottom w:val="0"/>
          <w:divBdr>
            <w:top w:val="none" w:sz="0" w:space="0" w:color="auto"/>
            <w:left w:val="none" w:sz="0" w:space="0" w:color="auto"/>
            <w:bottom w:val="none" w:sz="0" w:space="0" w:color="auto"/>
            <w:right w:val="none" w:sz="0" w:space="0" w:color="auto"/>
          </w:divBdr>
          <w:divsChild>
            <w:div w:id="601183525">
              <w:marLeft w:val="0"/>
              <w:marRight w:val="0"/>
              <w:marTop w:val="0"/>
              <w:marBottom w:val="0"/>
              <w:divBdr>
                <w:top w:val="none" w:sz="0" w:space="0" w:color="auto"/>
                <w:left w:val="none" w:sz="0" w:space="0" w:color="auto"/>
                <w:bottom w:val="none" w:sz="0" w:space="0" w:color="auto"/>
                <w:right w:val="none" w:sz="0" w:space="0" w:color="auto"/>
              </w:divBdr>
              <w:divsChild>
                <w:div w:id="50007255">
                  <w:marLeft w:val="0"/>
                  <w:marRight w:val="0"/>
                  <w:marTop w:val="0"/>
                  <w:marBottom w:val="0"/>
                  <w:divBdr>
                    <w:top w:val="none" w:sz="0" w:space="0" w:color="auto"/>
                    <w:left w:val="none" w:sz="0" w:space="0" w:color="auto"/>
                    <w:bottom w:val="none" w:sz="0" w:space="0" w:color="auto"/>
                    <w:right w:val="none" w:sz="0" w:space="0" w:color="auto"/>
                  </w:divBdr>
                  <w:divsChild>
                    <w:div w:id="940646622">
                      <w:marLeft w:val="0"/>
                      <w:marRight w:val="0"/>
                      <w:marTop w:val="0"/>
                      <w:marBottom w:val="0"/>
                      <w:divBdr>
                        <w:top w:val="none" w:sz="0" w:space="0" w:color="auto"/>
                        <w:left w:val="none" w:sz="0" w:space="0" w:color="auto"/>
                        <w:bottom w:val="none" w:sz="0" w:space="0" w:color="auto"/>
                        <w:right w:val="none" w:sz="0" w:space="0" w:color="auto"/>
                      </w:divBdr>
                      <w:divsChild>
                        <w:div w:id="13226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9711">
              <w:marLeft w:val="0"/>
              <w:marRight w:val="0"/>
              <w:marTop w:val="0"/>
              <w:marBottom w:val="0"/>
              <w:divBdr>
                <w:top w:val="none" w:sz="0" w:space="0" w:color="auto"/>
                <w:left w:val="none" w:sz="0" w:space="0" w:color="auto"/>
                <w:bottom w:val="none" w:sz="0" w:space="0" w:color="auto"/>
                <w:right w:val="none" w:sz="0" w:space="0" w:color="auto"/>
              </w:divBdr>
              <w:divsChild>
                <w:div w:id="680353030">
                  <w:marLeft w:val="0"/>
                  <w:marRight w:val="0"/>
                  <w:marTop w:val="0"/>
                  <w:marBottom w:val="0"/>
                  <w:divBdr>
                    <w:top w:val="none" w:sz="0" w:space="0" w:color="auto"/>
                    <w:left w:val="none" w:sz="0" w:space="0" w:color="auto"/>
                    <w:bottom w:val="none" w:sz="0" w:space="0" w:color="auto"/>
                    <w:right w:val="none" w:sz="0" w:space="0" w:color="auto"/>
                  </w:divBdr>
                  <w:divsChild>
                    <w:div w:id="951211752">
                      <w:marLeft w:val="0"/>
                      <w:marRight w:val="0"/>
                      <w:marTop w:val="0"/>
                      <w:marBottom w:val="0"/>
                      <w:divBdr>
                        <w:top w:val="none" w:sz="0" w:space="0" w:color="auto"/>
                        <w:left w:val="none" w:sz="0" w:space="0" w:color="auto"/>
                        <w:bottom w:val="none" w:sz="0" w:space="0" w:color="auto"/>
                        <w:right w:val="none" w:sz="0" w:space="0" w:color="auto"/>
                      </w:divBdr>
                      <w:divsChild>
                        <w:div w:id="1395465806">
                          <w:marLeft w:val="0"/>
                          <w:marRight w:val="0"/>
                          <w:marTop w:val="0"/>
                          <w:marBottom w:val="0"/>
                          <w:divBdr>
                            <w:top w:val="none" w:sz="0" w:space="0" w:color="auto"/>
                            <w:left w:val="none" w:sz="0" w:space="0" w:color="auto"/>
                            <w:bottom w:val="none" w:sz="0" w:space="0" w:color="auto"/>
                            <w:right w:val="none" w:sz="0" w:space="0" w:color="auto"/>
                          </w:divBdr>
                          <w:divsChild>
                            <w:div w:id="813065429">
                              <w:marLeft w:val="0"/>
                              <w:marRight w:val="0"/>
                              <w:marTop w:val="0"/>
                              <w:marBottom w:val="0"/>
                              <w:divBdr>
                                <w:top w:val="none" w:sz="0" w:space="0" w:color="auto"/>
                                <w:left w:val="none" w:sz="0" w:space="0" w:color="auto"/>
                                <w:bottom w:val="none" w:sz="0" w:space="0" w:color="auto"/>
                                <w:right w:val="none" w:sz="0" w:space="0" w:color="auto"/>
                              </w:divBdr>
                              <w:divsChild>
                                <w:div w:id="4191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292214">
          <w:marLeft w:val="0"/>
          <w:marRight w:val="0"/>
          <w:marTop w:val="0"/>
          <w:marBottom w:val="0"/>
          <w:divBdr>
            <w:top w:val="none" w:sz="0" w:space="0" w:color="auto"/>
            <w:left w:val="none" w:sz="0" w:space="0" w:color="auto"/>
            <w:bottom w:val="none" w:sz="0" w:space="0" w:color="auto"/>
            <w:right w:val="none" w:sz="0" w:space="0" w:color="auto"/>
          </w:divBdr>
          <w:divsChild>
            <w:div w:id="1664240782">
              <w:marLeft w:val="0"/>
              <w:marRight w:val="0"/>
              <w:marTop w:val="0"/>
              <w:marBottom w:val="0"/>
              <w:divBdr>
                <w:top w:val="none" w:sz="0" w:space="0" w:color="auto"/>
                <w:left w:val="none" w:sz="0" w:space="0" w:color="auto"/>
                <w:bottom w:val="none" w:sz="0" w:space="0" w:color="auto"/>
                <w:right w:val="none" w:sz="0" w:space="0" w:color="auto"/>
              </w:divBdr>
              <w:divsChild>
                <w:div w:id="1394044094">
                  <w:marLeft w:val="0"/>
                  <w:marRight w:val="0"/>
                  <w:marTop w:val="0"/>
                  <w:marBottom w:val="0"/>
                  <w:divBdr>
                    <w:top w:val="none" w:sz="0" w:space="0" w:color="auto"/>
                    <w:left w:val="none" w:sz="0" w:space="0" w:color="auto"/>
                    <w:bottom w:val="none" w:sz="0" w:space="0" w:color="auto"/>
                    <w:right w:val="none" w:sz="0" w:space="0" w:color="auto"/>
                  </w:divBdr>
                </w:div>
              </w:divsChild>
            </w:div>
            <w:div w:id="1905027198">
              <w:marLeft w:val="0"/>
              <w:marRight w:val="0"/>
              <w:marTop w:val="0"/>
              <w:marBottom w:val="0"/>
              <w:divBdr>
                <w:top w:val="none" w:sz="0" w:space="0" w:color="auto"/>
                <w:left w:val="none" w:sz="0" w:space="0" w:color="auto"/>
                <w:bottom w:val="none" w:sz="0" w:space="0" w:color="auto"/>
                <w:right w:val="none" w:sz="0" w:space="0" w:color="auto"/>
              </w:divBdr>
              <w:divsChild>
                <w:div w:id="2354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5761">
          <w:marLeft w:val="0"/>
          <w:marRight w:val="0"/>
          <w:marTop w:val="0"/>
          <w:marBottom w:val="0"/>
          <w:divBdr>
            <w:top w:val="none" w:sz="0" w:space="0" w:color="auto"/>
            <w:left w:val="none" w:sz="0" w:space="0" w:color="auto"/>
            <w:bottom w:val="none" w:sz="0" w:space="0" w:color="auto"/>
            <w:right w:val="none" w:sz="0" w:space="0" w:color="auto"/>
          </w:divBdr>
          <w:divsChild>
            <w:div w:id="408383633">
              <w:marLeft w:val="0"/>
              <w:marRight w:val="0"/>
              <w:marTop w:val="0"/>
              <w:marBottom w:val="0"/>
              <w:divBdr>
                <w:top w:val="none" w:sz="0" w:space="0" w:color="auto"/>
                <w:left w:val="none" w:sz="0" w:space="0" w:color="auto"/>
                <w:bottom w:val="none" w:sz="0" w:space="0" w:color="auto"/>
                <w:right w:val="none" w:sz="0" w:space="0" w:color="auto"/>
              </w:divBdr>
            </w:div>
            <w:div w:id="189615383">
              <w:marLeft w:val="0"/>
              <w:marRight w:val="0"/>
              <w:marTop w:val="0"/>
              <w:marBottom w:val="0"/>
              <w:divBdr>
                <w:top w:val="none" w:sz="0" w:space="0" w:color="auto"/>
                <w:left w:val="none" w:sz="0" w:space="0" w:color="auto"/>
                <w:bottom w:val="none" w:sz="0" w:space="0" w:color="auto"/>
                <w:right w:val="none" w:sz="0" w:space="0" w:color="auto"/>
              </w:divBdr>
              <w:divsChild>
                <w:div w:id="246695104">
                  <w:marLeft w:val="0"/>
                  <w:marRight w:val="0"/>
                  <w:marTop w:val="0"/>
                  <w:marBottom w:val="0"/>
                  <w:divBdr>
                    <w:top w:val="none" w:sz="0" w:space="0" w:color="auto"/>
                    <w:left w:val="none" w:sz="0" w:space="0" w:color="auto"/>
                    <w:bottom w:val="none" w:sz="0" w:space="0" w:color="auto"/>
                    <w:right w:val="none" w:sz="0" w:space="0" w:color="auto"/>
                  </w:divBdr>
                </w:div>
                <w:div w:id="1399203433">
                  <w:marLeft w:val="0"/>
                  <w:marRight w:val="0"/>
                  <w:marTop w:val="0"/>
                  <w:marBottom w:val="0"/>
                  <w:divBdr>
                    <w:top w:val="none" w:sz="0" w:space="0" w:color="auto"/>
                    <w:left w:val="none" w:sz="0" w:space="0" w:color="auto"/>
                    <w:bottom w:val="none" w:sz="0" w:space="0" w:color="auto"/>
                    <w:right w:val="none" w:sz="0" w:space="0" w:color="auto"/>
                  </w:divBdr>
                  <w:divsChild>
                    <w:div w:id="4083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4989">
          <w:marLeft w:val="0"/>
          <w:marRight w:val="0"/>
          <w:marTop w:val="0"/>
          <w:marBottom w:val="0"/>
          <w:divBdr>
            <w:top w:val="none" w:sz="0" w:space="0" w:color="auto"/>
            <w:left w:val="none" w:sz="0" w:space="0" w:color="auto"/>
            <w:bottom w:val="none" w:sz="0" w:space="0" w:color="auto"/>
            <w:right w:val="none" w:sz="0" w:space="0" w:color="auto"/>
          </w:divBdr>
          <w:divsChild>
            <w:div w:id="2050952843">
              <w:marLeft w:val="0"/>
              <w:marRight w:val="0"/>
              <w:marTop w:val="0"/>
              <w:marBottom w:val="0"/>
              <w:divBdr>
                <w:top w:val="none" w:sz="0" w:space="0" w:color="auto"/>
                <w:left w:val="none" w:sz="0" w:space="0" w:color="auto"/>
                <w:bottom w:val="none" w:sz="0" w:space="0" w:color="auto"/>
                <w:right w:val="none" w:sz="0" w:space="0" w:color="auto"/>
              </w:divBdr>
              <w:divsChild>
                <w:div w:id="1594708176">
                  <w:marLeft w:val="0"/>
                  <w:marRight w:val="0"/>
                  <w:marTop w:val="0"/>
                  <w:marBottom w:val="0"/>
                  <w:divBdr>
                    <w:top w:val="none" w:sz="0" w:space="0" w:color="auto"/>
                    <w:left w:val="none" w:sz="0" w:space="0" w:color="auto"/>
                    <w:bottom w:val="none" w:sz="0" w:space="0" w:color="auto"/>
                    <w:right w:val="none" w:sz="0" w:space="0" w:color="auto"/>
                  </w:divBdr>
                </w:div>
                <w:div w:id="1117257734">
                  <w:marLeft w:val="0"/>
                  <w:marRight w:val="0"/>
                  <w:marTop w:val="0"/>
                  <w:marBottom w:val="0"/>
                  <w:divBdr>
                    <w:top w:val="none" w:sz="0" w:space="0" w:color="auto"/>
                    <w:left w:val="none" w:sz="0" w:space="0" w:color="auto"/>
                    <w:bottom w:val="none" w:sz="0" w:space="0" w:color="auto"/>
                    <w:right w:val="none" w:sz="0" w:space="0" w:color="auto"/>
                  </w:divBdr>
                  <w:divsChild>
                    <w:div w:id="1510094406">
                      <w:marLeft w:val="0"/>
                      <w:marRight w:val="0"/>
                      <w:marTop w:val="0"/>
                      <w:marBottom w:val="0"/>
                      <w:divBdr>
                        <w:top w:val="none" w:sz="0" w:space="0" w:color="auto"/>
                        <w:left w:val="none" w:sz="0" w:space="0" w:color="auto"/>
                        <w:bottom w:val="none" w:sz="0" w:space="0" w:color="auto"/>
                        <w:right w:val="none" w:sz="0" w:space="0" w:color="auto"/>
                      </w:divBdr>
                    </w:div>
                  </w:divsChild>
                </w:div>
                <w:div w:id="1363746461">
                  <w:marLeft w:val="0"/>
                  <w:marRight w:val="0"/>
                  <w:marTop w:val="0"/>
                  <w:marBottom w:val="0"/>
                  <w:divBdr>
                    <w:top w:val="none" w:sz="0" w:space="0" w:color="auto"/>
                    <w:left w:val="none" w:sz="0" w:space="0" w:color="auto"/>
                    <w:bottom w:val="none" w:sz="0" w:space="0" w:color="auto"/>
                    <w:right w:val="none" w:sz="0" w:space="0" w:color="auto"/>
                  </w:divBdr>
                  <w:divsChild>
                    <w:div w:id="17290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055556">
          <w:marLeft w:val="0"/>
          <w:marRight w:val="0"/>
          <w:marTop w:val="0"/>
          <w:marBottom w:val="0"/>
          <w:divBdr>
            <w:top w:val="none" w:sz="0" w:space="0" w:color="auto"/>
            <w:left w:val="none" w:sz="0" w:space="0" w:color="auto"/>
            <w:bottom w:val="none" w:sz="0" w:space="0" w:color="auto"/>
            <w:right w:val="none" w:sz="0" w:space="0" w:color="auto"/>
          </w:divBdr>
        </w:div>
        <w:div w:id="246575005">
          <w:marLeft w:val="0"/>
          <w:marRight w:val="0"/>
          <w:marTop w:val="0"/>
          <w:marBottom w:val="0"/>
          <w:divBdr>
            <w:top w:val="none" w:sz="0" w:space="0" w:color="auto"/>
            <w:left w:val="none" w:sz="0" w:space="0" w:color="auto"/>
            <w:bottom w:val="none" w:sz="0" w:space="0" w:color="auto"/>
            <w:right w:val="none" w:sz="0" w:space="0" w:color="auto"/>
          </w:divBdr>
        </w:div>
        <w:div w:id="164371012">
          <w:marLeft w:val="0"/>
          <w:marRight w:val="0"/>
          <w:marTop w:val="0"/>
          <w:marBottom w:val="0"/>
          <w:divBdr>
            <w:top w:val="none" w:sz="0" w:space="0" w:color="auto"/>
            <w:left w:val="none" w:sz="0" w:space="0" w:color="auto"/>
            <w:bottom w:val="none" w:sz="0" w:space="0" w:color="auto"/>
            <w:right w:val="none" w:sz="0" w:space="0" w:color="auto"/>
          </w:divBdr>
        </w:div>
        <w:div w:id="156311000">
          <w:marLeft w:val="0"/>
          <w:marRight w:val="0"/>
          <w:marTop w:val="0"/>
          <w:marBottom w:val="0"/>
          <w:divBdr>
            <w:top w:val="none" w:sz="0" w:space="0" w:color="auto"/>
            <w:left w:val="none" w:sz="0" w:space="0" w:color="auto"/>
            <w:bottom w:val="none" w:sz="0" w:space="0" w:color="auto"/>
            <w:right w:val="none" w:sz="0" w:space="0" w:color="auto"/>
          </w:divBdr>
          <w:divsChild>
            <w:div w:id="766776672">
              <w:marLeft w:val="0"/>
              <w:marRight w:val="0"/>
              <w:marTop w:val="0"/>
              <w:marBottom w:val="0"/>
              <w:divBdr>
                <w:top w:val="none" w:sz="0" w:space="0" w:color="auto"/>
                <w:left w:val="none" w:sz="0" w:space="0" w:color="auto"/>
                <w:bottom w:val="none" w:sz="0" w:space="0" w:color="auto"/>
                <w:right w:val="none" w:sz="0" w:space="0" w:color="auto"/>
              </w:divBdr>
            </w:div>
            <w:div w:id="862748074">
              <w:marLeft w:val="0"/>
              <w:marRight w:val="0"/>
              <w:marTop w:val="0"/>
              <w:marBottom w:val="0"/>
              <w:divBdr>
                <w:top w:val="none" w:sz="0" w:space="0" w:color="auto"/>
                <w:left w:val="none" w:sz="0" w:space="0" w:color="auto"/>
                <w:bottom w:val="none" w:sz="0" w:space="0" w:color="auto"/>
                <w:right w:val="none" w:sz="0" w:space="0" w:color="auto"/>
              </w:divBdr>
              <w:divsChild>
                <w:div w:id="1832136465">
                  <w:marLeft w:val="0"/>
                  <w:marRight w:val="0"/>
                  <w:marTop w:val="0"/>
                  <w:marBottom w:val="0"/>
                  <w:divBdr>
                    <w:top w:val="none" w:sz="0" w:space="0" w:color="auto"/>
                    <w:left w:val="none" w:sz="0" w:space="0" w:color="auto"/>
                    <w:bottom w:val="none" w:sz="0" w:space="0" w:color="auto"/>
                    <w:right w:val="none" w:sz="0" w:space="0" w:color="auto"/>
                  </w:divBdr>
                  <w:divsChild>
                    <w:div w:id="5548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3107">
      <w:bodyDiv w:val="1"/>
      <w:marLeft w:val="0"/>
      <w:marRight w:val="0"/>
      <w:marTop w:val="0"/>
      <w:marBottom w:val="0"/>
      <w:divBdr>
        <w:top w:val="none" w:sz="0" w:space="0" w:color="auto"/>
        <w:left w:val="none" w:sz="0" w:space="0" w:color="auto"/>
        <w:bottom w:val="none" w:sz="0" w:space="0" w:color="auto"/>
        <w:right w:val="none" w:sz="0" w:space="0" w:color="auto"/>
      </w:divBdr>
    </w:div>
    <w:div w:id="1807703084">
      <w:bodyDiv w:val="1"/>
      <w:marLeft w:val="0"/>
      <w:marRight w:val="0"/>
      <w:marTop w:val="0"/>
      <w:marBottom w:val="0"/>
      <w:divBdr>
        <w:top w:val="none" w:sz="0" w:space="0" w:color="auto"/>
        <w:left w:val="none" w:sz="0" w:space="0" w:color="auto"/>
        <w:bottom w:val="none" w:sz="0" w:space="0" w:color="auto"/>
        <w:right w:val="none" w:sz="0" w:space="0" w:color="auto"/>
      </w:divBdr>
    </w:div>
    <w:div w:id="2005625429">
      <w:bodyDiv w:val="1"/>
      <w:marLeft w:val="0"/>
      <w:marRight w:val="0"/>
      <w:marTop w:val="0"/>
      <w:marBottom w:val="0"/>
      <w:divBdr>
        <w:top w:val="none" w:sz="0" w:space="0" w:color="auto"/>
        <w:left w:val="none" w:sz="0" w:space="0" w:color="auto"/>
        <w:bottom w:val="none" w:sz="0" w:space="0" w:color="auto"/>
        <w:right w:val="none" w:sz="0" w:space="0" w:color="auto"/>
      </w:divBdr>
    </w:div>
    <w:div w:id="2010133901">
      <w:bodyDiv w:val="1"/>
      <w:marLeft w:val="0"/>
      <w:marRight w:val="0"/>
      <w:marTop w:val="0"/>
      <w:marBottom w:val="0"/>
      <w:divBdr>
        <w:top w:val="none" w:sz="0" w:space="0" w:color="auto"/>
        <w:left w:val="none" w:sz="0" w:space="0" w:color="auto"/>
        <w:bottom w:val="none" w:sz="0" w:space="0" w:color="auto"/>
        <w:right w:val="none" w:sz="0" w:space="0" w:color="auto"/>
      </w:divBdr>
    </w:div>
    <w:div w:id="203340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dev-insider.de/was-ist-android-studio-a-605428/"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aw.githubusercontent.com/node-red/raspbian-deb-package/master/resources/update-nodejs-and-nodered" TargetMode="External"/><Relationship Id="rId25" Type="http://schemas.openxmlformats.org/officeDocument/2006/relationships/image" Target="media/image16.png"/><Relationship Id="rId33" Type="http://schemas.openxmlformats.org/officeDocument/2006/relationships/hyperlink" Target="https://de.wikipedia.org/wiki/Dart_(Programmiersprach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nodered.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docs.flutter.io/flutter/widgets/Widget-clas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flutter.dev/"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oogle.fandom.com/wiki/Flut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eise.de/developer/artikel/MQTT-Protokoll-fuer-das-Internet-der-Dinge-2168152.html?seite=all" TargetMode="External"/><Relationship Id="rId22" Type="http://schemas.openxmlformats.org/officeDocument/2006/relationships/image" Target="media/image13.png"/><Relationship Id="rId27" Type="http://schemas.openxmlformats.org/officeDocument/2006/relationships/hyperlink" Target="https://www.elektronik-kompendium.de/sites/raspberry-pi/2102291.htm" TargetMode="External"/><Relationship Id="rId30" Type="http://schemas.openxmlformats.org/officeDocument/2006/relationships/hyperlink" Target="https://www.mikrocontroller-elektronik.de/nodemcu-esp8266-tutorial-wlan-board-arduino-ide/"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wag22\Anwendungsdaten\Microsoft\Vorlagen\Wagner_Standard_0709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2F518E-6437-4D1C-A30F-6479ADD5D689}">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C5666-3A8B-42F1-B063-06B221EBB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Wagner_Standard_07092011.dot</Template>
  <TotalTime>0</TotalTime>
  <Pages>15</Pages>
  <Words>2839</Words>
  <Characters>17886</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Bertelsmann Distribution</Company>
  <LinksUpToDate>false</LinksUpToDate>
  <CharactersWithSpaces>20684</CharactersWithSpaces>
  <SharedDoc>false</SharedDoc>
  <HLinks>
    <vt:vector size="324" baseType="variant">
      <vt:variant>
        <vt:i4>4128889</vt:i4>
      </vt:variant>
      <vt:variant>
        <vt:i4>300</vt:i4>
      </vt:variant>
      <vt:variant>
        <vt:i4>0</vt:i4>
      </vt:variant>
      <vt:variant>
        <vt:i4>5</vt:i4>
      </vt:variant>
      <vt:variant>
        <vt:lpwstr>https://mariadb.com/kb/en/the-mariadb-library/about-federatedx/</vt:lpwstr>
      </vt:variant>
      <vt:variant>
        <vt:lpwstr/>
      </vt:variant>
      <vt:variant>
        <vt:i4>983135</vt:i4>
      </vt:variant>
      <vt:variant>
        <vt:i4>297</vt:i4>
      </vt:variant>
      <vt:variant>
        <vt:i4>0</vt:i4>
      </vt:variant>
      <vt:variant>
        <vt:i4>5</vt:i4>
      </vt:variant>
      <vt:variant>
        <vt:lpwstr>https://mariadb.com/kb/en/mariadb/mariadb-package-repository-setup-and-usage/</vt:lpwstr>
      </vt:variant>
      <vt:variant>
        <vt:lpwstr/>
      </vt:variant>
      <vt:variant>
        <vt:i4>6226010</vt:i4>
      </vt:variant>
      <vt:variant>
        <vt:i4>294</vt:i4>
      </vt:variant>
      <vt:variant>
        <vt:i4>0</vt:i4>
      </vt:variant>
      <vt:variant>
        <vt:i4>5</vt:i4>
      </vt:variant>
      <vt:variant>
        <vt:lpwstr>http://www.turbovnc.org/</vt:lpwstr>
      </vt:variant>
      <vt:variant>
        <vt:lpwstr/>
      </vt:variant>
      <vt:variant>
        <vt:i4>2686991</vt:i4>
      </vt:variant>
      <vt:variant>
        <vt:i4>291</vt:i4>
      </vt:variant>
      <vt:variant>
        <vt:i4>0</vt:i4>
      </vt:variant>
      <vt:variant>
        <vt:i4>5</vt:i4>
      </vt:variant>
      <vt:variant>
        <vt:lpwstr>../../../VM-Server-D6T/02_VMs/Zabbix-Server/Doku_VM-Zabbix_Server.doc</vt:lpwstr>
      </vt:variant>
      <vt:variant>
        <vt:lpwstr/>
      </vt:variant>
      <vt:variant>
        <vt:i4>11075592</vt:i4>
      </vt:variant>
      <vt:variant>
        <vt:i4>288</vt:i4>
      </vt:variant>
      <vt:variant>
        <vt:i4>0</vt:i4>
      </vt:variant>
      <vt:variant>
        <vt:i4>5</vt:i4>
      </vt:variant>
      <vt:variant>
        <vt:lpwstr>https://portal.arvato-sp.com/sites/Dokumentation_D6T/Freigegebene Dokumente/IP Listen/Gütersloh/D6T-VTZ-IP-Adressen.xls</vt:lpwstr>
      </vt:variant>
      <vt:variant>
        <vt:lpwstr/>
      </vt:variant>
      <vt:variant>
        <vt:i4>2752573</vt:i4>
      </vt:variant>
      <vt:variant>
        <vt:i4>285</vt:i4>
      </vt:variant>
      <vt:variant>
        <vt:i4>0</vt:i4>
      </vt:variant>
      <vt:variant>
        <vt:i4>5</vt:i4>
      </vt:variant>
      <vt:variant>
        <vt:lpwstr>http://145.228.61.98:8080/</vt:lpwstr>
      </vt:variant>
      <vt:variant>
        <vt:lpwstr/>
      </vt:variant>
      <vt:variant>
        <vt:i4>7340153</vt:i4>
      </vt:variant>
      <vt:variant>
        <vt:i4>282</vt:i4>
      </vt:variant>
      <vt:variant>
        <vt:i4>0</vt:i4>
      </vt:variant>
      <vt:variant>
        <vt:i4>5</vt:i4>
      </vt:variant>
      <vt:variant>
        <vt:lpwstr>http://docs.oracle.com/javase/6/docs/technotes/tools/windows/jarsigner.html</vt:lpwstr>
      </vt:variant>
      <vt:variant>
        <vt:lpwstr/>
      </vt:variant>
      <vt:variant>
        <vt:i4>786455</vt:i4>
      </vt:variant>
      <vt:variant>
        <vt:i4>279</vt:i4>
      </vt:variant>
      <vt:variant>
        <vt:i4>0</vt:i4>
      </vt:variant>
      <vt:variant>
        <vt:i4>5</vt:i4>
      </vt:variant>
      <vt:variant>
        <vt:lpwstr>http://docs.oracle.com/javase/6/docs/technotes/tools/windows/keytool.html</vt:lpwstr>
      </vt:variant>
      <vt:variant>
        <vt:lpwstr/>
      </vt:variant>
      <vt:variant>
        <vt:i4>1376316</vt:i4>
      </vt:variant>
      <vt:variant>
        <vt:i4>272</vt:i4>
      </vt:variant>
      <vt:variant>
        <vt:i4>0</vt:i4>
      </vt:variant>
      <vt:variant>
        <vt:i4>5</vt:i4>
      </vt:variant>
      <vt:variant>
        <vt:lpwstr/>
      </vt:variant>
      <vt:variant>
        <vt:lpwstr>_Toc504745908</vt:lpwstr>
      </vt:variant>
      <vt:variant>
        <vt:i4>1376316</vt:i4>
      </vt:variant>
      <vt:variant>
        <vt:i4>266</vt:i4>
      </vt:variant>
      <vt:variant>
        <vt:i4>0</vt:i4>
      </vt:variant>
      <vt:variant>
        <vt:i4>5</vt:i4>
      </vt:variant>
      <vt:variant>
        <vt:lpwstr/>
      </vt:variant>
      <vt:variant>
        <vt:lpwstr>_Toc504745907</vt:lpwstr>
      </vt:variant>
      <vt:variant>
        <vt:i4>1376316</vt:i4>
      </vt:variant>
      <vt:variant>
        <vt:i4>260</vt:i4>
      </vt:variant>
      <vt:variant>
        <vt:i4>0</vt:i4>
      </vt:variant>
      <vt:variant>
        <vt:i4>5</vt:i4>
      </vt:variant>
      <vt:variant>
        <vt:lpwstr/>
      </vt:variant>
      <vt:variant>
        <vt:lpwstr>_Toc504745906</vt:lpwstr>
      </vt:variant>
      <vt:variant>
        <vt:i4>1376316</vt:i4>
      </vt:variant>
      <vt:variant>
        <vt:i4>254</vt:i4>
      </vt:variant>
      <vt:variant>
        <vt:i4>0</vt:i4>
      </vt:variant>
      <vt:variant>
        <vt:i4>5</vt:i4>
      </vt:variant>
      <vt:variant>
        <vt:lpwstr/>
      </vt:variant>
      <vt:variant>
        <vt:lpwstr>_Toc504745905</vt:lpwstr>
      </vt:variant>
      <vt:variant>
        <vt:i4>1376316</vt:i4>
      </vt:variant>
      <vt:variant>
        <vt:i4>248</vt:i4>
      </vt:variant>
      <vt:variant>
        <vt:i4>0</vt:i4>
      </vt:variant>
      <vt:variant>
        <vt:i4>5</vt:i4>
      </vt:variant>
      <vt:variant>
        <vt:lpwstr/>
      </vt:variant>
      <vt:variant>
        <vt:lpwstr>_Toc504745904</vt:lpwstr>
      </vt:variant>
      <vt:variant>
        <vt:i4>1376316</vt:i4>
      </vt:variant>
      <vt:variant>
        <vt:i4>242</vt:i4>
      </vt:variant>
      <vt:variant>
        <vt:i4>0</vt:i4>
      </vt:variant>
      <vt:variant>
        <vt:i4>5</vt:i4>
      </vt:variant>
      <vt:variant>
        <vt:lpwstr/>
      </vt:variant>
      <vt:variant>
        <vt:lpwstr>_Toc504745903</vt:lpwstr>
      </vt:variant>
      <vt:variant>
        <vt:i4>1376316</vt:i4>
      </vt:variant>
      <vt:variant>
        <vt:i4>236</vt:i4>
      </vt:variant>
      <vt:variant>
        <vt:i4>0</vt:i4>
      </vt:variant>
      <vt:variant>
        <vt:i4>5</vt:i4>
      </vt:variant>
      <vt:variant>
        <vt:lpwstr/>
      </vt:variant>
      <vt:variant>
        <vt:lpwstr>_Toc504745902</vt:lpwstr>
      </vt:variant>
      <vt:variant>
        <vt:i4>1376316</vt:i4>
      </vt:variant>
      <vt:variant>
        <vt:i4>230</vt:i4>
      </vt:variant>
      <vt:variant>
        <vt:i4>0</vt:i4>
      </vt:variant>
      <vt:variant>
        <vt:i4>5</vt:i4>
      </vt:variant>
      <vt:variant>
        <vt:lpwstr/>
      </vt:variant>
      <vt:variant>
        <vt:lpwstr>_Toc504745901</vt:lpwstr>
      </vt:variant>
      <vt:variant>
        <vt:i4>1376316</vt:i4>
      </vt:variant>
      <vt:variant>
        <vt:i4>224</vt:i4>
      </vt:variant>
      <vt:variant>
        <vt:i4>0</vt:i4>
      </vt:variant>
      <vt:variant>
        <vt:i4>5</vt:i4>
      </vt:variant>
      <vt:variant>
        <vt:lpwstr/>
      </vt:variant>
      <vt:variant>
        <vt:lpwstr>_Toc504745900</vt:lpwstr>
      </vt:variant>
      <vt:variant>
        <vt:i4>1835069</vt:i4>
      </vt:variant>
      <vt:variant>
        <vt:i4>218</vt:i4>
      </vt:variant>
      <vt:variant>
        <vt:i4>0</vt:i4>
      </vt:variant>
      <vt:variant>
        <vt:i4>5</vt:i4>
      </vt:variant>
      <vt:variant>
        <vt:lpwstr/>
      </vt:variant>
      <vt:variant>
        <vt:lpwstr>_Toc504745899</vt:lpwstr>
      </vt:variant>
      <vt:variant>
        <vt:i4>1835069</vt:i4>
      </vt:variant>
      <vt:variant>
        <vt:i4>212</vt:i4>
      </vt:variant>
      <vt:variant>
        <vt:i4>0</vt:i4>
      </vt:variant>
      <vt:variant>
        <vt:i4>5</vt:i4>
      </vt:variant>
      <vt:variant>
        <vt:lpwstr/>
      </vt:variant>
      <vt:variant>
        <vt:lpwstr>_Toc504745898</vt:lpwstr>
      </vt:variant>
      <vt:variant>
        <vt:i4>1835069</vt:i4>
      </vt:variant>
      <vt:variant>
        <vt:i4>206</vt:i4>
      </vt:variant>
      <vt:variant>
        <vt:i4>0</vt:i4>
      </vt:variant>
      <vt:variant>
        <vt:i4>5</vt:i4>
      </vt:variant>
      <vt:variant>
        <vt:lpwstr/>
      </vt:variant>
      <vt:variant>
        <vt:lpwstr>_Toc504745897</vt:lpwstr>
      </vt:variant>
      <vt:variant>
        <vt:i4>1835069</vt:i4>
      </vt:variant>
      <vt:variant>
        <vt:i4>200</vt:i4>
      </vt:variant>
      <vt:variant>
        <vt:i4>0</vt:i4>
      </vt:variant>
      <vt:variant>
        <vt:i4>5</vt:i4>
      </vt:variant>
      <vt:variant>
        <vt:lpwstr/>
      </vt:variant>
      <vt:variant>
        <vt:lpwstr>_Toc504745896</vt:lpwstr>
      </vt:variant>
      <vt:variant>
        <vt:i4>1835069</vt:i4>
      </vt:variant>
      <vt:variant>
        <vt:i4>194</vt:i4>
      </vt:variant>
      <vt:variant>
        <vt:i4>0</vt:i4>
      </vt:variant>
      <vt:variant>
        <vt:i4>5</vt:i4>
      </vt:variant>
      <vt:variant>
        <vt:lpwstr/>
      </vt:variant>
      <vt:variant>
        <vt:lpwstr>_Toc504745895</vt:lpwstr>
      </vt:variant>
      <vt:variant>
        <vt:i4>1835069</vt:i4>
      </vt:variant>
      <vt:variant>
        <vt:i4>188</vt:i4>
      </vt:variant>
      <vt:variant>
        <vt:i4>0</vt:i4>
      </vt:variant>
      <vt:variant>
        <vt:i4>5</vt:i4>
      </vt:variant>
      <vt:variant>
        <vt:lpwstr/>
      </vt:variant>
      <vt:variant>
        <vt:lpwstr>_Toc504745894</vt:lpwstr>
      </vt:variant>
      <vt:variant>
        <vt:i4>1835069</vt:i4>
      </vt:variant>
      <vt:variant>
        <vt:i4>182</vt:i4>
      </vt:variant>
      <vt:variant>
        <vt:i4>0</vt:i4>
      </vt:variant>
      <vt:variant>
        <vt:i4>5</vt:i4>
      </vt:variant>
      <vt:variant>
        <vt:lpwstr/>
      </vt:variant>
      <vt:variant>
        <vt:lpwstr>_Toc504745893</vt:lpwstr>
      </vt:variant>
      <vt:variant>
        <vt:i4>1835069</vt:i4>
      </vt:variant>
      <vt:variant>
        <vt:i4>176</vt:i4>
      </vt:variant>
      <vt:variant>
        <vt:i4>0</vt:i4>
      </vt:variant>
      <vt:variant>
        <vt:i4>5</vt:i4>
      </vt:variant>
      <vt:variant>
        <vt:lpwstr/>
      </vt:variant>
      <vt:variant>
        <vt:lpwstr>_Toc504745892</vt:lpwstr>
      </vt:variant>
      <vt:variant>
        <vt:i4>1835069</vt:i4>
      </vt:variant>
      <vt:variant>
        <vt:i4>170</vt:i4>
      </vt:variant>
      <vt:variant>
        <vt:i4>0</vt:i4>
      </vt:variant>
      <vt:variant>
        <vt:i4>5</vt:i4>
      </vt:variant>
      <vt:variant>
        <vt:lpwstr/>
      </vt:variant>
      <vt:variant>
        <vt:lpwstr>_Toc504745891</vt:lpwstr>
      </vt:variant>
      <vt:variant>
        <vt:i4>1835069</vt:i4>
      </vt:variant>
      <vt:variant>
        <vt:i4>164</vt:i4>
      </vt:variant>
      <vt:variant>
        <vt:i4>0</vt:i4>
      </vt:variant>
      <vt:variant>
        <vt:i4>5</vt:i4>
      </vt:variant>
      <vt:variant>
        <vt:lpwstr/>
      </vt:variant>
      <vt:variant>
        <vt:lpwstr>_Toc504745890</vt:lpwstr>
      </vt:variant>
      <vt:variant>
        <vt:i4>1900605</vt:i4>
      </vt:variant>
      <vt:variant>
        <vt:i4>158</vt:i4>
      </vt:variant>
      <vt:variant>
        <vt:i4>0</vt:i4>
      </vt:variant>
      <vt:variant>
        <vt:i4>5</vt:i4>
      </vt:variant>
      <vt:variant>
        <vt:lpwstr/>
      </vt:variant>
      <vt:variant>
        <vt:lpwstr>_Toc504745889</vt:lpwstr>
      </vt:variant>
      <vt:variant>
        <vt:i4>1900605</vt:i4>
      </vt:variant>
      <vt:variant>
        <vt:i4>152</vt:i4>
      </vt:variant>
      <vt:variant>
        <vt:i4>0</vt:i4>
      </vt:variant>
      <vt:variant>
        <vt:i4>5</vt:i4>
      </vt:variant>
      <vt:variant>
        <vt:lpwstr/>
      </vt:variant>
      <vt:variant>
        <vt:lpwstr>_Toc504745888</vt:lpwstr>
      </vt:variant>
      <vt:variant>
        <vt:i4>1900605</vt:i4>
      </vt:variant>
      <vt:variant>
        <vt:i4>146</vt:i4>
      </vt:variant>
      <vt:variant>
        <vt:i4>0</vt:i4>
      </vt:variant>
      <vt:variant>
        <vt:i4>5</vt:i4>
      </vt:variant>
      <vt:variant>
        <vt:lpwstr/>
      </vt:variant>
      <vt:variant>
        <vt:lpwstr>_Toc504745887</vt:lpwstr>
      </vt:variant>
      <vt:variant>
        <vt:i4>1900605</vt:i4>
      </vt:variant>
      <vt:variant>
        <vt:i4>140</vt:i4>
      </vt:variant>
      <vt:variant>
        <vt:i4>0</vt:i4>
      </vt:variant>
      <vt:variant>
        <vt:i4>5</vt:i4>
      </vt:variant>
      <vt:variant>
        <vt:lpwstr/>
      </vt:variant>
      <vt:variant>
        <vt:lpwstr>_Toc504745886</vt:lpwstr>
      </vt:variant>
      <vt:variant>
        <vt:i4>1900605</vt:i4>
      </vt:variant>
      <vt:variant>
        <vt:i4>134</vt:i4>
      </vt:variant>
      <vt:variant>
        <vt:i4>0</vt:i4>
      </vt:variant>
      <vt:variant>
        <vt:i4>5</vt:i4>
      </vt:variant>
      <vt:variant>
        <vt:lpwstr/>
      </vt:variant>
      <vt:variant>
        <vt:lpwstr>_Toc504745885</vt:lpwstr>
      </vt:variant>
      <vt:variant>
        <vt:i4>1900605</vt:i4>
      </vt:variant>
      <vt:variant>
        <vt:i4>128</vt:i4>
      </vt:variant>
      <vt:variant>
        <vt:i4>0</vt:i4>
      </vt:variant>
      <vt:variant>
        <vt:i4>5</vt:i4>
      </vt:variant>
      <vt:variant>
        <vt:lpwstr/>
      </vt:variant>
      <vt:variant>
        <vt:lpwstr>_Toc504745884</vt:lpwstr>
      </vt:variant>
      <vt:variant>
        <vt:i4>1900605</vt:i4>
      </vt:variant>
      <vt:variant>
        <vt:i4>122</vt:i4>
      </vt:variant>
      <vt:variant>
        <vt:i4>0</vt:i4>
      </vt:variant>
      <vt:variant>
        <vt:i4>5</vt:i4>
      </vt:variant>
      <vt:variant>
        <vt:lpwstr/>
      </vt:variant>
      <vt:variant>
        <vt:lpwstr>_Toc504745883</vt:lpwstr>
      </vt:variant>
      <vt:variant>
        <vt:i4>1900605</vt:i4>
      </vt:variant>
      <vt:variant>
        <vt:i4>116</vt:i4>
      </vt:variant>
      <vt:variant>
        <vt:i4>0</vt:i4>
      </vt:variant>
      <vt:variant>
        <vt:i4>5</vt:i4>
      </vt:variant>
      <vt:variant>
        <vt:lpwstr/>
      </vt:variant>
      <vt:variant>
        <vt:lpwstr>_Toc504745882</vt:lpwstr>
      </vt:variant>
      <vt:variant>
        <vt:i4>1900605</vt:i4>
      </vt:variant>
      <vt:variant>
        <vt:i4>110</vt:i4>
      </vt:variant>
      <vt:variant>
        <vt:i4>0</vt:i4>
      </vt:variant>
      <vt:variant>
        <vt:i4>5</vt:i4>
      </vt:variant>
      <vt:variant>
        <vt:lpwstr/>
      </vt:variant>
      <vt:variant>
        <vt:lpwstr>_Toc504745881</vt:lpwstr>
      </vt:variant>
      <vt:variant>
        <vt:i4>1900605</vt:i4>
      </vt:variant>
      <vt:variant>
        <vt:i4>104</vt:i4>
      </vt:variant>
      <vt:variant>
        <vt:i4>0</vt:i4>
      </vt:variant>
      <vt:variant>
        <vt:i4>5</vt:i4>
      </vt:variant>
      <vt:variant>
        <vt:lpwstr/>
      </vt:variant>
      <vt:variant>
        <vt:lpwstr>_Toc504745880</vt:lpwstr>
      </vt:variant>
      <vt:variant>
        <vt:i4>1179709</vt:i4>
      </vt:variant>
      <vt:variant>
        <vt:i4>98</vt:i4>
      </vt:variant>
      <vt:variant>
        <vt:i4>0</vt:i4>
      </vt:variant>
      <vt:variant>
        <vt:i4>5</vt:i4>
      </vt:variant>
      <vt:variant>
        <vt:lpwstr/>
      </vt:variant>
      <vt:variant>
        <vt:lpwstr>_Toc504745879</vt:lpwstr>
      </vt:variant>
      <vt:variant>
        <vt:i4>1179709</vt:i4>
      </vt:variant>
      <vt:variant>
        <vt:i4>92</vt:i4>
      </vt:variant>
      <vt:variant>
        <vt:i4>0</vt:i4>
      </vt:variant>
      <vt:variant>
        <vt:i4>5</vt:i4>
      </vt:variant>
      <vt:variant>
        <vt:lpwstr/>
      </vt:variant>
      <vt:variant>
        <vt:lpwstr>_Toc504745878</vt:lpwstr>
      </vt:variant>
      <vt:variant>
        <vt:i4>1179709</vt:i4>
      </vt:variant>
      <vt:variant>
        <vt:i4>86</vt:i4>
      </vt:variant>
      <vt:variant>
        <vt:i4>0</vt:i4>
      </vt:variant>
      <vt:variant>
        <vt:i4>5</vt:i4>
      </vt:variant>
      <vt:variant>
        <vt:lpwstr/>
      </vt:variant>
      <vt:variant>
        <vt:lpwstr>_Toc504745877</vt:lpwstr>
      </vt:variant>
      <vt:variant>
        <vt:i4>1179709</vt:i4>
      </vt:variant>
      <vt:variant>
        <vt:i4>80</vt:i4>
      </vt:variant>
      <vt:variant>
        <vt:i4>0</vt:i4>
      </vt:variant>
      <vt:variant>
        <vt:i4>5</vt:i4>
      </vt:variant>
      <vt:variant>
        <vt:lpwstr/>
      </vt:variant>
      <vt:variant>
        <vt:lpwstr>_Toc504745876</vt:lpwstr>
      </vt:variant>
      <vt:variant>
        <vt:i4>1179709</vt:i4>
      </vt:variant>
      <vt:variant>
        <vt:i4>74</vt:i4>
      </vt:variant>
      <vt:variant>
        <vt:i4>0</vt:i4>
      </vt:variant>
      <vt:variant>
        <vt:i4>5</vt:i4>
      </vt:variant>
      <vt:variant>
        <vt:lpwstr/>
      </vt:variant>
      <vt:variant>
        <vt:lpwstr>_Toc504745875</vt:lpwstr>
      </vt:variant>
      <vt:variant>
        <vt:i4>1179709</vt:i4>
      </vt:variant>
      <vt:variant>
        <vt:i4>68</vt:i4>
      </vt:variant>
      <vt:variant>
        <vt:i4>0</vt:i4>
      </vt:variant>
      <vt:variant>
        <vt:i4>5</vt:i4>
      </vt:variant>
      <vt:variant>
        <vt:lpwstr/>
      </vt:variant>
      <vt:variant>
        <vt:lpwstr>_Toc504745874</vt:lpwstr>
      </vt:variant>
      <vt:variant>
        <vt:i4>1179709</vt:i4>
      </vt:variant>
      <vt:variant>
        <vt:i4>62</vt:i4>
      </vt:variant>
      <vt:variant>
        <vt:i4>0</vt:i4>
      </vt:variant>
      <vt:variant>
        <vt:i4>5</vt:i4>
      </vt:variant>
      <vt:variant>
        <vt:lpwstr/>
      </vt:variant>
      <vt:variant>
        <vt:lpwstr>_Toc504745873</vt:lpwstr>
      </vt:variant>
      <vt:variant>
        <vt:i4>1179709</vt:i4>
      </vt:variant>
      <vt:variant>
        <vt:i4>56</vt:i4>
      </vt:variant>
      <vt:variant>
        <vt:i4>0</vt:i4>
      </vt:variant>
      <vt:variant>
        <vt:i4>5</vt:i4>
      </vt:variant>
      <vt:variant>
        <vt:lpwstr/>
      </vt:variant>
      <vt:variant>
        <vt:lpwstr>_Toc504745872</vt:lpwstr>
      </vt:variant>
      <vt:variant>
        <vt:i4>1179709</vt:i4>
      </vt:variant>
      <vt:variant>
        <vt:i4>50</vt:i4>
      </vt:variant>
      <vt:variant>
        <vt:i4>0</vt:i4>
      </vt:variant>
      <vt:variant>
        <vt:i4>5</vt:i4>
      </vt:variant>
      <vt:variant>
        <vt:lpwstr/>
      </vt:variant>
      <vt:variant>
        <vt:lpwstr>_Toc504745871</vt:lpwstr>
      </vt:variant>
      <vt:variant>
        <vt:i4>1179709</vt:i4>
      </vt:variant>
      <vt:variant>
        <vt:i4>44</vt:i4>
      </vt:variant>
      <vt:variant>
        <vt:i4>0</vt:i4>
      </vt:variant>
      <vt:variant>
        <vt:i4>5</vt:i4>
      </vt:variant>
      <vt:variant>
        <vt:lpwstr/>
      </vt:variant>
      <vt:variant>
        <vt:lpwstr>_Toc504745870</vt:lpwstr>
      </vt:variant>
      <vt:variant>
        <vt:i4>1245245</vt:i4>
      </vt:variant>
      <vt:variant>
        <vt:i4>38</vt:i4>
      </vt:variant>
      <vt:variant>
        <vt:i4>0</vt:i4>
      </vt:variant>
      <vt:variant>
        <vt:i4>5</vt:i4>
      </vt:variant>
      <vt:variant>
        <vt:lpwstr/>
      </vt:variant>
      <vt:variant>
        <vt:lpwstr>_Toc504745869</vt:lpwstr>
      </vt:variant>
      <vt:variant>
        <vt:i4>1245245</vt:i4>
      </vt:variant>
      <vt:variant>
        <vt:i4>32</vt:i4>
      </vt:variant>
      <vt:variant>
        <vt:i4>0</vt:i4>
      </vt:variant>
      <vt:variant>
        <vt:i4>5</vt:i4>
      </vt:variant>
      <vt:variant>
        <vt:lpwstr/>
      </vt:variant>
      <vt:variant>
        <vt:lpwstr>_Toc504745868</vt:lpwstr>
      </vt:variant>
      <vt:variant>
        <vt:i4>1245245</vt:i4>
      </vt:variant>
      <vt:variant>
        <vt:i4>26</vt:i4>
      </vt:variant>
      <vt:variant>
        <vt:i4>0</vt:i4>
      </vt:variant>
      <vt:variant>
        <vt:i4>5</vt:i4>
      </vt:variant>
      <vt:variant>
        <vt:lpwstr/>
      </vt:variant>
      <vt:variant>
        <vt:lpwstr>_Toc504745867</vt:lpwstr>
      </vt:variant>
      <vt:variant>
        <vt:i4>1245245</vt:i4>
      </vt:variant>
      <vt:variant>
        <vt:i4>20</vt:i4>
      </vt:variant>
      <vt:variant>
        <vt:i4>0</vt:i4>
      </vt:variant>
      <vt:variant>
        <vt:i4>5</vt:i4>
      </vt:variant>
      <vt:variant>
        <vt:lpwstr/>
      </vt:variant>
      <vt:variant>
        <vt:lpwstr>_Toc504745866</vt:lpwstr>
      </vt:variant>
      <vt:variant>
        <vt:i4>1245245</vt:i4>
      </vt:variant>
      <vt:variant>
        <vt:i4>14</vt:i4>
      </vt:variant>
      <vt:variant>
        <vt:i4>0</vt:i4>
      </vt:variant>
      <vt:variant>
        <vt:i4>5</vt:i4>
      </vt:variant>
      <vt:variant>
        <vt:lpwstr/>
      </vt:variant>
      <vt:variant>
        <vt:lpwstr>_Toc504745865</vt:lpwstr>
      </vt:variant>
      <vt:variant>
        <vt:i4>1245245</vt:i4>
      </vt:variant>
      <vt:variant>
        <vt:i4>8</vt:i4>
      </vt:variant>
      <vt:variant>
        <vt:i4>0</vt:i4>
      </vt:variant>
      <vt:variant>
        <vt:i4>5</vt:i4>
      </vt:variant>
      <vt:variant>
        <vt:lpwstr/>
      </vt:variant>
      <vt:variant>
        <vt:lpwstr>_Toc504745864</vt:lpwstr>
      </vt:variant>
      <vt:variant>
        <vt:i4>1245245</vt:i4>
      </vt:variant>
      <vt:variant>
        <vt:i4>2</vt:i4>
      </vt:variant>
      <vt:variant>
        <vt:i4>0</vt:i4>
      </vt:variant>
      <vt:variant>
        <vt:i4>5</vt:i4>
      </vt:variant>
      <vt:variant>
        <vt:lpwstr/>
      </vt:variant>
      <vt:variant>
        <vt:lpwstr>_Toc504745863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Arvato</dc:creator>
  <cp:lastModifiedBy>Friedrich Schiemann</cp:lastModifiedBy>
  <cp:revision>2</cp:revision>
  <cp:lastPrinted>2013-06-26T10:52:00Z</cp:lastPrinted>
  <dcterms:created xsi:type="dcterms:W3CDTF">2019-11-14T13:34:00Z</dcterms:created>
  <dcterms:modified xsi:type="dcterms:W3CDTF">2019-11-14T13:34:00Z</dcterms:modified>
</cp:coreProperties>
</file>